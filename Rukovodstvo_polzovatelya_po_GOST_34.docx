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5D803778" w:rsidR="00032146" w:rsidRPr="00660355" w:rsidRDefault="00D92080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733F44">
              <w:rPr>
                <w:szCs w:val="28"/>
              </w:rPr>
              <w:t>Разработка программного обеспечения для тренировки памяти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2348133C" w:rsidR="00032146" w:rsidRPr="004001FD" w:rsidRDefault="00A532DB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 по ГОСТ 34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61A794F2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D92080">
              <w:t>.</w:t>
            </w:r>
            <w:r w:rsidR="00827B62" w:rsidRPr="00D92080">
              <w:t xml:space="preserve"> </w:t>
            </w:r>
            <w:r w:rsidR="00D92080" w:rsidRPr="00D92080">
              <w:t>611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4DAEEF8F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CDF145D" w:rsidR="00032146" w:rsidRPr="00915235" w:rsidRDefault="00AE6237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3669390A" w:rsidR="00032146" w:rsidRPr="00F55492" w:rsidRDefault="00D92080" w:rsidP="00C37651">
            <w:pPr>
              <w:pStyle w:val="a0"/>
              <w:ind w:firstLine="0"/>
            </w:pPr>
            <w:r>
              <w:t>В</w:t>
            </w:r>
            <w:r w:rsidRPr="009345AC">
              <w:t>.</w:t>
            </w:r>
            <w:r>
              <w:t>А</w:t>
            </w:r>
            <w:r w:rsidRPr="009345AC">
              <w:t xml:space="preserve">. </w:t>
            </w:r>
            <w:r>
              <w:t>Маковский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759BC5B3" w14:textId="7A86C268" w:rsidR="00A532DB" w:rsidRDefault="00A532DB" w:rsidP="00A532DB">
      <w:pPr>
        <w:pStyle w:val="a0"/>
      </w:pPr>
      <w:r>
        <w:t xml:space="preserve">Настоящий документ является руководством пользователя по эксплуатации игры </w:t>
      </w:r>
      <w:r w:rsidR="00D92080">
        <w:t>«</w:t>
      </w:r>
      <w:proofErr w:type="spellStart"/>
      <w:r w:rsidR="00D92080">
        <w:t>Запоминалка</w:t>
      </w:r>
      <w:proofErr w:type="spellEnd"/>
      <w:r w:rsidR="00D92080">
        <w:t>»</w:t>
      </w:r>
      <w:r>
        <w:t>.</w:t>
      </w:r>
    </w:p>
    <w:p w14:paraId="73FC4E46" w14:textId="77777777" w:rsidR="00A532DB" w:rsidRDefault="00A532DB" w:rsidP="00A532DB">
      <w:pPr>
        <w:pStyle w:val="a0"/>
      </w:pPr>
      <w:r>
        <w:t>В данном руководстве приводятся следующие главы:</w:t>
      </w:r>
    </w:p>
    <w:p w14:paraId="3153C326" w14:textId="77777777" w:rsidR="00A532DB" w:rsidRDefault="00A532DB" w:rsidP="00A532DB">
      <w:pPr>
        <w:pStyle w:val="a0"/>
      </w:pPr>
      <w:r>
        <w:t>1. Введение</w:t>
      </w:r>
    </w:p>
    <w:p w14:paraId="75725C0C" w14:textId="77777777" w:rsidR="00A532DB" w:rsidRDefault="00A532DB" w:rsidP="00A532DB">
      <w:pPr>
        <w:pStyle w:val="a0"/>
      </w:pPr>
      <w:r>
        <w:t>2. Назначение и условия применения</w:t>
      </w:r>
    </w:p>
    <w:p w14:paraId="3F4230FF" w14:textId="77777777" w:rsidR="00A532DB" w:rsidRDefault="00A532DB" w:rsidP="00A532DB">
      <w:pPr>
        <w:pStyle w:val="a0"/>
      </w:pPr>
      <w:r>
        <w:t>3. Подготовка к работе</w:t>
      </w:r>
    </w:p>
    <w:p w14:paraId="695E6B32" w14:textId="77777777" w:rsidR="00A532DB" w:rsidRDefault="00A532DB" w:rsidP="00A532DB">
      <w:pPr>
        <w:pStyle w:val="a0"/>
      </w:pPr>
      <w:r>
        <w:t>4. Описание операций</w:t>
      </w:r>
    </w:p>
    <w:p w14:paraId="66433EB8" w14:textId="77777777" w:rsidR="00A532DB" w:rsidRDefault="00A532DB" w:rsidP="00A532DB">
      <w:pPr>
        <w:pStyle w:val="a0"/>
      </w:pPr>
      <w:r>
        <w:t>5. Аварийные ситуации</w:t>
      </w:r>
    </w:p>
    <w:p w14:paraId="3CCA05B7" w14:textId="77777777" w:rsidR="00A532DB" w:rsidRDefault="00A532DB" w:rsidP="00A532DB">
      <w:pPr>
        <w:pStyle w:val="a0"/>
      </w:pPr>
      <w:r>
        <w:t>6. Рекомендация по освоению</w:t>
      </w:r>
    </w:p>
    <w:p w14:paraId="2D4A1466" w14:textId="77777777" w:rsidR="00A532DB" w:rsidRDefault="00A532DB" w:rsidP="00A532DB">
      <w:pPr>
        <w:pStyle w:val="a0"/>
      </w:pPr>
      <w:r>
        <w:t>7. Термины и сокращения</w:t>
      </w:r>
    </w:p>
    <w:p w14:paraId="0DFD5B82" w14:textId="371ACAAE" w:rsidR="00A532DB" w:rsidRDefault="00A532DB" w:rsidP="00A532DB">
      <w:pPr>
        <w:pStyle w:val="a0"/>
      </w:pPr>
      <w:r>
        <w:t xml:space="preserve">Работа содержит </w:t>
      </w:r>
      <w:r w:rsidR="00EB644B">
        <w:t>10</w:t>
      </w:r>
      <w:r>
        <w:t xml:space="preserve"> листов текста, </w:t>
      </w:r>
      <w:r w:rsidR="00EB644B">
        <w:t>5</w:t>
      </w:r>
      <w:r>
        <w:t xml:space="preserve"> рисунков, </w:t>
      </w:r>
      <w:r w:rsidR="00EB644B">
        <w:t>1</w:t>
      </w:r>
      <w:r>
        <w:t xml:space="preserve"> таблиц</w:t>
      </w:r>
      <w:r w:rsidR="00EB644B">
        <w:t>у</w:t>
      </w:r>
      <w:r>
        <w:t>.</w:t>
      </w:r>
    </w:p>
    <w:p w14:paraId="4BAC4485" w14:textId="77777777" w:rsidR="00A532DB" w:rsidRDefault="00A532DB" w:rsidP="00A532DB">
      <w:pPr>
        <w:pStyle w:val="a0"/>
      </w:pPr>
      <w: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0F273A90" w14:textId="6EFE69D2" w:rsidR="00B66A60" w:rsidRPr="00D92080" w:rsidRDefault="00B66A60" w:rsidP="00FF27E5">
      <w:pPr>
        <w:pStyle w:val="a0"/>
      </w:pPr>
    </w:p>
    <w:p w14:paraId="312E9061" w14:textId="6265B313" w:rsidR="00B66A60" w:rsidRPr="00D92080" w:rsidRDefault="00B66A60" w:rsidP="00FF27E5">
      <w:pPr>
        <w:pStyle w:val="a0"/>
      </w:pPr>
    </w:p>
    <w:p w14:paraId="7293D7EF" w14:textId="77777777" w:rsidR="00B66A60" w:rsidRPr="00D92080" w:rsidRDefault="00B66A60" w:rsidP="00FF27E5">
      <w:pPr>
        <w:pStyle w:val="a0"/>
      </w:pPr>
    </w:p>
    <w:p w14:paraId="60FC3BFD" w14:textId="77777777" w:rsidR="00FF27E5" w:rsidRPr="00D92080" w:rsidRDefault="00FF27E5" w:rsidP="00FF27E5">
      <w:pPr>
        <w:pStyle w:val="a0"/>
        <w:sectPr w:rsidR="00FF27E5" w:rsidRPr="00D92080" w:rsidSect="00793EC3">
          <w:headerReference w:type="default" r:id="rId9"/>
          <w:footerReference w:type="default" r:id="rId10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Pr="00D92080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158DE71" w14:textId="2CEAF24E" w:rsidR="008A36FF" w:rsidRDefault="00185CCF" w:rsidP="008A36FF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2870" w:history="1">
        <w:r w:rsidR="008A36FF" w:rsidRPr="00EA142F">
          <w:rPr>
            <w:rStyle w:val="ae"/>
            <w:noProof/>
          </w:rPr>
          <w:t>1 Введение</w:t>
        </w:r>
        <w:r w:rsidR="008A36FF">
          <w:rPr>
            <w:noProof/>
            <w:webHidden/>
          </w:rPr>
          <w:tab/>
        </w:r>
        <w:r w:rsidR="008A36FF">
          <w:rPr>
            <w:noProof/>
            <w:webHidden/>
          </w:rPr>
          <w:fldChar w:fldCharType="begin"/>
        </w:r>
        <w:r w:rsidR="008A36FF">
          <w:rPr>
            <w:noProof/>
            <w:webHidden/>
          </w:rPr>
          <w:instrText xml:space="preserve"> PAGEREF _Toc231372870 \h </w:instrText>
        </w:r>
        <w:r w:rsidR="008A36FF">
          <w:rPr>
            <w:noProof/>
            <w:webHidden/>
          </w:rPr>
        </w:r>
        <w:r w:rsidR="008A36FF">
          <w:rPr>
            <w:noProof/>
            <w:webHidden/>
          </w:rPr>
          <w:fldChar w:fldCharType="separate"/>
        </w:r>
        <w:r w:rsidR="008A36FF">
          <w:rPr>
            <w:noProof/>
            <w:webHidden/>
          </w:rPr>
          <w:t>4</w:t>
        </w:r>
        <w:r w:rsidR="008A36FF">
          <w:rPr>
            <w:noProof/>
            <w:webHidden/>
          </w:rPr>
          <w:fldChar w:fldCharType="end"/>
        </w:r>
      </w:hyperlink>
    </w:p>
    <w:p w14:paraId="595A6F57" w14:textId="7DBF9E2E" w:rsidR="008A36FF" w:rsidRDefault="008A36FF" w:rsidP="008A36F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71" w:history="1">
        <w:r w:rsidRPr="00EA142F">
          <w:rPr>
            <w:rStyle w:val="ae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6E31B8" w14:textId="7EFF0B2B" w:rsidR="008A36FF" w:rsidRDefault="008A36FF" w:rsidP="008A36F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72" w:history="1">
        <w:r w:rsidRPr="00EA142F">
          <w:rPr>
            <w:rStyle w:val="ae"/>
            <w:noProof/>
          </w:rPr>
          <w:t>1.2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766D3D" w14:textId="027F0092" w:rsidR="008A36FF" w:rsidRDefault="008A36FF" w:rsidP="008A36F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73" w:history="1">
        <w:r w:rsidRPr="00EA142F">
          <w:rPr>
            <w:rStyle w:val="ae"/>
            <w:noProof/>
          </w:rPr>
          <w:t>1.3 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496758" w14:textId="0291198E" w:rsidR="008A36FF" w:rsidRDefault="008A36FF" w:rsidP="008A36F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74" w:history="1">
        <w:r w:rsidRPr="00EA142F">
          <w:rPr>
            <w:rStyle w:val="ae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0E7EEC" w14:textId="54827F72" w:rsidR="008A36FF" w:rsidRDefault="008A36FF" w:rsidP="008A36FF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75" w:history="1">
        <w:r w:rsidRPr="00EA142F">
          <w:rPr>
            <w:rStyle w:val="ae"/>
            <w:noProof/>
          </w:rPr>
          <w:t>2 Назначения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280969" w14:textId="2508A2CD" w:rsidR="008A36FF" w:rsidRDefault="008A36FF" w:rsidP="008A36FF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76" w:history="1">
        <w:r w:rsidRPr="00EA142F">
          <w:rPr>
            <w:rStyle w:val="ae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FDEDA5" w14:textId="00E7BA6B" w:rsidR="008A36FF" w:rsidRDefault="008A36FF" w:rsidP="008A36F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77" w:history="1">
        <w:r w:rsidRPr="00EA142F">
          <w:rPr>
            <w:rStyle w:val="ae"/>
            <w:noProof/>
          </w:rPr>
          <w:t>3.1 Состав и содержание дистрибутивного носителя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5928704" w14:textId="587A8E7C" w:rsidR="008A36FF" w:rsidRDefault="008A36FF" w:rsidP="008A36F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78" w:history="1">
        <w:r w:rsidRPr="00EA142F">
          <w:rPr>
            <w:rStyle w:val="ae"/>
            <w:noProof/>
          </w:rPr>
          <w:t>3.2 Порядок загрузки данных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528781" w14:textId="00ADC6B6" w:rsidR="008A36FF" w:rsidRDefault="008A36FF" w:rsidP="008A36FF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79" w:history="1">
        <w:r w:rsidRPr="00EA142F">
          <w:rPr>
            <w:rStyle w:val="ae"/>
            <w:noProof/>
          </w:rPr>
          <w:t>3.3 Порядок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256504" w14:textId="22FA585B" w:rsidR="008A36FF" w:rsidRDefault="008A36FF" w:rsidP="008A36FF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80" w:history="1">
        <w:r w:rsidRPr="00EA142F">
          <w:rPr>
            <w:rStyle w:val="ae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A0F563" w14:textId="0332E1F1" w:rsidR="008A36FF" w:rsidRDefault="008A36FF" w:rsidP="008A36FF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81" w:history="1">
        <w:r w:rsidRPr="00EA142F">
          <w:rPr>
            <w:rStyle w:val="ae"/>
            <w:noProof/>
          </w:rPr>
          <w:t>5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F2B3E1" w14:textId="76D79235" w:rsidR="008A36FF" w:rsidRDefault="008A36FF" w:rsidP="008A36FF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82" w:history="1">
        <w:r w:rsidRPr="00EA142F">
          <w:rPr>
            <w:rStyle w:val="ae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EB7B34" w14:textId="69C90135" w:rsidR="008A36FF" w:rsidRDefault="008A36FF" w:rsidP="008A36FF">
      <w:pPr>
        <w:pStyle w:val="11"/>
        <w:framePr w:w="9637" w:wrap="around" w:y="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31372883" w:history="1">
        <w:r w:rsidRPr="00EA142F">
          <w:rPr>
            <w:rStyle w:val="ae"/>
            <w:noProof/>
          </w:rPr>
          <w:t>7 Термины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6CFBC6" w14:textId="09E26A23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D9228E9" w:rsidR="00457D8A" w:rsidRDefault="00457D8A" w:rsidP="00FE682D">
      <w:pPr>
        <w:pStyle w:val="1"/>
        <w:spacing w:after="0"/>
        <w:jc w:val="both"/>
      </w:pPr>
      <w:bookmarkStart w:id="3" w:name="_Toc191392407"/>
      <w:bookmarkStart w:id="4" w:name="_Toc191392460"/>
      <w:bookmarkStart w:id="5" w:name="_Toc221608835"/>
      <w:bookmarkStart w:id="6" w:name="_Toc231372870"/>
      <w:bookmarkEnd w:id="1"/>
      <w:bookmarkEnd w:id="2"/>
      <w:r w:rsidRPr="00457D8A">
        <w:lastRenderedPageBreak/>
        <w:t xml:space="preserve">1 </w:t>
      </w:r>
      <w:bookmarkEnd w:id="3"/>
      <w:bookmarkEnd w:id="4"/>
      <w:bookmarkEnd w:id="5"/>
      <w:r w:rsidR="00396DA7">
        <w:t>Введение</w:t>
      </w:r>
      <w:bookmarkEnd w:id="6"/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457D8A">
      <w:pPr>
        <w:spacing w:after="0" w:line="240" w:lineRule="auto"/>
      </w:pPr>
    </w:p>
    <w:p w14:paraId="062BD34C" w14:textId="572BD05F" w:rsidR="00457D8A" w:rsidRDefault="00030797" w:rsidP="00030797">
      <w:pPr>
        <w:pStyle w:val="2"/>
        <w:jc w:val="both"/>
      </w:pPr>
      <w:bookmarkStart w:id="7" w:name="_Toc191392408"/>
      <w:bookmarkStart w:id="8" w:name="_Toc191392461"/>
      <w:bookmarkStart w:id="9" w:name="_Toc221608836"/>
      <w:bookmarkStart w:id="10" w:name="_Toc231372871"/>
      <w:r>
        <w:t xml:space="preserve">1.1 </w:t>
      </w:r>
      <w:bookmarkEnd w:id="7"/>
      <w:bookmarkEnd w:id="8"/>
      <w:bookmarkEnd w:id="9"/>
      <w:r w:rsidR="00396DA7">
        <w:t>Область применения</w:t>
      </w:r>
      <w:bookmarkEnd w:id="10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724DDC6E" w14:textId="3DC6151B" w:rsidR="00396DA7" w:rsidRPr="00D92080" w:rsidRDefault="00D92080" w:rsidP="0000244D">
      <w:pPr>
        <w:spacing w:after="0" w:line="240" w:lineRule="auto"/>
        <w:ind w:firstLine="709"/>
        <w:jc w:val="both"/>
      </w:pPr>
      <w:r w:rsidRPr="00D92080">
        <w:t>Настоящий документ "Руководство пользователя" распространяется на программное обеспечение "</w:t>
      </w:r>
      <w:proofErr w:type="spellStart"/>
      <w:r w:rsidRPr="00D92080">
        <w:t>Запоминалка</w:t>
      </w:r>
      <w:proofErr w:type="spellEnd"/>
      <w:r w:rsidRPr="00D92080">
        <w:t>", предназначенное для тренировки кратковременной зрительной памяти путем запоминания и воспроизведения расположения объектов на игровом поле.</w:t>
      </w:r>
    </w:p>
    <w:p w14:paraId="0D9155F2" w14:textId="39B23776" w:rsidR="00185CCF" w:rsidRDefault="00185CCF" w:rsidP="0000244D">
      <w:pPr>
        <w:spacing w:after="0" w:line="240" w:lineRule="auto"/>
        <w:ind w:firstLine="709"/>
        <w:jc w:val="both"/>
      </w:pPr>
    </w:p>
    <w:p w14:paraId="05067686" w14:textId="77777777" w:rsidR="008A36FF" w:rsidRPr="00D92080" w:rsidRDefault="008A36FF" w:rsidP="0000244D">
      <w:pPr>
        <w:spacing w:after="0" w:line="240" w:lineRule="auto"/>
        <w:ind w:firstLine="709"/>
        <w:jc w:val="both"/>
      </w:pPr>
    </w:p>
    <w:p w14:paraId="564FB9DA" w14:textId="320FDE77" w:rsidR="00457D8A" w:rsidRPr="007D7CD6" w:rsidRDefault="00030797" w:rsidP="00030797">
      <w:pPr>
        <w:pStyle w:val="2"/>
        <w:jc w:val="both"/>
      </w:pPr>
      <w:bookmarkStart w:id="11" w:name="_Toc191392409"/>
      <w:bookmarkStart w:id="12" w:name="_Toc191392462"/>
      <w:bookmarkStart w:id="13" w:name="_Toc221608837"/>
      <w:bookmarkStart w:id="14" w:name="_Toc231372872"/>
      <w:r>
        <w:t xml:space="preserve">1.2 </w:t>
      </w:r>
      <w:bookmarkEnd w:id="11"/>
      <w:bookmarkEnd w:id="12"/>
      <w:bookmarkEnd w:id="13"/>
      <w:r w:rsidR="00396DA7">
        <w:t>Краткое описание возможностей</w:t>
      </w:r>
      <w:bookmarkEnd w:id="1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Default="00185CCF" w:rsidP="00185CCF">
      <w:pPr>
        <w:spacing w:after="0" w:line="240" w:lineRule="auto"/>
        <w:ind w:firstLine="709"/>
        <w:jc w:val="both"/>
      </w:pPr>
    </w:p>
    <w:p w14:paraId="7B6B408B" w14:textId="77777777" w:rsidR="00D92080" w:rsidRDefault="00D92080" w:rsidP="00D92080">
      <w:pPr>
        <w:spacing w:after="0" w:line="240" w:lineRule="auto"/>
        <w:ind w:firstLine="709"/>
        <w:jc w:val="both"/>
      </w:pPr>
      <w:r>
        <w:t>Программное обеспечение "</w:t>
      </w:r>
      <w:proofErr w:type="spellStart"/>
      <w:r>
        <w:t>Запоминалка</w:t>
      </w:r>
      <w:proofErr w:type="spellEnd"/>
      <w:r>
        <w:t xml:space="preserve">" предоставляет пользователю следующие возможности: </w:t>
      </w:r>
    </w:p>
    <w:p w14:paraId="5C97FC1F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выбор уровня сложности; </w:t>
      </w:r>
    </w:p>
    <w:p w14:paraId="4DB01331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автоматическая генерация случайных позиций кружков на игровом поле; </w:t>
      </w:r>
    </w:p>
    <w:p w14:paraId="448DD6A7" w14:textId="7185EBC1" w:rsidR="00B809EF" w:rsidRDefault="00D92080" w:rsidP="008A36FF">
      <w:pPr>
        <w:spacing w:after="0" w:line="240" w:lineRule="auto"/>
        <w:ind w:firstLine="709"/>
        <w:jc w:val="both"/>
      </w:pPr>
      <w:r>
        <w:t xml:space="preserve">отображение таймера обратного отсчёта времени на ответ. </w:t>
      </w:r>
    </w:p>
    <w:p w14:paraId="37017874" w14:textId="77777777" w:rsidR="00F15283" w:rsidRDefault="00F15283" w:rsidP="00185CCF">
      <w:pPr>
        <w:spacing w:after="0" w:line="240" w:lineRule="auto"/>
        <w:ind w:firstLine="709"/>
        <w:jc w:val="both"/>
      </w:pPr>
    </w:p>
    <w:p w14:paraId="25D3FDA6" w14:textId="77777777" w:rsidR="00F15283" w:rsidRPr="00396DA7" w:rsidRDefault="00F15283" w:rsidP="00185CCF">
      <w:pPr>
        <w:spacing w:after="0" w:line="240" w:lineRule="auto"/>
        <w:ind w:firstLine="709"/>
        <w:jc w:val="both"/>
      </w:pPr>
    </w:p>
    <w:p w14:paraId="4CEF2FB0" w14:textId="32289980" w:rsidR="009F68E2" w:rsidRPr="009F68E2" w:rsidRDefault="00030797" w:rsidP="009F68E2">
      <w:pPr>
        <w:pStyle w:val="2"/>
        <w:jc w:val="both"/>
      </w:pPr>
      <w:bookmarkStart w:id="15" w:name="_Toc191392410"/>
      <w:bookmarkStart w:id="16" w:name="_Toc191392463"/>
      <w:bookmarkStart w:id="17" w:name="_Toc221608838"/>
      <w:bookmarkStart w:id="18" w:name="_Toc231372873"/>
      <w:r>
        <w:t xml:space="preserve">1.3 </w:t>
      </w:r>
      <w:bookmarkEnd w:id="15"/>
      <w:bookmarkEnd w:id="16"/>
      <w:bookmarkEnd w:id="17"/>
      <w:r w:rsidR="00F15283">
        <w:t>Уровень подготовки пользователя</w:t>
      </w:r>
      <w:bookmarkEnd w:id="18"/>
    </w:p>
    <w:p w14:paraId="3F3B5ACA" w14:textId="77777777" w:rsidR="00030797" w:rsidRPr="002B6D07" w:rsidRDefault="00030797" w:rsidP="00F60C88">
      <w:pPr>
        <w:spacing w:after="0" w:line="240" w:lineRule="auto"/>
        <w:ind w:firstLine="709"/>
        <w:jc w:val="both"/>
      </w:pPr>
    </w:p>
    <w:p w14:paraId="45372DB2" w14:textId="77777777" w:rsidR="00F60C88" w:rsidRDefault="00F60C88" w:rsidP="00F60C88">
      <w:pPr>
        <w:spacing w:after="0" w:line="240" w:lineRule="auto"/>
        <w:ind w:firstLine="709"/>
        <w:jc w:val="both"/>
      </w:pPr>
    </w:p>
    <w:p w14:paraId="4E1F394D" w14:textId="77777777" w:rsidR="00D92080" w:rsidRDefault="00D92080" w:rsidP="00D92080">
      <w:pPr>
        <w:spacing w:after="0" w:line="240" w:lineRule="auto"/>
        <w:ind w:firstLine="709"/>
        <w:jc w:val="both"/>
      </w:pPr>
      <w:r>
        <w:t>Для работы с программной пользователь должен обладать базовыми навыками работы с ОС Windows:</w:t>
      </w:r>
    </w:p>
    <w:p w14:paraId="1EE61BD0" w14:textId="77777777" w:rsidR="00D92080" w:rsidRDefault="00D92080" w:rsidP="00D92080">
      <w:pPr>
        <w:spacing w:after="0" w:line="240" w:lineRule="auto"/>
        <w:ind w:firstLine="709"/>
        <w:jc w:val="both"/>
      </w:pPr>
      <w:r>
        <w:t>– </w:t>
      </w:r>
      <w:r>
        <w:tab/>
        <w:t>умение запускать программы;</w:t>
      </w:r>
    </w:p>
    <w:p w14:paraId="7CC5B00F" w14:textId="77777777" w:rsidR="00D92080" w:rsidRDefault="00D92080" w:rsidP="00D92080">
      <w:pPr>
        <w:spacing w:after="0" w:line="240" w:lineRule="auto"/>
        <w:ind w:firstLine="709"/>
        <w:jc w:val="both"/>
      </w:pPr>
      <w:r>
        <w:t>– </w:t>
      </w:r>
      <w:r>
        <w:tab/>
        <w:t>умение нажимать на элементы и кнопки управления с помощи мыши;</w:t>
      </w:r>
    </w:p>
    <w:p w14:paraId="470023D0" w14:textId="77777777" w:rsidR="00D92080" w:rsidRDefault="00D92080" w:rsidP="00D92080">
      <w:pPr>
        <w:spacing w:after="0" w:line="240" w:lineRule="auto"/>
        <w:ind w:firstLine="709"/>
        <w:jc w:val="both"/>
      </w:pPr>
      <w:r>
        <w:t>– </w:t>
      </w:r>
      <w:r>
        <w:tab/>
        <w:t>знакомство с понятием "кнопка", "окно", "курсор".</w:t>
      </w:r>
    </w:p>
    <w:p w14:paraId="4BC7E70C" w14:textId="6B6ABFD9" w:rsidR="00F15283" w:rsidRPr="00133DC5" w:rsidRDefault="00D92080" w:rsidP="00D92080">
      <w:pPr>
        <w:spacing w:after="0" w:line="240" w:lineRule="auto"/>
        <w:ind w:firstLine="709"/>
        <w:jc w:val="both"/>
      </w:pPr>
      <w:r>
        <w:t>Специальное техническое образование не требуется.</w:t>
      </w:r>
    </w:p>
    <w:p w14:paraId="1AB8969E" w14:textId="3B354A2F" w:rsidR="00A8602B" w:rsidRDefault="00A8602B" w:rsidP="00483312">
      <w:pPr>
        <w:spacing w:after="0" w:line="240" w:lineRule="auto"/>
        <w:ind w:firstLine="709"/>
        <w:jc w:val="both"/>
      </w:pPr>
    </w:p>
    <w:p w14:paraId="066BCBF0" w14:textId="77777777" w:rsidR="008A36FF" w:rsidRPr="00133DC5" w:rsidRDefault="008A36FF" w:rsidP="00483312">
      <w:pPr>
        <w:spacing w:after="0" w:line="240" w:lineRule="auto"/>
        <w:ind w:firstLine="709"/>
        <w:jc w:val="both"/>
      </w:pPr>
    </w:p>
    <w:p w14:paraId="35FF4FB7" w14:textId="6E649A07" w:rsidR="009F68E2" w:rsidRPr="009F68E2" w:rsidRDefault="009F68E2" w:rsidP="009F68E2">
      <w:pPr>
        <w:pStyle w:val="2"/>
        <w:jc w:val="both"/>
      </w:pPr>
      <w:bookmarkStart w:id="19" w:name="_Toc221608839"/>
      <w:bookmarkStart w:id="20" w:name="_Toc231372874"/>
      <w:r>
        <w:t xml:space="preserve">1.4 </w:t>
      </w:r>
      <w:bookmarkEnd w:id="19"/>
      <w:r w:rsidR="00F15283">
        <w:t>Перечень эксплуатационной документации</w:t>
      </w:r>
      <w:bookmarkEnd w:id="20"/>
    </w:p>
    <w:p w14:paraId="251F1F45" w14:textId="77777777" w:rsidR="009F68E2" w:rsidRPr="00F2178B" w:rsidRDefault="009F68E2" w:rsidP="00E61C7E">
      <w:pPr>
        <w:spacing w:after="0" w:line="240" w:lineRule="auto"/>
        <w:ind w:firstLine="709"/>
        <w:jc w:val="both"/>
      </w:pPr>
    </w:p>
    <w:p w14:paraId="61E64B82" w14:textId="77777777" w:rsidR="00E61C7E" w:rsidRDefault="00E61C7E" w:rsidP="00E61C7E">
      <w:pPr>
        <w:spacing w:after="0" w:line="240" w:lineRule="auto"/>
        <w:ind w:firstLine="709"/>
        <w:jc w:val="both"/>
      </w:pPr>
    </w:p>
    <w:p w14:paraId="7146DFDA" w14:textId="68BDFC97" w:rsidR="00133DC5" w:rsidRDefault="00133DC5" w:rsidP="008A3C0D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Пояснительная записка к курсовой работе</w:t>
      </w:r>
    </w:p>
    <w:p w14:paraId="47069299" w14:textId="7BBF6EFE" w:rsidR="00133DC5" w:rsidRDefault="00133DC5" w:rsidP="008A3C0D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</w:t>
      </w:r>
    </w:p>
    <w:p w14:paraId="6232E0B4" w14:textId="5213F275" w:rsidR="00133DC5" w:rsidRDefault="00133DC5" w:rsidP="008A3C0D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ПО</w:t>
      </w:r>
    </w:p>
    <w:p w14:paraId="54E35386" w14:textId="577156F3" w:rsidR="00133DC5" w:rsidRDefault="00133DC5" w:rsidP="008A3C0D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ГОСТ-34</w:t>
      </w:r>
    </w:p>
    <w:p w14:paraId="3008185E" w14:textId="7D11A764" w:rsidR="00133DC5" w:rsidRDefault="00133DC5" w:rsidP="008A3C0D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Техническое задание</w:t>
      </w:r>
    </w:p>
    <w:p w14:paraId="49BD3240" w14:textId="77777777" w:rsidR="001D63E0" w:rsidRPr="001D63E0" w:rsidRDefault="001D63E0" w:rsidP="00412A2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5FE20005" w14:textId="573073F2" w:rsidR="00030797" w:rsidRDefault="00030797" w:rsidP="00F15283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8DCF59C" w14:textId="77777777" w:rsidR="00D92080" w:rsidRPr="00FF2C44" w:rsidRDefault="00D92080" w:rsidP="00F15283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F74EEBC" w14:textId="207A1230" w:rsidR="00BB4928" w:rsidRDefault="00030797" w:rsidP="00DD1DCF">
      <w:pPr>
        <w:pStyle w:val="1"/>
        <w:spacing w:after="0"/>
        <w:jc w:val="both"/>
        <w:rPr>
          <w:szCs w:val="32"/>
        </w:rPr>
      </w:pPr>
      <w:bookmarkStart w:id="21" w:name="_Toc191392411"/>
      <w:bookmarkStart w:id="22" w:name="_Toc191392464"/>
      <w:bookmarkStart w:id="23" w:name="_Toc221608840"/>
      <w:bookmarkStart w:id="24" w:name="_Toc231372875"/>
      <w:r w:rsidRPr="00FE682D">
        <w:lastRenderedPageBreak/>
        <w:t>2</w:t>
      </w:r>
      <w:r w:rsidR="00BB4928" w:rsidRPr="00FE682D">
        <w:t xml:space="preserve"> </w:t>
      </w:r>
      <w:bookmarkEnd w:id="21"/>
      <w:bookmarkEnd w:id="22"/>
      <w:bookmarkEnd w:id="23"/>
      <w:r w:rsidR="00133DC5">
        <w:t>Назначения и условия применения</w:t>
      </w:r>
      <w:bookmarkEnd w:id="24"/>
    </w:p>
    <w:p w14:paraId="30DAB202" w14:textId="77777777" w:rsidR="00DD1DCF" w:rsidRDefault="00DD1DCF" w:rsidP="00133DC5">
      <w:pPr>
        <w:spacing w:after="0" w:line="240" w:lineRule="auto"/>
        <w:ind w:firstLine="709"/>
        <w:jc w:val="both"/>
      </w:pPr>
    </w:p>
    <w:p w14:paraId="576D960C" w14:textId="77777777" w:rsidR="00133DC5" w:rsidRDefault="00133DC5" w:rsidP="00133DC5">
      <w:pPr>
        <w:spacing w:after="0" w:line="240" w:lineRule="auto"/>
        <w:ind w:firstLine="709"/>
        <w:jc w:val="both"/>
      </w:pPr>
    </w:p>
    <w:p w14:paraId="0BDAA3E8" w14:textId="77777777" w:rsidR="00D92080" w:rsidRDefault="00D92080" w:rsidP="00D92080">
      <w:pPr>
        <w:spacing w:after="0" w:line="240" w:lineRule="auto"/>
        <w:ind w:firstLine="709"/>
        <w:jc w:val="both"/>
      </w:pPr>
      <w:r>
        <w:t>Программное обеспечение «</w:t>
      </w:r>
      <w:proofErr w:type="spellStart"/>
      <w:r>
        <w:t>Запоминалка</w:t>
      </w:r>
      <w:proofErr w:type="spellEnd"/>
      <w:r>
        <w:t>» предназначено для автоматизации следующих видов деятельности:</w:t>
      </w:r>
    </w:p>
    <w:p w14:paraId="5DCEBB0B" w14:textId="77777777" w:rsidR="00D92080" w:rsidRDefault="00D92080" w:rsidP="00D92080">
      <w:pPr>
        <w:spacing w:after="0" w:line="240" w:lineRule="auto"/>
        <w:ind w:firstLine="709"/>
        <w:jc w:val="both"/>
      </w:pPr>
      <w:r>
        <w:t>– </w:t>
      </w:r>
      <w:r>
        <w:tab/>
        <w:t>самостоятельная тренировка кратковременной зрительной памяти;</w:t>
      </w:r>
    </w:p>
    <w:p w14:paraId="5EEA84F0" w14:textId="77777777" w:rsidR="00D92080" w:rsidRDefault="00D92080" w:rsidP="00D92080">
      <w:pPr>
        <w:spacing w:after="0" w:line="240" w:lineRule="auto"/>
        <w:ind w:firstLine="709"/>
        <w:jc w:val="both"/>
      </w:pPr>
      <w:r>
        <w:t>– </w:t>
      </w:r>
      <w:r>
        <w:tab/>
        <w:t>развитие концентрации внимания и способности к быстрому запоминанию визуальной информации.</w:t>
      </w:r>
    </w:p>
    <w:p w14:paraId="65FAD343" w14:textId="77777777" w:rsidR="00D92080" w:rsidRDefault="00D92080" w:rsidP="00D92080">
      <w:pPr>
        <w:spacing w:after="0" w:line="240" w:lineRule="auto"/>
        <w:ind w:firstLine="709"/>
        <w:jc w:val="both"/>
      </w:pPr>
      <w:r>
        <w:t>Основные функции системы :</w:t>
      </w:r>
    </w:p>
    <w:p w14:paraId="628796A4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1) </w:t>
      </w:r>
      <w:r>
        <w:tab/>
        <w:t>Настройка сложности — выбор одного из трех уровней (Низкий, Средний, Высокий).</w:t>
      </w:r>
    </w:p>
    <w:p w14:paraId="06AB019A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2) </w:t>
      </w:r>
      <w:r>
        <w:tab/>
        <w:t>Генерация задания — случайное размещение кружков на поле.</w:t>
      </w:r>
    </w:p>
    <w:p w14:paraId="69691343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3) </w:t>
      </w:r>
      <w:r>
        <w:tab/>
        <w:t>Демонстрация — отображение кружков на ограниченное время.</w:t>
      </w:r>
    </w:p>
    <w:p w14:paraId="7F14D285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4) </w:t>
      </w:r>
      <w:r>
        <w:tab/>
        <w:t>Прием ответа — отметка пользователем запомненных ячеек.</w:t>
      </w:r>
    </w:p>
    <w:p w14:paraId="5CDD28B5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5) </w:t>
      </w:r>
      <w:r>
        <w:tab/>
        <w:t>Автоматическая проверка — сравнение ответа пользователя с эталоном.</w:t>
      </w:r>
    </w:p>
    <w:p w14:paraId="2B6F9347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6) </w:t>
      </w:r>
      <w:r>
        <w:tab/>
        <w:t>Адаптация сложности — изменение количества кружков в зависимости от успешности ответов.</w:t>
      </w:r>
    </w:p>
    <w:p w14:paraId="7271D75E" w14:textId="77777777" w:rsidR="00D92080" w:rsidRDefault="00D92080" w:rsidP="00D92080">
      <w:pPr>
        <w:spacing w:after="0" w:line="240" w:lineRule="auto"/>
        <w:ind w:firstLine="709"/>
        <w:jc w:val="both"/>
      </w:pPr>
      <w:r>
        <w:t>Для корректной работы программы компьютер пользователя должен соответствовать следующим минимальным техническим характеристикам:</w:t>
      </w:r>
    </w:p>
    <w:p w14:paraId="1460236B" w14:textId="77777777" w:rsidR="00D92080" w:rsidRDefault="00D92080" w:rsidP="00D92080">
      <w:pPr>
        <w:spacing w:after="0" w:line="240" w:lineRule="auto"/>
        <w:ind w:firstLine="709"/>
        <w:jc w:val="both"/>
      </w:pPr>
      <w:r>
        <w:t>Минимальное значение:</w:t>
      </w:r>
    </w:p>
    <w:p w14:paraId="473B737F" w14:textId="5106DBAB" w:rsidR="00D92080" w:rsidRDefault="00D92080" w:rsidP="00D92080">
      <w:pPr>
        <w:spacing w:after="0" w:line="240" w:lineRule="auto"/>
        <w:ind w:firstLine="709"/>
        <w:jc w:val="both"/>
      </w:pPr>
      <w:r>
        <w:t>Процессор</w:t>
      </w:r>
      <w:r w:rsidR="00C92810" w:rsidRPr="00C92810">
        <w:t>:</w:t>
      </w:r>
      <w:r>
        <w:tab/>
        <w:t>Тактовая частота не менее 1,0 ГГц</w:t>
      </w:r>
    </w:p>
    <w:p w14:paraId="4ECAAEBF" w14:textId="0F2612C7" w:rsidR="00D92080" w:rsidRDefault="00D92080" w:rsidP="00D92080">
      <w:pPr>
        <w:spacing w:after="0" w:line="240" w:lineRule="auto"/>
        <w:ind w:firstLine="709"/>
        <w:jc w:val="both"/>
      </w:pPr>
      <w:r>
        <w:t>Оперативная память</w:t>
      </w:r>
      <w:proofErr w:type="gramStart"/>
      <w:r w:rsidR="00C92810" w:rsidRPr="00C92810">
        <w:t>:</w:t>
      </w:r>
      <w:r>
        <w:tab/>
        <w:t>Не</w:t>
      </w:r>
      <w:proofErr w:type="gramEnd"/>
      <w:r>
        <w:t xml:space="preserve"> менее 1 ГБ</w:t>
      </w:r>
    </w:p>
    <w:p w14:paraId="509EA689" w14:textId="42AB2619" w:rsidR="00D92080" w:rsidRDefault="00D92080" w:rsidP="00D92080">
      <w:pPr>
        <w:spacing w:after="0" w:line="240" w:lineRule="auto"/>
        <w:ind w:firstLine="709"/>
        <w:jc w:val="both"/>
      </w:pPr>
      <w:r>
        <w:t>Свободное место на диске</w:t>
      </w:r>
      <w:proofErr w:type="gramStart"/>
      <w:r w:rsidR="00C92810" w:rsidRPr="00C92810">
        <w:t>:</w:t>
      </w:r>
      <w:r>
        <w:tab/>
        <w:t>Не</w:t>
      </w:r>
      <w:proofErr w:type="gramEnd"/>
      <w:r>
        <w:t xml:space="preserve"> менее 50 МБ</w:t>
      </w:r>
    </w:p>
    <w:p w14:paraId="7167A4BE" w14:textId="3AE163B3" w:rsidR="00D92080" w:rsidRDefault="00D92080" w:rsidP="00D92080">
      <w:pPr>
        <w:spacing w:after="0" w:line="240" w:lineRule="auto"/>
        <w:ind w:firstLine="709"/>
        <w:jc w:val="both"/>
      </w:pPr>
      <w:r>
        <w:t>Разрешение экрана</w:t>
      </w:r>
      <w:proofErr w:type="gramStart"/>
      <w:r w:rsidR="00C92810" w:rsidRPr="00C92810">
        <w:t>:</w:t>
      </w:r>
      <w:r>
        <w:tab/>
        <w:t>Не</w:t>
      </w:r>
      <w:proofErr w:type="gramEnd"/>
      <w:r>
        <w:t xml:space="preserve"> ниже 1024 × 768 пикселей</w:t>
      </w:r>
    </w:p>
    <w:p w14:paraId="3027F819" w14:textId="73BAA2F7" w:rsidR="00D92080" w:rsidRDefault="00D92080" w:rsidP="00D92080">
      <w:pPr>
        <w:spacing w:after="0" w:line="240" w:lineRule="auto"/>
        <w:ind w:firstLine="709"/>
        <w:jc w:val="both"/>
      </w:pPr>
      <w:r>
        <w:t>Устройство ввода</w:t>
      </w:r>
      <w:r w:rsidR="00C92810" w:rsidRPr="00C92810">
        <w:t>:</w:t>
      </w:r>
      <w:r>
        <w:tab/>
        <w:t>Мышь или сенсорный экран</w:t>
      </w:r>
    </w:p>
    <w:p w14:paraId="7C4EDE71" w14:textId="3943DC3F" w:rsidR="00D92080" w:rsidRDefault="00D92080" w:rsidP="00D92080">
      <w:pPr>
        <w:spacing w:after="0" w:line="240" w:lineRule="auto"/>
        <w:ind w:firstLine="709"/>
        <w:jc w:val="both"/>
      </w:pPr>
      <w:r>
        <w:t>Операционная система</w:t>
      </w:r>
      <w:r w:rsidR="00C92810" w:rsidRPr="00C92810">
        <w:t>:</w:t>
      </w:r>
      <w:r w:rsidR="00C92810">
        <w:rPr>
          <w:lang w:val="en-US"/>
        </w:rPr>
        <w:t xml:space="preserve"> </w:t>
      </w:r>
      <w:r>
        <w:tab/>
        <w:t>Windows 7 / 8 / 10 / 11</w:t>
      </w:r>
    </w:p>
    <w:p w14:paraId="6CFA36E7" w14:textId="6BAF25A3" w:rsidR="00133DC5" w:rsidRPr="00133DC5" w:rsidRDefault="00D92080" w:rsidP="00D92080">
      <w:pPr>
        <w:spacing w:after="0" w:line="240" w:lineRule="auto"/>
        <w:ind w:firstLine="709"/>
        <w:jc w:val="both"/>
      </w:pPr>
      <w:r>
        <w:t>Дополнительное ПО</w:t>
      </w:r>
      <w:proofErr w:type="gramStart"/>
      <w:r w:rsidR="00C92810" w:rsidRPr="00C92810">
        <w:t>:</w:t>
      </w:r>
      <w:r>
        <w:tab/>
        <w:t>Не</w:t>
      </w:r>
      <w:proofErr w:type="gramEnd"/>
      <w:r>
        <w:t xml:space="preserve"> требуется (приложение автономно)</w:t>
      </w:r>
    </w:p>
    <w:p w14:paraId="10CB2D36" w14:textId="119600B3" w:rsidR="00133DC5" w:rsidRDefault="00133DC5" w:rsidP="00133DC5">
      <w:pPr>
        <w:spacing w:after="0" w:line="240" w:lineRule="auto"/>
        <w:ind w:firstLine="709"/>
        <w:jc w:val="both"/>
      </w:pPr>
    </w:p>
    <w:p w14:paraId="42A582D5" w14:textId="77777777" w:rsidR="008A36FF" w:rsidRDefault="008A36FF" w:rsidP="00133DC5">
      <w:pPr>
        <w:spacing w:after="0" w:line="240" w:lineRule="auto"/>
        <w:ind w:firstLine="709"/>
        <w:jc w:val="both"/>
      </w:pPr>
    </w:p>
    <w:p w14:paraId="7DDCC28D" w14:textId="5383BBA8" w:rsidR="001C6ED4" w:rsidRDefault="001C6ED4" w:rsidP="001C6ED4">
      <w:pPr>
        <w:pStyle w:val="1"/>
        <w:spacing w:after="0"/>
        <w:jc w:val="both"/>
        <w:rPr>
          <w:szCs w:val="32"/>
        </w:rPr>
      </w:pPr>
      <w:bookmarkStart w:id="25" w:name="_Toc231372876"/>
      <w:r>
        <w:t>3</w:t>
      </w:r>
      <w:r w:rsidRPr="00FE682D">
        <w:t xml:space="preserve"> </w:t>
      </w:r>
      <w:r>
        <w:t>Подготовка к работе</w:t>
      </w:r>
      <w:bookmarkEnd w:id="25"/>
    </w:p>
    <w:p w14:paraId="39034C4F" w14:textId="77777777" w:rsidR="001C6ED4" w:rsidRDefault="001C6ED4" w:rsidP="00133DC5">
      <w:pPr>
        <w:spacing w:after="0" w:line="240" w:lineRule="auto"/>
        <w:ind w:firstLine="709"/>
        <w:jc w:val="both"/>
      </w:pPr>
    </w:p>
    <w:p w14:paraId="044DD769" w14:textId="77777777" w:rsidR="001C6ED4" w:rsidRDefault="001C6ED4" w:rsidP="00133DC5">
      <w:pPr>
        <w:spacing w:after="0" w:line="240" w:lineRule="auto"/>
        <w:ind w:firstLine="709"/>
        <w:jc w:val="both"/>
      </w:pPr>
    </w:p>
    <w:p w14:paraId="414E2B9E" w14:textId="5AC2CF91" w:rsidR="00030797" w:rsidRDefault="001C6ED4" w:rsidP="00030797">
      <w:pPr>
        <w:pStyle w:val="2"/>
        <w:jc w:val="both"/>
      </w:pPr>
      <w:bookmarkStart w:id="26" w:name="_Toc191392412"/>
      <w:bookmarkStart w:id="27" w:name="_Toc191392465"/>
      <w:bookmarkStart w:id="28" w:name="_Toc221608841"/>
      <w:bookmarkStart w:id="29" w:name="_Toc231372877"/>
      <w:r>
        <w:t>3</w:t>
      </w:r>
      <w:r w:rsidR="00030797">
        <w:t>.1</w:t>
      </w:r>
      <w:bookmarkEnd w:id="26"/>
      <w:bookmarkEnd w:id="27"/>
      <w:r w:rsidR="00DD1DCF">
        <w:t xml:space="preserve"> </w:t>
      </w:r>
      <w:bookmarkEnd w:id="28"/>
      <w:r>
        <w:t>Состав и содержание дистрибутивного носителя данных</w:t>
      </w:r>
      <w:bookmarkEnd w:id="2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7E2395">
      <w:pPr>
        <w:spacing w:after="0" w:line="240" w:lineRule="auto"/>
        <w:ind w:firstLine="709"/>
        <w:jc w:val="both"/>
      </w:pPr>
    </w:p>
    <w:p w14:paraId="643A5703" w14:textId="6A68A509" w:rsidR="001C6ED4" w:rsidRDefault="001C6ED4" w:rsidP="007E2395">
      <w:pPr>
        <w:spacing w:after="0" w:line="240" w:lineRule="auto"/>
        <w:ind w:firstLine="709"/>
        <w:jc w:val="both"/>
      </w:pPr>
      <w:r>
        <w:t xml:space="preserve">Дистрибутив программного приложения игра </w:t>
      </w:r>
      <w:r w:rsidR="00D92080">
        <w:t>«</w:t>
      </w:r>
      <w:proofErr w:type="spellStart"/>
      <w:r w:rsidR="00D92080">
        <w:t>Запоминалка</w:t>
      </w:r>
      <w:proofErr w:type="spellEnd"/>
      <w:r w:rsidR="00D92080">
        <w:t>»</w:t>
      </w:r>
      <w:r>
        <w:t xml:space="preserve"> представляется в виде архивного файла или папки, содержащей следующие компоненты:</w:t>
      </w:r>
    </w:p>
    <w:p w14:paraId="2D290A8C" w14:textId="0DBBEE74" w:rsidR="001C6ED4" w:rsidRDefault="001C6ED4" w:rsidP="008A3C0D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исполняемый файл приложения: </w:t>
      </w:r>
      <w:r w:rsidR="00D92080">
        <w:t>Запоминалка</w:t>
      </w:r>
      <w:r>
        <w:t>.exe, в том числе:</w:t>
      </w:r>
    </w:p>
    <w:p w14:paraId="1A866B63" w14:textId="59AA9B33" w:rsidR="001C6ED4" w:rsidRDefault="001C6ED4" w:rsidP="008A3C0D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Form1.cs - код формы (логика, обработчики событий)</w:t>
      </w:r>
    </w:p>
    <w:p w14:paraId="31D2763B" w14:textId="04C97936" w:rsidR="001C6ED4" w:rsidRDefault="001C6ED4" w:rsidP="008A3C0D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Form1.Designer.cs и т.д. - авто генерируемые файлы с визуальной разметкой формы (создаются дизайнером Visual Studio)</w:t>
      </w:r>
    </w:p>
    <w:p w14:paraId="720E70ED" w14:textId="7EBD6A18" w:rsidR="001C6ED4" w:rsidRDefault="001C6ED4" w:rsidP="008A3C0D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Form1.rexs и т.д. - файлы ресурсов форм (изображения, строки и т.п.)</w:t>
      </w:r>
    </w:p>
    <w:p w14:paraId="2F0F167B" w14:textId="69093B5D" w:rsidR="001C6ED4" w:rsidRDefault="001C6ED4" w:rsidP="008A3C0D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proofErr w:type="spellStart"/>
      <w:r>
        <w:t>Program.cs</w:t>
      </w:r>
      <w:proofErr w:type="spellEnd"/>
      <w:r>
        <w:t xml:space="preserve"> - главный файл, запускающий приложение</w:t>
      </w:r>
    </w:p>
    <w:p w14:paraId="70DE3330" w14:textId="26C262B8" w:rsidR="001C6ED4" w:rsidRDefault="001C6ED4" w:rsidP="008A3C0D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конфигурационный файл приложения: </w:t>
      </w:r>
      <w:proofErr w:type="spellStart"/>
      <w:r w:rsidR="00D92080">
        <w:t>Запоминалка</w:t>
      </w:r>
      <w:r>
        <w:t>.exe.config</w:t>
      </w:r>
      <w:proofErr w:type="spellEnd"/>
      <w:r>
        <w:t>;</w:t>
      </w:r>
    </w:p>
    <w:p w14:paraId="175EB5B8" w14:textId="71553C0A" w:rsidR="001C6ED4" w:rsidRDefault="001C6ED4" w:rsidP="008A3C0D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вспомогательные библиотеки .NET Framework (при отсутствии установленной среды на компьютере пользователя)</w:t>
      </w:r>
    </w:p>
    <w:p w14:paraId="276E224C" w14:textId="1111689D" w:rsidR="001C6ED4" w:rsidRDefault="001C6ED4" w:rsidP="008A3C0D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файлы ресурсов (изображения, иконки и прочее)</w:t>
      </w:r>
    </w:p>
    <w:p w14:paraId="472677E7" w14:textId="4D98A4F9" w:rsidR="001C6ED4" w:rsidRDefault="001C6ED4" w:rsidP="008A3C0D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</w:t>
      </w:r>
      <w:r w:rsidR="003666F4">
        <w:t xml:space="preserve"> – рассказывает об игре </w:t>
      </w:r>
      <w:r w:rsidR="00D92080">
        <w:t>«</w:t>
      </w:r>
      <w:proofErr w:type="spellStart"/>
      <w:r w:rsidR="00D92080">
        <w:t>Запоминалка</w:t>
      </w:r>
      <w:proofErr w:type="spellEnd"/>
      <w:r w:rsidR="00D92080">
        <w:t>»</w:t>
      </w:r>
      <w:r w:rsidR="003666F4">
        <w:t xml:space="preserve"> для знакомства пользователя с программой и её функциями</w:t>
      </w:r>
    </w:p>
    <w:p w14:paraId="14F23933" w14:textId="61677982" w:rsidR="001C6ED4" w:rsidRDefault="001C6ED4" w:rsidP="007E2395">
      <w:pPr>
        <w:spacing w:after="0" w:line="240" w:lineRule="auto"/>
        <w:ind w:firstLine="709"/>
        <w:jc w:val="both"/>
      </w:pPr>
      <w:r>
        <w:t xml:space="preserve">Для установки игры </w:t>
      </w:r>
      <w:r w:rsidR="00D92080">
        <w:t>«</w:t>
      </w:r>
      <w:proofErr w:type="spellStart"/>
      <w:r w:rsidR="00D92080">
        <w:t>Запоминалка</w:t>
      </w:r>
      <w:proofErr w:type="spellEnd"/>
      <w:r w:rsidR="00D92080">
        <w:t>»</w:t>
      </w:r>
      <w:r>
        <w:t xml:space="preserve">, пожалуйста, загрузите дистрибутив последней версии игры </w:t>
      </w:r>
      <w:r w:rsidR="00D92080">
        <w:t>«</w:t>
      </w:r>
      <w:proofErr w:type="spellStart"/>
      <w:r w:rsidR="00D92080">
        <w:t>Запоминалка</w:t>
      </w:r>
      <w:proofErr w:type="spellEnd"/>
      <w:r w:rsidR="00D92080">
        <w:t>»</w:t>
      </w:r>
      <w:r>
        <w:t>, доступный по адресу</w:t>
      </w:r>
      <w:r w:rsidR="003666F4">
        <w:t xml:space="preserve">: </w:t>
      </w:r>
    </w:p>
    <w:p w14:paraId="69151951" w14:textId="72DF2BBD" w:rsidR="001C6ED4" w:rsidRPr="003666F4" w:rsidRDefault="001C6ED4" w:rsidP="00C0575B">
      <w:pPr>
        <w:spacing w:after="0" w:line="240" w:lineRule="auto"/>
        <w:ind w:firstLine="709"/>
        <w:jc w:val="both"/>
      </w:pPr>
    </w:p>
    <w:p w14:paraId="5D2AE053" w14:textId="77777777" w:rsidR="00C0575B" w:rsidRPr="003666F4" w:rsidRDefault="00C0575B" w:rsidP="00C0575B">
      <w:pPr>
        <w:spacing w:after="0" w:line="240" w:lineRule="auto"/>
        <w:ind w:firstLine="709"/>
        <w:jc w:val="both"/>
      </w:pPr>
    </w:p>
    <w:p w14:paraId="75026C4B" w14:textId="1DC3A5D8" w:rsidR="00030797" w:rsidRDefault="001C6ED4" w:rsidP="00030797">
      <w:pPr>
        <w:pStyle w:val="2"/>
        <w:jc w:val="both"/>
      </w:pPr>
      <w:bookmarkStart w:id="30" w:name="_Toc191392413"/>
      <w:bookmarkStart w:id="31" w:name="_Toc191392466"/>
      <w:bookmarkStart w:id="32" w:name="_Toc221608842"/>
      <w:bookmarkStart w:id="33" w:name="_Toc231372878"/>
      <w:r>
        <w:t>3</w:t>
      </w:r>
      <w:r w:rsidR="00030797">
        <w:t xml:space="preserve">.2 </w:t>
      </w:r>
      <w:bookmarkEnd w:id="30"/>
      <w:bookmarkEnd w:id="31"/>
      <w:bookmarkEnd w:id="32"/>
      <w:r w:rsidR="00E5723E">
        <w:t>Порядок загрузки данных и программ</w:t>
      </w:r>
      <w:bookmarkEnd w:id="33"/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1969F797" w14:textId="77777777" w:rsidR="00C92810" w:rsidRDefault="00C92810" w:rsidP="00C92810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Порядок запуска программы:</w:t>
      </w:r>
    </w:p>
    <w:p w14:paraId="114C2237" w14:textId="77777777" w:rsidR="00C92810" w:rsidRDefault="00C92810" w:rsidP="008A3C0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hanging="11"/>
        <w:jc w:val="both"/>
      </w:pPr>
      <w:r>
        <w:t>Перейдите в папку, содержащую файл Запоминалка.exe.</w:t>
      </w:r>
    </w:p>
    <w:p w14:paraId="30C960F6" w14:textId="77777777" w:rsidR="00C92810" w:rsidRDefault="00C92810" w:rsidP="008A3C0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hanging="11"/>
        <w:jc w:val="both"/>
      </w:pPr>
      <w:r>
        <w:t>Выполните двойной щелчок левой кнопкой мыши по значку программы.</w:t>
      </w:r>
    </w:p>
    <w:p w14:paraId="3899940F" w14:textId="77777777" w:rsidR="00C92810" w:rsidRDefault="00C92810" w:rsidP="008A3C0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hanging="11"/>
        <w:jc w:val="both"/>
      </w:pPr>
      <w:r>
        <w:t>Дождитесь появления главного окна приложения.</w:t>
      </w:r>
    </w:p>
    <w:p w14:paraId="5C62C1EC" w14:textId="50D923A1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программы показано на рисунке 1.</w:t>
      </w:r>
    </w:p>
    <w:p w14:paraId="5D4D9A49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10F7C6A" w14:textId="015E3C72" w:rsidR="007E2395" w:rsidRDefault="00C92810" w:rsidP="007E2395">
      <w:pPr>
        <w:pStyle w:val="ac"/>
        <w:tabs>
          <w:tab w:val="left" w:pos="1134"/>
        </w:tabs>
        <w:spacing w:after="0" w:line="240" w:lineRule="auto"/>
        <w:ind w:left="0"/>
        <w:jc w:val="center"/>
      </w:pPr>
      <w:r w:rsidRPr="00C92810">
        <w:rPr>
          <w:noProof/>
        </w:rPr>
        <w:drawing>
          <wp:inline distT="0" distB="0" distL="0" distR="0" wp14:anchorId="7A1A20FA" wp14:editId="0D48DB92">
            <wp:extent cx="3746393" cy="4858603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2661" cy="487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C62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F556F23" w14:textId="2875E3CC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Рисунок 1 – Главное окно программы</w:t>
      </w:r>
    </w:p>
    <w:p w14:paraId="14E31100" w14:textId="77777777" w:rsidR="00E5723E" w:rsidRPr="007E2395" w:rsidRDefault="00E5723E" w:rsidP="00A3651D">
      <w:pPr>
        <w:spacing w:after="0" w:line="240" w:lineRule="auto"/>
        <w:ind w:firstLine="709"/>
        <w:jc w:val="both"/>
      </w:pPr>
    </w:p>
    <w:p w14:paraId="36A7446B" w14:textId="77777777" w:rsidR="00A3651D" w:rsidRPr="007E2395" w:rsidRDefault="00A3651D" w:rsidP="00A3651D">
      <w:pPr>
        <w:spacing w:after="0" w:line="240" w:lineRule="auto"/>
        <w:ind w:firstLine="709"/>
        <w:jc w:val="both"/>
      </w:pPr>
    </w:p>
    <w:p w14:paraId="2170B5DB" w14:textId="28F9CE1E" w:rsidR="00030797" w:rsidRDefault="007E2395" w:rsidP="00030797">
      <w:pPr>
        <w:pStyle w:val="2"/>
        <w:jc w:val="both"/>
      </w:pPr>
      <w:bookmarkStart w:id="34" w:name="_Toc191392414"/>
      <w:bookmarkStart w:id="35" w:name="_Toc191392467"/>
      <w:bookmarkStart w:id="36" w:name="_Toc221608843"/>
      <w:bookmarkStart w:id="37" w:name="_Toc231372879"/>
      <w:r>
        <w:t>3</w:t>
      </w:r>
      <w:r w:rsidR="00030797">
        <w:t xml:space="preserve">.3 </w:t>
      </w:r>
      <w:bookmarkEnd w:id="34"/>
      <w:bookmarkEnd w:id="35"/>
      <w:bookmarkEnd w:id="36"/>
      <w:r>
        <w:t>Порядок проверки работоспособности</w:t>
      </w:r>
      <w:bookmarkEnd w:id="37"/>
    </w:p>
    <w:p w14:paraId="15705192" w14:textId="524F3BFF" w:rsidR="00030797" w:rsidRPr="00FA09B2" w:rsidRDefault="00030797" w:rsidP="00457D8A">
      <w:pPr>
        <w:spacing w:after="0" w:line="240" w:lineRule="auto"/>
      </w:pPr>
    </w:p>
    <w:p w14:paraId="11F8DA28" w14:textId="777C795D" w:rsidR="00D50CC4" w:rsidRDefault="00D50CC4" w:rsidP="00A46AAC">
      <w:pPr>
        <w:spacing w:after="0" w:line="240" w:lineRule="auto"/>
      </w:pPr>
    </w:p>
    <w:p w14:paraId="060057E4" w14:textId="590BC7BA" w:rsidR="007E2395" w:rsidRDefault="007E2395" w:rsidP="008A3C0D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Запустить программу</w:t>
      </w:r>
    </w:p>
    <w:p w14:paraId="56387E40" w14:textId="1B89B054" w:rsidR="007E2395" w:rsidRDefault="008A36FF" w:rsidP="008A3C0D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Выбрать уровень сложности</w:t>
      </w:r>
    </w:p>
    <w:p w14:paraId="0C3E574B" w14:textId="56EAB4D6" w:rsidR="008A36FF" w:rsidRDefault="008A36FF" w:rsidP="008A3C0D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Нажать кнопку запуск</w:t>
      </w:r>
    </w:p>
    <w:p w14:paraId="05285D72" w14:textId="33388FC0" w:rsidR="008A36FF" w:rsidRDefault="008A36FF" w:rsidP="008A36FF">
      <w:pPr>
        <w:pStyle w:val="ac"/>
        <w:tabs>
          <w:tab w:val="left" w:pos="1134"/>
        </w:tabs>
        <w:spacing w:after="0" w:line="240" w:lineRule="auto"/>
        <w:ind w:left="0" w:firstLine="1134"/>
        <w:jc w:val="both"/>
      </w:pPr>
      <w:r>
        <w:t xml:space="preserve">Если после всех вышеперечисленных действия появились кружочки, то игра запущено и работает корректно </w:t>
      </w:r>
    </w:p>
    <w:p w14:paraId="589C4145" w14:textId="77265CD2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приложения при запуске программы показано на рисунке 2.</w:t>
      </w:r>
    </w:p>
    <w:p w14:paraId="15C3D043" w14:textId="77777777" w:rsidR="008A36FF" w:rsidRDefault="008A36FF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95DEE8C" w14:textId="3A21B620" w:rsidR="009960C5" w:rsidRDefault="008A36FF" w:rsidP="009367ED">
      <w:pPr>
        <w:spacing w:after="0" w:line="240" w:lineRule="auto"/>
        <w:jc w:val="center"/>
      </w:pPr>
      <w:r w:rsidRPr="008A36FF">
        <w:drawing>
          <wp:inline distT="0" distB="0" distL="0" distR="0" wp14:anchorId="3A54C1BE" wp14:editId="609960E0">
            <wp:extent cx="4315427" cy="554432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A5AE" w14:textId="77777777" w:rsidR="009960C5" w:rsidRDefault="009960C5" w:rsidP="009960C5">
      <w:pPr>
        <w:spacing w:after="0" w:line="240" w:lineRule="auto"/>
        <w:ind w:firstLine="709"/>
      </w:pPr>
    </w:p>
    <w:p w14:paraId="79EAA6DB" w14:textId="172407C1" w:rsidR="009960C5" w:rsidRDefault="009960C5" w:rsidP="007324D2">
      <w:pPr>
        <w:spacing w:after="0" w:line="240" w:lineRule="auto"/>
        <w:ind w:firstLine="709"/>
        <w:jc w:val="both"/>
      </w:pPr>
      <w:r>
        <w:t xml:space="preserve">Рисунок </w:t>
      </w:r>
      <w:r w:rsidR="007E2395">
        <w:t>2</w:t>
      </w:r>
      <w:r>
        <w:t xml:space="preserve"> </w:t>
      </w:r>
      <w:r w:rsidR="00685250">
        <w:t>–</w:t>
      </w:r>
      <w:r>
        <w:t xml:space="preserve"> </w:t>
      </w:r>
      <w:r w:rsidR="00685250">
        <w:t>Главное окно приложения при запуске программы</w:t>
      </w:r>
    </w:p>
    <w:p w14:paraId="14C52E70" w14:textId="77777777" w:rsidR="009960C5" w:rsidRDefault="009960C5" w:rsidP="007324D2">
      <w:pPr>
        <w:spacing w:after="0" w:line="240" w:lineRule="auto"/>
        <w:ind w:firstLine="709"/>
        <w:jc w:val="both"/>
      </w:pPr>
    </w:p>
    <w:p w14:paraId="07E982BE" w14:textId="7D26F534" w:rsidR="00463E97" w:rsidRDefault="00463E97" w:rsidP="00D37B6A">
      <w:pPr>
        <w:spacing w:after="0" w:line="240" w:lineRule="auto"/>
        <w:ind w:firstLine="709"/>
        <w:jc w:val="both"/>
      </w:pPr>
    </w:p>
    <w:p w14:paraId="5A99B623" w14:textId="77777777" w:rsidR="008A36FF" w:rsidRDefault="008A36FF" w:rsidP="00D37B6A">
      <w:pPr>
        <w:spacing w:after="0" w:line="240" w:lineRule="auto"/>
        <w:ind w:firstLine="709"/>
        <w:jc w:val="both"/>
      </w:pPr>
    </w:p>
    <w:p w14:paraId="6982BDA5" w14:textId="285E109A" w:rsidR="00D37B6A" w:rsidRDefault="00D37B6A" w:rsidP="00D37B6A">
      <w:pPr>
        <w:pStyle w:val="1"/>
        <w:spacing w:after="0"/>
        <w:jc w:val="both"/>
        <w:rPr>
          <w:szCs w:val="32"/>
        </w:rPr>
      </w:pPr>
      <w:bookmarkStart w:id="38" w:name="_Toc231372880"/>
      <w:r>
        <w:lastRenderedPageBreak/>
        <w:t>4</w:t>
      </w:r>
      <w:r w:rsidRPr="00FE682D">
        <w:t xml:space="preserve"> </w:t>
      </w:r>
      <w:r>
        <w:t>Описание операций</w:t>
      </w:r>
      <w:bookmarkEnd w:id="38"/>
    </w:p>
    <w:p w14:paraId="0570AA23" w14:textId="77777777" w:rsidR="00D37B6A" w:rsidRDefault="00D37B6A" w:rsidP="00D37B6A">
      <w:pPr>
        <w:spacing w:after="0" w:line="240" w:lineRule="auto"/>
        <w:ind w:firstLine="709"/>
        <w:jc w:val="both"/>
      </w:pPr>
    </w:p>
    <w:p w14:paraId="71ADF156" w14:textId="77777777" w:rsidR="00D37B6A" w:rsidRDefault="00D37B6A" w:rsidP="00D37B6A">
      <w:pPr>
        <w:spacing w:after="0" w:line="240" w:lineRule="auto"/>
        <w:ind w:firstLine="709"/>
        <w:jc w:val="both"/>
      </w:pPr>
    </w:p>
    <w:p w14:paraId="3F8FDCF7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Выбор уровня сложности</w:t>
      </w:r>
    </w:p>
    <w:p w14:paraId="0D1CBBA3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Наименование операции: Выбор уровня сложности.</w:t>
      </w:r>
    </w:p>
    <w:p w14:paraId="22570FC5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Условия выполнения: Программа запущена, игра не активна (кнопка «Запуск» не нажата).</w:t>
      </w:r>
    </w:p>
    <w:p w14:paraId="0104AAD9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Подготовительные действия: Отсутствуют.</w:t>
      </w:r>
    </w:p>
    <w:p w14:paraId="2B1AF5BD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Основные действия:</w:t>
      </w:r>
    </w:p>
    <w:p w14:paraId="44522243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В группе кнопок «Уровень сложности» (верхняя левая часть окна) находятся три радиокнопки: «Низкий», «Средний», «Высокий».</w:t>
      </w:r>
    </w:p>
    <w:p w14:paraId="1DF93813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Для выбора уровня сложности наведите курсор на нужную кнопку и выполните один щелчок левой кнопкой мыши.</w:t>
      </w:r>
    </w:p>
    <w:p w14:paraId="7CE8F6E2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Результат выбора уровня сложности (таблица 1):</w:t>
      </w:r>
    </w:p>
    <w:p w14:paraId="10542EF8" w14:textId="61ED9F15" w:rsidR="00D92080" w:rsidRDefault="00D92080" w:rsidP="00C92810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C92810">
        <w:rPr>
          <w:rFonts w:cs="Times New Roman"/>
          <w:color w:val="000000"/>
          <w:szCs w:val="28"/>
        </w:rPr>
        <w:t>Таблица 1 — Параметры уровней сложности</w:t>
      </w:r>
    </w:p>
    <w:p w14:paraId="73FCE083" w14:textId="77777777" w:rsidR="00C92810" w:rsidRPr="00C92810" w:rsidRDefault="00C92810" w:rsidP="00C92810">
      <w:pPr>
        <w:spacing w:after="0" w:line="240" w:lineRule="auto"/>
        <w:ind w:firstLine="709"/>
        <w:jc w:val="both"/>
        <w:rPr>
          <w:szCs w:val="28"/>
        </w:rPr>
      </w:pPr>
    </w:p>
    <w:tbl>
      <w:tblPr>
        <w:tblW w:w="6000" w:type="dxa"/>
        <w:tblInd w:w="2138" w:type="dxa"/>
        <w:tblLook w:val="04A0" w:firstRow="1" w:lastRow="0" w:firstColumn="1" w:lastColumn="0" w:noHBand="0" w:noVBand="1"/>
      </w:tblPr>
      <w:tblGrid>
        <w:gridCol w:w="2005"/>
        <w:gridCol w:w="1078"/>
        <w:gridCol w:w="1457"/>
        <w:gridCol w:w="1460"/>
      </w:tblGrid>
      <w:tr w:rsidR="00D92080" w14:paraId="522B6363" w14:textId="77777777" w:rsidTr="00C92810"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AA51B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CBB73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FFEEB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37CE6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Высокий</w:t>
            </w:r>
          </w:p>
        </w:tc>
      </w:tr>
      <w:tr w:rsidR="00D92080" w14:paraId="07B28007" w14:textId="77777777" w:rsidTr="00C92810"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0B304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Размер игрового поля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0896D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3×3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06CC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4×4</w:t>
            </w:r>
          </w:p>
        </w:tc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27EAD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5×5</w:t>
            </w:r>
          </w:p>
        </w:tc>
      </w:tr>
      <w:tr w:rsidR="00D92080" w14:paraId="211748C2" w14:textId="77777777" w:rsidTr="00C92810"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64377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Время показа кружков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70B8A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2 секунды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288C6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1,5 секунды</w:t>
            </w:r>
          </w:p>
        </w:tc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5CD06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1 секунда</w:t>
            </w:r>
          </w:p>
        </w:tc>
      </w:tr>
      <w:tr w:rsidR="00D92080" w14:paraId="6AE69344" w14:textId="77777777" w:rsidTr="00C92810"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F0256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Время на ответ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95824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5 секунд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707B6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4 секунды</w:t>
            </w:r>
          </w:p>
        </w:tc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FB884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3 секунды</w:t>
            </w:r>
          </w:p>
        </w:tc>
      </w:tr>
      <w:tr w:rsidR="00D92080" w14:paraId="1AE3CDB4" w14:textId="77777777" w:rsidTr="00C92810">
        <w:tc>
          <w:tcPr>
            <w:tcW w:w="2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C8686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Начальное количество кружков</w:t>
            </w:r>
          </w:p>
        </w:tc>
        <w:tc>
          <w:tcPr>
            <w:tcW w:w="1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18F08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90345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F2DFC" w14:textId="77777777" w:rsidR="00D92080" w:rsidRDefault="00D92080" w:rsidP="00DD7A63">
            <w:pPr>
              <w:jc w:val="center"/>
            </w:pPr>
            <w:r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2ADE2BBB" w14:textId="77777777" w:rsidR="00C92810" w:rsidRDefault="00C92810" w:rsidP="00C92810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</w:p>
    <w:p w14:paraId="30572BDD" w14:textId="5E4F7F94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Заключительные действия: Игровое поле автоматически перестраивается под выбранный размер.</w:t>
      </w:r>
    </w:p>
    <w:p w14:paraId="1B3A7CFA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Ресурсы</w:t>
      </w:r>
      <w:proofErr w:type="gramStart"/>
      <w:r w:rsidRPr="00C92810">
        <w:rPr>
          <w:rFonts w:cs="Times New Roman"/>
          <w:color w:val="000000"/>
          <w:szCs w:val="28"/>
        </w:rPr>
        <w:t>: Не</w:t>
      </w:r>
      <w:proofErr w:type="gramEnd"/>
      <w:r w:rsidRPr="00C92810">
        <w:rPr>
          <w:rFonts w:cs="Times New Roman"/>
          <w:color w:val="000000"/>
          <w:szCs w:val="28"/>
        </w:rPr>
        <w:t xml:space="preserve"> расходуются.</w:t>
      </w:r>
    </w:p>
    <w:p w14:paraId="2DD9456F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Запуск игры</w:t>
      </w:r>
    </w:p>
    <w:p w14:paraId="03497929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Наименование операции: Запуск тренировки.</w:t>
      </w:r>
    </w:p>
    <w:p w14:paraId="34B9D876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Условия выполнения: Выбран желаемый уровень сложности.</w:t>
      </w:r>
    </w:p>
    <w:p w14:paraId="58B1F40B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Подготовительные действия</w:t>
      </w:r>
      <w:proofErr w:type="gramStart"/>
      <w:r w:rsidRPr="00C92810">
        <w:rPr>
          <w:rFonts w:cs="Times New Roman"/>
          <w:color w:val="000000"/>
          <w:szCs w:val="28"/>
        </w:rPr>
        <w:t>: Согласно</w:t>
      </w:r>
      <w:proofErr w:type="gramEnd"/>
      <w:r w:rsidRPr="00C92810">
        <w:rPr>
          <w:rFonts w:cs="Times New Roman"/>
          <w:color w:val="000000"/>
          <w:szCs w:val="28"/>
        </w:rPr>
        <w:t xml:space="preserve"> разделу 4.1.</w:t>
      </w:r>
    </w:p>
    <w:p w14:paraId="3DEC3E49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Основные действия:</w:t>
      </w:r>
    </w:p>
    <w:p w14:paraId="2B1E4CC3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Найдите кнопку «Запуск» в правой верхней части окна (рисунок 2).</w:t>
      </w:r>
    </w:p>
    <w:p w14:paraId="4473B14D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Наведите курсор на кнопку и выполните один щелчок левой кнопкой мыши.</w:t>
      </w:r>
    </w:p>
    <w:p w14:paraId="2565B65C" w14:textId="77777777" w:rsidR="00D92080" w:rsidRPr="00C92810" w:rsidRDefault="00D92080" w:rsidP="00C92810">
      <w:pPr>
        <w:spacing w:after="0" w:line="240" w:lineRule="auto"/>
        <w:ind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Заключительные действия: Игра запускается. На игровом поле появляются кружки (зеленого цвета) в количестве, заданном выбранным уровнем сложности.</w:t>
      </w:r>
    </w:p>
    <w:p w14:paraId="6B1EE1B5" w14:textId="4A11A3AA" w:rsidR="00D37B6A" w:rsidRPr="00C92810" w:rsidRDefault="00D92080" w:rsidP="00C92810">
      <w:pPr>
        <w:pStyle w:val="ac"/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C92810">
        <w:rPr>
          <w:rFonts w:cs="Times New Roman"/>
          <w:color w:val="000000"/>
          <w:szCs w:val="28"/>
        </w:rPr>
        <w:t>Ресурсы</w:t>
      </w:r>
      <w:proofErr w:type="gramStart"/>
      <w:r w:rsidRPr="00C92810">
        <w:rPr>
          <w:rFonts w:cs="Times New Roman"/>
          <w:color w:val="000000"/>
          <w:szCs w:val="28"/>
        </w:rPr>
        <w:t>: Не</w:t>
      </w:r>
      <w:proofErr w:type="gramEnd"/>
      <w:r w:rsidRPr="00C92810">
        <w:rPr>
          <w:rFonts w:cs="Times New Roman"/>
          <w:color w:val="000000"/>
          <w:szCs w:val="28"/>
        </w:rPr>
        <w:t xml:space="preserve"> расходуются.</w:t>
      </w:r>
    </w:p>
    <w:p w14:paraId="44807514" w14:textId="20C01600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0418C1AA" w14:textId="44CA4B0F" w:rsidR="00C92810" w:rsidRDefault="00C92810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FAE500C" w14:textId="7BC24ED0" w:rsidR="00C92810" w:rsidRDefault="00C92810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8567E64" w14:textId="77777777" w:rsidR="00C92810" w:rsidRDefault="00C92810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5EC1C78" w14:textId="31EE8F71" w:rsidR="00D37B6A" w:rsidRDefault="00D37B6A" w:rsidP="00D37B6A">
      <w:pPr>
        <w:pStyle w:val="1"/>
        <w:spacing w:after="0"/>
        <w:jc w:val="both"/>
      </w:pPr>
      <w:bookmarkStart w:id="39" w:name="_Toc231372881"/>
      <w:r>
        <w:t>5</w:t>
      </w:r>
      <w:r w:rsidRPr="00FE682D">
        <w:t xml:space="preserve"> </w:t>
      </w:r>
      <w:r>
        <w:t>Аварийные ситуации</w:t>
      </w:r>
      <w:bookmarkEnd w:id="39"/>
    </w:p>
    <w:p w14:paraId="151F23F0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E363BBA" w14:textId="77777777" w:rsidR="00D37B6A" w:rsidRPr="00D37B6A" w:rsidRDefault="00D37B6A" w:rsidP="00D37B6A">
      <w:pPr>
        <w:spacing w:after="0" w:line="240" w:lineRule="auto"/>
        <w:ind w:firstLine="709"/>
        <w:jc w:val="both"/>
      </w:pPr>
    </w:p>
    <w:p w14:paraId="0817E492" w14:textId="77777777" w:rsidR="00D92080" w:rsidRDefault="00D92080" w:rsidP="00D92080">
      <w:pPr>
        <w:spacing w:after="0" w:line="240" w:lineRule="auto"/>
        <w:ind w:firstLine="709"/>
        <w:jc w:val="both"/>
      </w:pPr>
      <w:r>
        <w:t>Истечение времени на ответ</w:t>
      </w:r>
    </w:p>
    <w:p w14:paraId="17A87448" w14:textId="77777777" w:rsidR="00D92080" w:rsidRDefault="00D92080" w:rsidP="00D92080">
      <w:pPr>
        <w:spacing w:after="0" w:line="240" w:lineRule="auto"/>
        <w:ind w:firstLine="709"/>
        <w:jc w:val="both"/>
      </w:pPr>
      <w:r>
        <w:t>Ситуация: Пользователь не успел отметить все кружки до истечения времени, отображаемого таймером.</w:t>
      </w:r>
    </w:p>
    <w:p w14:paraId="3481AD52" w14:textId="77777777" w:rsidR="00D92080" w:rsidRDefault="00D92080" w:rsidP="00D92080">
      <w:pPr>
        <w:spacing w:after="0" w:line="240" w:lineRule="auto"/>
        <w:ind w:firstLine="709"/>
        <w:jc w:val="both"/>
      </w:pPr>
      <w:r>
        <w:t>Действия системы: Программа автоматически засчитывает ошибку. Количество кружков для следующего раунда может быть уменьшено при двух ошибках подряд.</w:t>
      </w:r>
    </w:p>
    <w:p w14:paraId="6DE30159" w14:textId="77777777" w:rsidR="00D92080" w:rsidRDefault="00D92080" w:rsidP="00D92080">
      <w:pPr>
        <w:spacing w:after="0" w:line="240" w:lineRule="auto"/>
        <w:ind w:firstLine="709"/>
        <w:jc w:val="both"/>
      </w:pPr>
      <w:r>
        <w:t>Действия пользователя</w:t>
      </w:r>
      <w:proofErr w:type="gramStart"/>
      <w:r>
        <w:t>: Ожидать</w:t>
      </w:r>
      <w:proofErr w:type="gramEnd"/>
      <w:r>
        <w:t xml:space="preserve"> автоматического начала следующего раунда.</w:t>
      </w:r>
    </w:p>
    <w:p w14:paraId="38B79603" w14:textId="77777777" w:rsidR="00D92080" w:rsidRDefault="00D92080" w:rsidP="00D92080">
      <w:pPr>
        <w:spacing w:after="0" w:line="240" w:lineRule="auto"/>
        <w:ind w:firstLine="709"/>
        <w:jc w:val="both"/>
      </w:pPr>
      <w:r>
        <w:t>Игровое поле не отвечает на клики</w:t>
      </w:r>
    </w:p>
    <w:p w14:paraId="7602D378" w14:textId="77777777" w:rsidR="00D92080" w:rsidRDefault="00D92080" w:rsidP="00D92080">
      <w:pPr>
        <w:spacing w:after="0" w:line="240" w:lineRule="auto"/>
        <w:ind w:firstLine="709"/>
        <w:jc w:val="both"/>
      </w:pPr>
      <w:r>
        <w:t>Ситуация: Пользователь кликает по ячейкам игрового поля, но отметка не появляется.</w:t>
      </w:r>
    </w:p>
    <w:p w14:paraId="65778F63" w14:textId="77777777" w:rsidR="00D92080" w:rsidRDefault="00D92080" w:rsidP="00D92080">
      <w:pPr>
        <w:spacing w:after="0" w:line="240" w:lineRule="auto"/>
        <w:ind w:firstLine="709"/>
        <w:jc w:val="both"/>
      </w:pPr>
      <w:r>
        <w:t>Вероятные причины:</w:t>
      </w:r>
    </w:p>
    <w:p w14:paraId="36C4BF47" w14:textId="77777777" w:rsidR="00D92080" w:rsidRDefault="00D92080" w:rsidP="00D92080">
      <w:pPr>
        <w:spacing w:after="0" w:line="240" w:lineRule="auto"/>
        <w:ind w:firstLine="709"/>
        <w:jc w:val="both"/>
      </w:pPr>
      <w:r>
        <w:t>Игра не запущена (не нажата кнопка «Запуск»).</w:t>
      </w:r>
    </w:p>
    <w:p w14:paraId="34EAD95D" w14:textId="77777777" w:rsidR="00D92080" w:rsidRDefault="00D92080" w:rsidP="00D92080">
      <w:pPr>
        <w:spacing w:after="0" w:line="240" w:lineRule="auto"/>
        <w:ind w:firstLine="709"/>
        <w:jc w:val="both"/>
      </w:pPr>
      <w:r>
        <w:t>В данный момент показываются кружки (поле заблокировано для кликов).</w:t>
      </w:r>
    </w:p>
    <w:p w14:paraId="30A1A512" w14:textId="77777777" w:rsidR="00D92080" w:rsidRDefault="00D92080" w:rsidP="00D92080">
      <w:pPr>
        <w:spacing w:after="0" w:line="240" w:lineRule="auto"/>
        <w:ind w:firstLine="709"/>
        <w:jc w:val="both"/>
      </w:pPr>
      <w:r>
        <w:t>Действия пользователя:</w:t>
      </w:r>
    </w:p>
    <w:p w14:paraId="444666AD" w14:textId="77777777" w:rsidR="00D92080" w:rsidRDefault="00D92080" w:rsidP="00D92080">
      <w:pPr>
        <w:spacing w:after="0" w:line="240" w:lineRule="auto"/>
        <w:ind w:firstLine="709"/>
        <w:jc w:val="both"/>
      </w:pPr>
      <w:r>
        <w:t>Проверить, нажата ли кнопка «Запуск».</w:t>
      </w:r>
    </w:p>
    <w:p w14:paraId="5BDDCB18" w14:textId="77777777" w:rsidR="00D92080" w:rsidRDefault="00D92080" w:rsidP="00D92080">
      <w:pPr>
        <w:spacing w:after="0" w:line="240" w:lineRule="auto"/>
        <w:ind w:firstLine="709"/>
        <w:jc w:val="both"/>
      </w:pPr>
      <w:r>
        <w:t>Дождаться исчезновения кружков с поля.</w:t>
      </w:r>
    </w:p>
    <w:p w14:paraId="66C54629" w14:textId="77777777" w:rsidR="00D92080" w:rsidRDefault="00D92080" w:rsidP="00D92080">
      <w:pPr>
        <w:spacing w:after="0" w:line="240" w:lineRule="auto"/>
        <w:ind w:firstLine="709"/>
        <w:jc w:val="both"/>
      </w:pPr>
      <w:r>
        <w:t>Если проблема повторяется, перезапустить программу.</w:t>
      </w:r>
    </w:p>
    <w:p w14:paraId="3921890F" w14:textId="77777777" w:rsidR="00D92080" w:rsidRDefault="00D92080" w:rsidP="00D92080">
      <w:pPr>
        <w:spacing w:after="0" w:line="240" w:lineRule="auto"/>
        <w:ind w:firstLine="709"/>
        <w:jc w:val="both"/>
      </w:pPr>
      <w:r>
        <w:t>Программа зависла</w:t>
      </w:r>
    </w:p>
    <w:p w14:paraId="5693C915" w14:textId="77777777" w:rsidR="00D92080" w:rsidRDefault="00D92080" w:rsidP="00D92080">
      <w:pPr>
        <w:spacing w:after="0" w:line="240" w:lineRule="auto"/>
        <w:ind w:firstLine="709"/>
        <w:jc w:val="both"/>
      </w:pPr>
      <w:r>
        <w:t>Ситуация: Программа перестала отвечать на действия пользователя.</w:t>
      </w:r>
    </w:p>
    <w:p w14:paraId="7E961326" w14:textId="77777777" w:rsidR="00D92080" w:rsidRDefault="00D92080" w:rsidP="00D92080">
      <w:pPr>
        <w:spacing w:after="0" w:line="240" w:lineRule="auto"/>
        <w:ind w:firstLine="709"/>
        <w:jc w:val="both"/>
      </w:pPr>
      <w:r>
        <w:t>Действия пользователя:</w:t>
      </w:r>
    </w:p>
    <w:p w14:paraId="5E69A7EB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Нажать сочетание клавиш Ctrl + </w:t>
      </w:r>
      <w:proofErr w:type="spellStart"/>
      <w:r>
        <w:t>Alt</w:t>
      </w:r>
      <w:proofErr w:type="spellEnd"/>
      <w:r>
        <w:t xml:space="preserve"> + </w:t>
      </w:r>
      <w:proofErr w:type="spellStart"/>
      <w:r>
        <w:t>Del</w:t>
      </w:r>
      <w:proofErr w:type="spellEnd"/>
      <w:r>
        <w:t>.</w:t>
      </w:r>
    </w:p>
    <w:p w14:paraId="165BB9D1" w14:textId="77777777" w:rsidR="00D92080" w:rsidRDefault="00D92080" w:rsidP="00D92080">
      <w:pPr>
        <w:spacing w:after="0" w:line="240" w:lineRule="auto"/>
        <w:ind w:firstLine="709"/>
        <w:jc w:val="both"/>
      </w:pPr>
      <w:r>
        <w:t>Выбрать пункт «Диспетчер задач».</w:t>
      </w:r>
    </w:p>
    <w:p w14:paraId="57F4396D" w14:textId="77777777" w:rsidR="00D92080" w:rsidRDefault="00D92080" w:rsidP="00D92080">
      <w:pPr>
        <w:spacing w:after="0" w:line="240" w:lineRule="auto"/>
        <w:ind w:firstLine="709"/>
        <w:jc w:val="both"/>
      </w:pPr>
      <w:r>
        <w:t>Найти процесс «</w:t>
      </w:r>
      <w:proofErr w:type="spellStart"/>
      <w:r>
        <w:t>Запоминалка</w:t>
      </w:r>
      <w:proofErr w:type="spellEnd"/>
      <w:r>
        <w:t>» или «Запоминалка.exe».</w:t>
      </w:r>
    </w:p>
    <w:p w14:paraId="4F4BF4C5" w14:textId="77777777" w:rsidR="00D92080" w:rsidRDefault="00D92080" w:rsidP="00D92080">
      <w:pPr>
        <w:spacing w:after="0" w:line="240" w:lineRule="auto"/>
        <w:ind w:firstLine="709"/>
        <w:jc w:val="both"/>
      </w:pPr>
      <w:r>
        <w:t>Выделить процесс и нажать кнопку «Снять задачу».</w:t>
      </w:r>
    </w:p>
    <w:p w14:paraId="2FFA122B" w14:textId="77777777" w:rsidR="00D92080" w:rsidRDefault="00D92080" w:rsidP="00D92080">
      <w:pPr>
        <w:spacing w:after="0" w:line="240" w:lineRule="auto"/>
        <w:ind w:firstLine="709"/>
        <w:jc w:val="both"/>
      </w:pPr>
      <w:r>
        <w:t>Запустить программу заново согласно разделу 3.2.</w:t>
      </w:r>
    </w:p>
    <w:p w14:paraId="2797C4FA" w14:textId="77777777" w:rsidR="00D92080" w:rsidRDefault="00D92080" w:rsidP="00D92080">
      <w:pPr>
        <w:spacing w:after="0" w:line="240" w:lineRule="auto"/>
        <w:ind w:firstLine="709"/>
        <w:jc w:val="both"/>
      </w:pPr>
      <w:r>
        <w:t>Ошибка при запуске программы</w:t>
      </w:r>
    </w:p>
    <w:p w14:paraId="046C7DFF" w14:textId="77777777" w:rsidR="00D92080" w:rsidRDefault="00D92080" w:rsidP="00D92080">
      <w:pPr>
        <w:spacing w:after="0" w:line="240" w:lineRule="auto"/>
        <w:ind w:firstLine="709"/>
        <w:jc w:val="both"/>
      </w:pPr>
      <w:r>
        <w:t>Ситуация</w:t>
      </w:r>
      <w:proofErr w:type="gramStart"/>
      <w:r>
        <w:t>: При</w:t>
      </w:r>
      <w:proofErr w:type="gramEnd"/>
      <w:r>
        <w:t xml:space="preserve"> попытке запуска программы появляется сообщение об ошибке или программа не открывается.</w:t>
      </w:r>
    </w:p>
    <w:p w14:paraId="512A4493" w14:textId="77777777" w:rsidR="00D92080" w:rsidRDefault="00D92080" w:rsidP="00D92080">
      <w:pPr>
        <w:spacing w:after="0" w:line="240" w:lineRule="auto"/>
        <w:ind w:firstLine="709"/>
        <w:jc w:val="both"/>
      </w:pPr>
      <w:r>
        <w:t>Вероятные причины:</w:t>
      </w:r>
    </w:p>
    <w:p w14:paraId="5D95AA4B" w14:textId="77777777" w:rsidR="00D92080" w:rsidRDefault="00D92080" w:rsidP="00D92080">
      <w:pPr>
        <w:spacing w:after="0" w:line="240" w:lineRule="auto"/>
        <w:ind w:firstLine="709"/>
        <w:jc w:val="both"/>
      </w:pPr>
      <w:r>
        <w:t>Отсутствие необходимых системных библиотек (редко для .NET приложений).</w:t>
      </w:r>
    </w:p>
    <w:p w14:paraId="51B2F8DB" w14:textId="77777777" w:rsidR="00D92080" w:rsidRDefault="00D92080" w:rsidP="00D92080">
      <w:pPr>
        <w:spacing w:after="0" w:line="240" w:lineRule="auto"/>
        <w:ind w:firstLine="709"/>
        <w:jc w:val="both"/>
      </w:pPr>
      <w:r>
        <w:t>Повреждение исполняемого файла.</w:t>
      </w:r>
    </w:p>
    <w:p w14:paraId="5A01BBD4" w14:textId="77777777" w:rsidR="00D92080" w:rsidRDefault="00D92080" w:rsidP="00D92080">
      <w:pPr>
        <w:spacing w:after="0" w:line="240" w:lineRule="auto"/>
        <w:ind w:firstLine="709"/>
        <w:jc w:val="both"/>
      </w:pPr>
      <w:r>
        <w:t>Действия пользователя:</w:t>
      </w:r>
    </w:p>
    <w:p w14:paraId="0F8F9ECB" w14:textId="77777777" w:rsidR="00D92080" w:rsidRDefault="00D92080" w:rsidP="00D92080">
      <w:pPr>
        <w:spacing w:after="0" w:line="240" w:lineRule="auto"/>
        <w:ind w:firstLine="709"/>
        <w:jc w:val="both"/>
      </w:pPr>
      <w:r>
        <w:t>Переустановить программу (скопировать заново файл Запоминалка.exe из дистрибутива).</w:t>
      </w:r>
    </w:p>
    <w:p w14:paraId="630568DB" w14:textId="13CB7F01" w:rsidR="00D37B6A" w:rsidRDefault="00D92080" w:rsidP="00D92080">
      <w:pPr>
        <w:spacing w:after="0" w:line="240" w:lineRule="auto"/>
        <w:ind w:firstLine="709"/>
        <w:jc w:val="both"/>
      </w:pPr>
      <w:r>
        <w:t>Убедиться, что операционная система соответствует требованиям (Windows 7 и выше).</w:t>
      </w:r>
    </w:p>
    <w:p w14:paraId="5580AB06" w14:textId="55ED4C6F" w:rsidR="00D37B6A" w:rsidRDefault="00D37B6A" w:rsidP="00D37B6A">
      <w:pPr>
        <w:spacing w:after="0" w:line="240" w:lineRule="auto"/>
        <w:ind w:firstLine="709"/>
        <w:jc w:val="both"/>
      </w:pPr>
    </w:p>
    <w:p w14:paraId="0B9A1180" w14:textId="3026A260" w:rsidR="008A36FF" w:rsidRDefault="008A36FF" w:rsidP="00D37B6A">
      <w:pPr>
        <w:spacing w:after="0" w:line="240" w:lineRule="auto"/>
        <w:ind w:firstLine="709"/>
        <w:jc w:val="both"/>
      </w:pPr>
    </w:p>
    <w:p w14:paraId="55300F25" w14:textId="77777777" w:rsidR="008A36FF" w:rsidRDefault="008A36FF" w:rsidP="00D37B6A">
      <w:pPr>
        <w:spacing w:after="0" w:line="240" w:lineRule="auto"/>
        <w:ind w:firstLine="709"/>
        <w:jc w:val="both"/>
      </w:pPr>
    </w:p>
    <w:p w14:paraId="32AB8821" w14:textId="22E96368" w:rsidR="00D37B6A" w:rsidRDefault="00D37B6A" w:rsidP="00D37B6A">
      <w:pPr>
        <w:pStyle w:val="1"/>
        <w:spacing w:after="0"/>
        <w:jc w:val="both"/>
      </w:pPr>
      <w:bookmarkStart w:id="40" w:name="_Toc231372882"/>
      <w:r>
        <w:lastRenderedPageBreak/>
        <w:t>6</w:t>
      </w:r>
      <w:r w:rsidRPr="00FE682D">
        <w:t xml:space="preserve"> </w:t>
      </w:r>
      <w:r>
        <w:t>Рекомендации по освоению</w:t>
      </w:r>
      <w:bookmarkEnd w:id="40"/>
    </w:p>
    <w:p w14:paraId="7B22F46B" w14:textId="77777777" w:rsidR="00D37B6A" w:rsidRDefault="00D37B6A" w:rsidP="00D37B6A">
      <w:pPr>
        <w:spacing w:after="0" w:line="240" w:lineRule="auto"/>
        <w:ind w:firstLine="709"/>
        <w:jc w:val="both"/>
      </w:pPr>
    </w:p>
    <w:p w14:paraId="4A319E8C" w14:textId="77777777" w:rsidR="00D37B6A" w:rsidRDefault="00D37B6A" w:rsidP="00D37B6A">
      <w:pPr>
        <w:spacing w:after="0" w:line="240" w:lineRule="auto"/>
        <w:ind w:firstLine="709"/>
        <w:jc w:val="both"/>
      </w:pPr>
    </w:p>
    <w:p w14:paraId="3F2C7EB4" w14:textId="77777777" w:rsidR="00D92080" w:rsidRDefault="00D92080" w:rsidP="00D92080">
      <w:pPr>
        <w:spacing w:after="0" w:line="240" w:lineRule="auto"/>
        <w:ind w:firstLine="709"/>
        <w:jc w:val="both"/>
      </w:pPr>
      <w:r>
        <w:t>Общие рекомендации</w:t>
      </w:r>
    </w:p>
    <w:p w14:paraId="29059436" w14:textId="77777777" w:rsidR="00D92080" w:rsidRDefault="00D92080" w:rsidP="00D92080">
      <w:pPr>
        <w:spacing w:after="0" w:line="240" w:lineRule="auto"/>
        <w:ind w:firstLine="709"/>
        <w:jc w:val="both"/>
      </w:pPr>
      <w:r>
        <w:t>Для успешного освоения программного обеспечения «</w:t>
      </w:r>
      <w:proofErr w:type="spellStart"/>
      <w:r>
        <w:t>Запоминалка</w:t>
      </w:r>
      <w:proofErr w:type="spellEnd"/>
      <w:r>
        <w:t>» пользователю рекомендуется:</w:t>
      </w:r>
    </w:p>
    <w:p w14:paraId="5613A6C5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1) </w:t>
      </w:r>
      <w:r>
        <w:tab/>
        <w:t>Изучить разделы 1–4 настоящего руководства в полном объеме.</w:t>
      </w:r>
    </w:p>
    <w:p w14:paraId="4AF1B486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2) </w:t>
      </w:r>
      <w:r>
        <w:tab/>
        <w:t>Иметь базовые навыки работы с операционной системой Windows.</w:t>
      </w:r>
    </w:p>
    <w:p w14:paraId="35A7542B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3) </w:t>
      </w:r>
      <w:r>
        <w:tab/>
        <w:t>Начать освоение программы с низкого уровня сложности для понимания механики игры.</w:t>
      </w:r>
    </w:p>
    <w:p w14:paraId="6F54C724" w14:textId="77777777" w:rsidR="00D92080" w:rsidRDefault="00D92080" w:rsidP="00D92080">
      <w:pPr>
        <w:spacing w:after="0" w:line="240" w:lineRule="auto"/>
        <w:ind w:firstLine="709"/>
        <w:jc w:val="both"/>
      </w:pPr>
      <w:r>
        <w:t xml:space="preserve">4) </w:t>
      </w:r>
      <w:r>
        <w:tab/>
        <w:t>После уверенного прохождения низкого уровня перейти на средний и высокий уровни.</w:t>
      </w:r>
    </w:p>
    <w:p w14:paraId="2268A1E5" w14:textId="77777777" w:rsidR="00D92080" w:rsidRDefault="00D92080" w:rsidP="00D92080">
      <w:pPr>
        <w:spacing w:after="0" w:line="240" w:lineRule="auto"/>
        <w:ind w:firstLine="709"/>
        <w:jc w:val="both"/>
      </w:pPr>
      <w:r>
        <w:t>Контрольный пример</w:t>
      </w:r>
    </w:p>
    <w:p w14:paraId="2317A4BC" w14:textId="77777777" w:rsidR="00D92080" w:rsidRDefault="00D92080" w:rsidP="00D92080">
      <w:pPr>
        <w:spacing w:after="0" w:line="240" w:lineRule="auto"/>
        <w:ind w:firstLine="709"/>
        <w:jc w:val="both"/>
      </w:pPr>
      <w:r>
        <w:t>Ниже приведен контрольный пример работы с системой, начиная с запуска программы и заканчивая успешным прохождением раунда.</w:t>
      </w:r>
    </w:p>
    <w:p w14:paraId="5D179244" w14:textId="77777777" w:rsidR="00D92080" w:rsidRDefault="00D92080" w:rsidP="00D92080">
      <w:pPr>
        <w:spacing w:after="0" w:line="240" w:lineRule="auto"/>
        <w:ind w:firstLine="709"/>
        <w:jc w:val="both"/>
      </w:pPr>
      <w:r>
        <w:t>Исходные данные:</w:t>
      </w:r>
    </w:p>
    <w:p w14:paraId="13C7ADF6" w14:textId="6C532FF7" w:rsidR="00A54A1C" w:rsidRDefault="00D92080" w:rsidP="00D92080">
      <w:pPr>
        <w:spacing w:after="0" w:line="240" w:lineRule="auto"/>
        <w:ind w:firstLine="709"/>
        <w:jc w:val="both"/>
      </w:pPr>
      <w:r>
        <w:t>Выбран уровень сложности: Низкий (поле 3×3, 1 кружок, время показа 2 секунды, время на ответ 5 секунд).</w:t>
      </w:r>
    </w:p>
    <w:p w14:paraId="5E7884D8" w14:textId="7FEF8B73" w:rsidR="00A54A1C" w:rsidRDefault="00A54A1C" w:rsidP="00D37B6A">
      <w:pPr>
        <w:spacing w:after="0" w:line="240" w:lineRule="auto"/>
        <w:ind w:firstLine="709"/>
        <w:jc w:val="both"/>
      </w:pPr>
    </w:p>
    <w:p w14:paraId="23C5AD92" w14:textId="77777777" w:rsidR="00C92810" w:rsidRDefault="00C92810" w:rsidP="00D37B6A">
      <w:pPr>
        <w:spacing w:after="0" w:line="240" w:lineRule="auto"/>
        <w:ind w:firstLine="709"/>
        <w:jc w:val="both"/>
      </w:pPr>
    </w:p>
    <w:p w14:paraId="5823A089" w14:textId="35431002" w:rsidR="00A54A1C" w:rsidRDefault="00A54A1C" w:rsidP="00A54A1C">
      <w:pPr>
        <w:pStyle w:val="1"/>
        <w:spacing w:after="0"/>
        <w:jc w:val="both"/>
      </w:pPr>
      <w:bookmarkStart w:id="41" w:name="_Toc231372883"/>
      <w:r>
        <w:t>7</w:t>
      </w:r>
      <w:r w:rsidRPr="00FE682D">
        <w:t xml:space="preserve"> </w:t>
      </w:r>
      <w:r>
        <w:t>Термины и сокращения</w:t>
      </w:r>
      <w:bookmarkEnd w:id="41"/>
    </w:p>
    <w:p w14:paraId="5584865E" w14:textId="77777777" w:rsidR="00A54A1C" w:rsidRDefault="00A54A1C" w:rsidP="00D37B6A">
      <w:pPr>
        <w:spacing w:after="0" w:line="240" w:lineRule="auto"/>
        <w:ind w:firstLine="709"/>
        <w:jc w:val="both"/>
      </w:pPr>
    </w:p>
    <w:p w14:paraId="60047701" w14:textId="77777777" w:rsidR="00590463" w:rsidRDefault="00590463" w:rsidP="00D37B6A">
      <w:pPr>
        <w:spacing w:after="0" w:line="240" w:lineRule="auto"/>
        <w:ind w:firstLine="709"/>
        <w:jc w:val="both"/>
      </w:pPr>
    </w:p>
    <w:p w14:paraId="25A919FF" w14:textId="40BC7567" w:rsidR="00A54A1C" w:rsidRDefault="00A54A1C" w:rsidP="00D37B6A">
      <w:pPr>
        <w:spacing w:after="0" w:line="240" w:lineRule="auto"/>
        <w:ind w:firstLine="709"/>
        <w:jc w:val="both"/>
      </w:pPr>
      <w:r>
        <w:t>Таблица 1 – Термины и сокращения</w:t>
      </w:r>
    </w:p>
    <w:p w14:paraId="29785030" w14:textId="77777777" w:rsidR="00A54A1C" w:rsidRDefault="00A54A1C" w:rsidP="00D37B6A">
      <w:pPr>
        <w:spacing w:after="0" w:line="240" w:lineRule="auto"/>
        <w:ind w:firstLine="709"/>
        <w:jc w:val="both"/>
      </w:pPr>
    </w:p>
    <w:tbl>
      <w:tblPr>
        <w:tblW w:w="5143" w:type="pct"/>
        <w:jc w:val="center"/>
        <w:tblLook w:val="04A0" w:firstRow="1" w:lastRow="0" w:firstColumn="1" w:lastColumn="0" w:noHBand="0" w:noVBand="1"/>
      </w:tblPr>
      <w:tblGrid>
        <w:gridCol w:w="2084"/>
        <w:gridCol w:w="8338"/>
      </w:tblGrid>
      <w:tr w:rsidR="00D92080" w14:paraId="0763BA41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EC86B" w14:textId="77777777" w:rsidR="00D92080" w:rsidRDefault="00D92080" w:rsidP="00DD7A63">
            <w:pPr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EB77E6" w14:textId="77777777" w:rsidR="00D92080" w:rsidRDefault="00D92080" w:rsidP="00DD7A63">
            <w:pPr>
              <w:jc w:val="center"/>
              <w:rPr>
                <w:b/>
                <w:bCs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  <w:t>Полная форма</w:t>
            </w:r>
          </w:p>
        </w:tc>
      </w:tr>
      <w:tr w:rsidR="00D92080" w14:paraId="04C3078F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D014B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ГОСТ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75E21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Государственный стандарт — нормативный документ, устанавливающий требования к объектам стандартизации, обязательный для применения.</w:t>
            </w:r>
          </w:p>
        </w:tc>
      </w:tr>
      <w:tr w:rsidR="00D92080" w14:paraId="275ED96F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5BE42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0C47D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Программное обеспечение — совокупность программ, обеспечивающих функционирование вычислительной техники и решение задач пользователя.</w:t>
            </w:r>
          </w:p>
        </w:tc>
      </w:tr>
      <w:tr w:rsidR="00D92080" w14:paraId="3EAB3FB0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8520F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ТЗ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10861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Техническое задание — документ, содержащий требования к созданию (разработке) программного обеспечения или автоматизированной системы.</w:t>
            </w:r>
          </w:p>
        </w:tc>
      </w:tr>
      <w:tr w:rsidR="00D92080" w14:paraId="3E59B42C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72398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Windows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D6432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Операционная система семейства Microsoft Windows — среда, обеспечивающая запуск и функционирование прикладного программного обеспечения.</w:t>
            </w:r>
          </w:p>
        </w:tc>
      </w:tr>
      <w:tr w:rsidR="00D92080" w14:paraId="06D9D5BD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1C5F1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Кратковременная память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36CBE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Вид памяти, обеспечивающий временное хранение и обработку информации в течение короткого периода времени (до 30 секунд).</w:t>
            </w:r>
          </w:p>
          <w:p w14:paraId="549F85B8" w14:textId="77777777" w:rsidR="00D92080" w:rsidRDefault="00D92080" w:rsidP="00DD7A63"/>
        </w:tc>
      </w:tr>
      <w:tr w:rsidR="00D92080" w14:paraId="428C3942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96ABB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Зрительная память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0752E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Вид памяти, связанный с сохранением и воспроизведением зрительных образов.</w:t>
            </w:r>
          </w:p>
        </w:tc>
      </w:tr>
    </w:tbl>
    <w:p w14:paraId="25E309ED" w14:textId="0039A44F" w:rsidR="008A36FF" w:rsidRDefault="008A36FF" w:rsidP="008A36FF">
      <w:pPr>
        <w:spacing w:line="240" w:lineRule="auto"/>
        <w:ind w:firstLine="709"/>
        <w:jc w:val="both"/>
      </w:pPr>
      <w:r>
        <w:lastRenderedPageBreak/>
        <w:t xml:space="preserve">Продолжение таблицы 1 </w:t>
      </w:r>
    </w:p>
    <w:tbl>
      <w:tblPr>
        <w:tblW w:w="5143" w:type="pct"/>
        <w:jc w:val="center"/>
        <w:tblLook w:val="04A0" w:firstRow="1" w:lastRow="0" w:firstColumn="1" w:lastColumn="0" w:noHBand="0" w:noVBand="1"/>
      </w:tblPr>
      <w:tblGrid>
        <w:gridCol w:w="2084"/>
        <w:gridCol w:w="8338"/>
      </w:tblGrid>
      <w:tr w:rsidR="008A36FF" w14:paraId="724C540C" w14:textId="77777777" w:rsidTr="008A36FF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A83FF" w14:textId="77777777" w:rsidR="008A36FF" w:rsidRPr="008A36FF" w:rsidRDefault="008A36FF" w:rsidP="008A36F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A36FF">
              <w:rPr>
                <w:rFonts w:cs="Times New Roman"/>
                <w:color w:val="000000"/>
                <w:sz w:val="24"/>
                <w:szCs w:val="24"/>
              </w:rPr>
              <w:t>Термин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6B14B" w14:textId="77777777" w:rsidR="008A36FF" w:rsidRPr="008A36FF" w:rsidRDefault="008A36FF" w:rsidP="008A36FF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8A36FF">
              <w:rPr>
                <w:rFonts w:cs="Times New Roman"/>
                <w:color w:val="000000"/>
                <w:sz w:val="24"/>
                <w:szCs w:val="24"/>
              </w:rPr>
              <w:t>Полная форма</w:t>
            </w:r>
          </w:p>
        </w:tc>
      </w:tr>
      <w:tr w:rsidR="00D92080" w14:paraId="1CBD5053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D60C3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IDEF0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5CCC5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Нотация функционального моделирования — методология описания бизнес-процессов в виде набора взаимосвязанных функций.</w:t>
            </w:r>
          </w:p>
        </w:tc>
      </w:tr>
      <w:tr w:rsidR="00D92080" w14:paraId="1C99C00B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F40D1" w14:textId="77777777" w:rsidR="00D92080" w:rsidRDefault="00D92080" w:rsidP="00DD7A63"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Ramus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 xml:space="preserve"> Education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66266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Программное средство для создания функциональных моделей — CASE-средство, использованное при проектировании системы</w:t>
            </w:r>
          </w:p>
        </w:tc>
      </w:tr>
      <w:tr w:rsidR="00D92080" w14:paraId="7804FC96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9296E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Visual Studio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74D15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Интегрированная среда разработки (IDE) от Microsoft — инструмент, используемый для написания программного кода «</w:t>
            </w:r>
            <w:proofErr w:type="spellStart"/>
            <w:r>
              <w:rPr>
                <w:rFonts w:cs="Times New Roman"/>
                <w:color w:val="000000"/>
                <w:sz w:val="24"/>
                <w:szCs w:val="24"/>
              </w:rPr>
              <w:t>Запоминалки</w:t>
            </w:r>
            <w:proofErr w:type="spellEnd"/>
            <w:r>
              <w:rPr>
                <w:rFonts w:cs="Times New Roman"/>
                <w:color w:val="000000"/>
                <w:sz w:val="24"/>
                <w:szCs w:val="24"/>
              </w:rPr>
              <w:t>».</w:t>
            </w:r>
          </w:p>
        </w:tc>
      </w:tr>
      <w:tr w:rsidR="00D92080" w14:paraId="30B3F10B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5AFE26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UI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4FB28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User Interface (пользовательский интерфейс) — совокупность графических, текстовых и звуковых элементов, с помощью которых пользователь взаимодействует с программой.</w:t>
            </w:r>
          </w:p>
        </w:tc>
      </w:tr>
      <w:tr w:rsidR="00D92080" w14:paraId="1FEB3C09" w14:textId="77777777" w:rsidTr="00D92080">
        <w:trPr>
          <w:jc w:val="center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2FFBA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 xml:space="preserve">ПК 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9360B" w14:textId="77777777" w:rsidR="00D92080" w:rsidRDefault="00D92080" w:rsidP="00DD7A63">
            <w:r>
              <w:rPr>
                <w:rFonts w:cs="Times New Roman"/>
                <w:color w:val="000000"/>
                <w:sz w:val="24"/>
                <w:szCs w:val="24"/>
              </w:rPr>
              <w:t>Персональный компьютер — настольная вычислительная машина, имеющая эксплуатационные характеристики бытового прибора и универсальные функциональные возможности.</w:t>
            </w:r>
          </w:p>
        </w:tc>
      </w:tr>
    </w:tbl>
    <w:p w14:paraId="1940E907" w14:textId="77777777" w:rsidR="00D37B6A" w:rsidRPr="00136885" w:rsidRDefault="00D37B6A" w:rsidP="00136885">
      <w:pPr>
        <w:spacing w:after="0" w:line="240" w:lineRule="auto"/>
        <w:jc w:val="both"/>
      </w:pPr>
    </w:p>
    <w:sectPr w:rsidR="00D37B6A" w:rsidRPr="00136885" w:rsidSect="00C90116">
      <w:headerReference w:type="default" r:id="rId13"/>
      <w:footerReference w:type="default" r:id="rId14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04C6C" w14:textId="77777777" w:rsidR="007160DB" w:rsidRDefault="007160DB" w:rsidP="00BC3DDD">
      <w:pPr>
        <w:spacing w:after="0" w:line="240" w:lineRule="auto"/>
      </w:pPr>
      <w:r>
        <w:separator/>
      </w:r>
    </w:p>
  </w:endnote>
  <w:endnote w:type="continuationSeparator" w:id="0">
    <w:p w14:paraId="10CF9BA2" w14:textId="77777777" w:rsidR="007160DB" w:rsidRDefault="007160DB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67EE8D85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D30688">
            <w:rPr>
              <w:szCs w:val="28"/>
            </w:rPr>
            <w:t>557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049B06EF" w:rsidR="00453A3B" w:rsidRPr="00556486" w:rsidRDefault="00D92080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Маковский </w:t>
          </w:r>
          <w:proofErr w:type="gramStart"/>
          <w:r>
            <w:rPr>
              <w:sz w:val="16"/>
              <w:szCs w:val="16"/>
            </w:rPr>
            <w:t>В.А</w:t>
          </w:r>
          <w:proofErr w:type="gramEnd"/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37E58B72" w:rsidR="00453A3B" w:rsidRPr="00D30688" w:rsidRDefault="00D30688" w:rsidP="00062E24">
          <w:pPr>
            <w:pStyle w:val="aa"/>
            <w:jc w:val="center"/>
            <w:rPr>
              <w:sz w:val="24"/>
              <w:szCs w:val="24"/>
            </w:rPr>
          </w:pPr>
          <w:r w:rsidRPr="00D30688">
            <w:rPr>
              <w:sz w:val="24"/>
            </w:rPr>
            <w:t>Разработка программного обеспечения «Жизнь» для исследование компьютерной модели искусственной жизни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EB644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6FCE10" w14:textId="7276DE30" w:rsidR="00453A3B" w:rsidRPr="00062E24" w:rsidRDefault="00EB644B" w:rsidP="00EB644B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В.С.</w:t>
          </w:r>
          <w:r w:rsidR="00062E24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323DF44C" w:rsidR="00453A3B" w:rsidRPr="00793EC3" w:rsidRDefault="00EB644B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10</w:t>
          </w: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D30688">
            <w:rPr>
              <w:sz w:val="24"/>
              <w:szCs w:val="24"/>
            </w:rPr>
            <w:t>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8E5EB" w14:textId="77777777" w:rsidR="007160DB" w:rsidRDefault="007160DB" w:rsidP="00BC3DDD">
      <w:pPr>
        <w:spacing w:after="0" w:line="240" w:lineRule="auto"/>
      </w:pPr>
      <w:r>
        <w:separator/>
      </w:r>
    </w:p>
  </w:footnote>
  <w:footnote w:type="continuationSeparator" w:id="0">
    <w:p w14:paraId="098EBCD8" w14:textId="77777777" w:rsidR="007160DB" w:rsidRDefault="007160DB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C0979"/>
    <w:multiLevelType w:val="hybridMultilevel"/>
    <w:tmpl w:val="1A5EDF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822D0"/>
    <w:multiLevelType w:val="hybridMultilevel"/>
    <w:tmpl w:val="00E0F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6156B7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B1746"/>
    <w:multiLevelType w:val="hybridMultilevel"/>
    <w:tmpl w:val="00E0F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6156B7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11C49"/>
    <w:multiLevelType w:val="hybridMultilevel"/>
    <w:tmpl w:val="4734E5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A6619BC"/>
    <w:multiLevelType w:val="hybridMultilevel"/>
    <w:tmpl w:val="AB685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33DC5"/>
    <w:rsid w:val="00136885"/>
    <w:rsid w:val="0014572B"/>
    <w:rsid w:val="001519AB"/>
    <w:rsid w:val="001566BA"/>
    <w:rsid w:val="001607BB"/>
    <w:rsid w:val="00167287"/>
    <w:rsid w:val="00176E38"/>
    <w:rsid w:val="00185CCF"/>
    <w:rsid w:val="00195A2E"/>
    <w:rsid w:val="001A07BA"/>
    <w:rsid w:val="001A3C88"/>
    <w:rsid w:val="001C0E59"/>
    <w:rsid w:val="001C6ED4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6F4"/>
    <w:rsid w:val="00366A8A"/>
    <w:rsid w:val="00373977"/>
    <w:rsid w:val="00377285"/>
    <w:rsid w:val="00392EA6"/>
    <w:rsid w:val="00394665"/>
    <w:rsid w:val="00396DA7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0463"/>
    <w:rsid w:val="005A53B5"/>
    <w:rsid w:val="005B197A"/>
    <w:rsid w:val="005C5B92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60DB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E2395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A36FF"/>
    <w:rsid w:val="008A3C0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532DB"/>
    <w:rsid w:val="00A54A1C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E6237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86"/>
    <w:rsid w:val="00C0575B"/>
    <w:rsid w:val="00C101D6"/>
    <w:rsid w:val="00C16239"/>
    <w:rsid w:val="00C2058D"/>
    <w:rsid w:val="00C239AB"/>
    <w:rsid w:val="00C2659F"/>
    <w:rsid w:val="00C43895"/>
    <w:rsid w:val="00C44C64"/>
    <w:rsid w:val="00C4711F"/>
    <w:rsid w:val="00C600A7"/>
    <w:rsid w:val="00C73538"/>
    <w:rsid w:val="00C74A78"/>
    <w:rsid w:val="00C74D4B"/>
    <w:rsid w:val="00C76779"/>
    <w:rsid w:val="00C80E63"/>
    <w:rsid w:val="00C819F7"/>
    <w:rsid w:val="00C90116"/>
    <w:rsid w:val="00C92810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6A"/>
    <w:rsid w:val="00D37BC1"/>
    <w:rsid w:val="00D43E12"/>
    <w:rsid w:val="00D440FB"/>
    <w:rsid w:val="00D50CC4"/>
    <w:rsid w:val="00D70623"/>
    <w:rsid w:val="00D84B6C"/>
    <w:rsid w:val="00D87F88"/>
    <w:rsid w:val="00D9040D"/>
    <w:rsid w:val="00D92080"/>
    <w:rsid w:val="00D944C9"/>
    <w:rsid w:val="00DA4F0F"/>
    <w:rsid w:val="00DB71FD"/>
    <w:rsid w:val="00DD1DCF"/>
    <w:rsid w:val="00DE1559"/>
    <w:rsid w:val="00DE3174"/>
    <w:rsid w:val="00DE3893"/>
    <w:rsid w:val="00DF3F4E"/>
    <w:rsid w:val="00E16076"/>
    <w:rsid w:val="00E254DD"/>
    <w:rsid w:val="00E41C72"/>
    <w:rsid w:val="00E43DB6"/>
    <w:rsid w:val="00E51FCA"/>
    <w:rsid w:val="00E5428A"/>
    <w:rsid w:val="00E55F17"/>
    <w:rsid w:val="00E5723E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44B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15283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0</TotalTime>
  <Pages>11</Pages>
  <Words>1817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Студент ПО</cp:lastModifiedBy>
  <cp:revision>2</cp:revision>
  <cp:lastPrinted>2020-11-23T21:13:00Z</cp:lastPrinted>
  <dcterms:created xsi:type="dcterms:W3CDTF">2026-06-03T04:55:00Z</dcterms:created>
  <dcterms:modified xsi:type="dcterms:W3CDTF">2026-06-03T04:55:00Z</dcterms:modified>
</cp:coreProperties>
</file>