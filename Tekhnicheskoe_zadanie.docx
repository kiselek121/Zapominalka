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17E5C7D0" w:rsidR="00032146" w:rsidRPr="00660355" w:rsidRDefault="0004750A" w:rsidP="00C37651">
            <w:pPr>
              <w:pStyle w:val="a0"/>
              <w:ind w:firstLine="0"/>
              <w:jc w:val="center"/>
              <w:rPr>
                <w:szCs w:val="28"/>
              </w:rPr>
            </w:pPr>
            <w:bookmarkStart w:id="0" w:name="_Hlk222989518"/>
            <w:r w:rsidRPr="004F29DC">
              <w:rPr>
                <w:b/>
              </w:rPr>
              <w:t>Разработка программного обеспечения для тренировки памяти</w:t>
            </w:r>
            <w:bookmarkEnd w:id="0"/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4519C0F7" w:rsidR="00032146" w:rsidRPr="004001FD" w:rsidRDefault="00375BF9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Техническое задание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587DD42B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04750A">
              <w:t>.</w:t>
            </w:r>
            <w:r w:rsidR="00827B62" w:rsidRPr="0004750A">
              <w:t xml:space="preserve"> </w:t>
            </w:r>
            <w:r w:rsidR="0004750A" w:rsidRPr="0004750A">
              <w:t>611</w:t>
            </w:r>
            <w:r w:rsidR="00827B62">
              <w:rPr>
                <w:color w:val="FF0000"/>
              </w:rPr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C37651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9345AC"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1F53F884" w:rsidR="00032146" w:rsidRPr="00F55492" w:rsidRDefault="0004750A" w:rsidP="00C37651">
            <w:pPr>
              <w:pStyle w:val="a0"/>
              <w:ind w:firstLine="0"/>
            </w:pPr>
            <w:r>
              <w:t>В.А. Маковский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6A56F33B" w14:textId="4F5D416B" w:rsidR="0000752A" w:rsidRDefault="00185CCF" w:rsidP="0000752A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34620" w:history="1">
        <w:r w:rsidR="0000752A" w:rsidRPr="0053555D">
          <w:rPr>
            <w:rStyle w:val="ae"/>
            <w:noProof/>
          </w:rPr>
          <w:t>Техническое задание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_Toc231334620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3</w:t>
        </w:r>
        <w:r w:rsidR="0000752A">
          <w:rPr>
            <w:noProof/>
            <w:webHidden/>
          </w:rPr>
          <w:fldChar w:fldCharType="end"/>
        </w:r>
      </w:hyperlink>
    </w:p>
    <w:p w14:paraId="24BE0D68" w14:textId="25725039" w:rsidR="0000752A" w:rsidRDefault="004F6BB1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1" w:history="1">
        <w:r w:rsidR="0000752A" w:rsidRPr="0053555D">
          <w:rPr>
            <w:rStyle w:val="ae"/>
            <w:noProof/>
          </w:rPr>
          <w:t>Общие сведения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_Toc231334621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3</w:t>
        </w:r>
        <w:r w:rsidR="0000752A">
          <w:rPr>
            <w:noProof/>
            <w:webHidden/>
          </w:rPr>
          <w:fldChar w:fldCharType="end"/>
        </w:r>
      </w:hyperlink>
    </w:p>
    <w:p w14:paraId="2A1502A2" w14:textId="7C14B300" w:rsidR="0000752A" w:rsidRDefault="004F6BB1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2" w:history="1">
        <w:r w:rsidR="0000752A" w:rsidRPr="0053555D">
          <w:rPr>
            <w:rStyle w:val="ae"/>
            <w:noProof/>
          </w:rPr>
          <w:t>Цели и назначение создания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_Toc231334622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3</w:t>
        </w:r>
        <w:r w:rsidR="0000752A">
          <w:rPr>
            <w:noProof/>
            <w:webHidden/>
          </w:rPr>
          <w:fldChar w:fldCharType="end"/>
        </w:r>
      </w:hyperlink>
    </w:p>
    <w:p w14:paraId="0312CF01" w14:textId="2B48FC7F" w:rsidR="0000752A" w:rsidRDefault="004F6BB1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3" w:history="1">
        <w:r w:rsidR="0000752A" w:rsidRPr="0053555D">
          <w:rPr>
            <w:rStyle w:val="ae"/>
            <w:noProof/>
          </w:rPr>
          <w:t>Характеристика объекта автоматизации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_Toc231334623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4</w:t>
        </w:r>
        <w:r w:rsidR="0000752A">
          <w:rPr>
            <w:noProof/>
            <w:webHidden/>
          </w:rPr>
          <w:fldChar w:fldCharType="end"/>
        </w:r>
      </w:hyperlink>
    </w:p>
    <w:p w14:paraId="039C1E27" w14:textId="03F44760" w:rsidR="0000752A" w:rsidRDefault="004F6BB1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4" w:history="1">
        <w:r w:rsidR="0000752A" w:rsidRPr="0053555D">
          <w:rPr>
            <w:rStyle w:val="ae"/>
            <w:noProof/>
          </w:rPr>
          <w:t>Требования к автоматизированной системе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_Toc231334624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4</w:t>
        </w:r>
        <w:r w:rsidR="0000752A">
          <w:rPr>
            <w:noProof/>
            <w:webHidden/>
          </w:rPr>
          <w:fldChar w:fldCharType="end"/>
        </w:r>
      </w:hyperlink>
    </w:p>
    <w:p w14:paraId="173D67E8" w14:textId="58003593" w:rsidR="0000752A" w:rsidRDefault="004F6BB1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5" w:history="1">
        <w:r w:rsidR="0000752A" w:rsidRPr="0053555D">
          <w:rPr>
            <w:rStyle w:val="ae"/>
            <w:noProof/>
          </w:rPr>
          <w:t>Состав и содержание работ по созданию автоматизированной системы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_Toc231334625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6</w:t>
        </w:r>
        <w:r w:rsidR="0000752A">
          <w:rPr>
            <w:noProof/>
            <w:webHidden/>
          </w:rPr>
          <w:fldChar w:fldCharType="end"/>
        </w:r>
      </w:hyperlink>
    </w:p>
    <w:p w14:paraId="29C8006C" w14:textId="6116D3C0" w:rsidR="0000752A" w:rsidRDefault="004F6BB1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6" w:history="1">
        <w:r w:rsidR="0000752A" w:rsidRPr="0053555D">
          <w:rPr>
            <w:rStyle w:val="ae"/>
            <w:noProof/>
          </w:rPr>
          <w:t>Порядок разработки автоматизированной системы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_Toc231334626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8</w:t>
        </w:r>
        <w:r w:rsidR="0000752A">
          <w:rPr>
            <w:noProof/>
            <w:webHidden/>
          </w:rPr>
          <w:fldChar w:fldCharType="end"/>
        </w:r>
      </w:hyperlink>
    </w:p>
    <w:p w14:paraId="78C4EEF5" w14:textId="68D54836" w:rsidR="0000752A" w:rsidRDefault="004F6BB1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7" w:history="1">
        <w:r w:rsidR="0000752A" w:rsidRPr="0053555D">
          <w:rPr>
            <w:rStyle w:val="ae"/>
            <w:noProof/>
          </w:rPr>
          <w:t>Порядок контроля и приёмки автоматизированной системы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_Toc231334627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8</w:t>
        </w:r>
        <w:r w:rsidR="0000752A">
          <w:rPr>
            <w:noProof/>
            <w:webHidden/>
          </w:rPr>
          <w:fldChar w:fldCharType="end"/>
        </w:r>
      </w:hyperlink>
    </w:p>
    <w:p w14:paraId="36102CA5" w14:textId="1A30B89D" w:rsidR="0000752A" w:rsidRDefault="004F6BB1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8" w:history="1">
        <w:r w:rsidR="0000752A" w:rsidRPr="0053555D">
          <w:rPr>
            <w:rStyle w:val="ae"/>
            <w:noProof/>
          </w:rPr>
          <w:t>Требования к составу и содержанию работ по подготовке объекта автоматизации к вводу автоматизированной системы в действие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_Toc231334628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8</w:t>
        </w:r>
        <w:r w:rsidR="0000752A">
          <w:rPr>
            <w:noProof/>
            <w:webHidden/>
          </w:rPr>
          <w:fldChar w:fldCharType="end"/>
        </w:r>
      </w:hyperlink>
    </w:p>
    <w:p w14:paraId="258D8CEF" w14:textId="5D855CFC" w:rsidR="0000752A" w:rsidRDefault="004F6BB1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29" w:history="1">
        <w:r w:rsidR="0000752A" w:rsidRPr="0053555D">
          <w:rPr>
            <w:rStyle w:val="ae"/>
            <w:noProof/>
          </w:rPr>
          <w:t>Требования к документированию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_Toc231334629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9</w:t>
        </w:r>
        <w:r w:rsidR="0000752A">
          <w:rPr>
            <w:noProof/>
            <w:webHidden/>
          </w:rPr>
          <w:fldChar w:fldCharType="end"/>
        </w:r>
      </w:hyperlink>
    </w:p>
    <w:p w14:paraId="4264823E" w14:textId="16AFEED0" w:rsidR="0000752A" w:rsidRDefault="004F6BB1" w:rsidP="0000752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34630" w:history="1">
        <w:r w:rsidR="0000752A" w:rsidRPr="0053555D">
          <w:rPr>
            <w:rStyle w:val="ae"/>
            <w:noProof/>
          </w:rPr>
          <w:t>Источники разработки</w:t>
        </w:r>
        <w:r w:rsidR="0000752A">
          <w:rPr>
            <w:noProof/>
            <w:webHidden/>
          </w:rPr>
          <w:tab/>
        </w:r>
        <w:r w:rsidR="0000752A">
          <w:rPr>
            <w:noProof/>
            <w:webHidden/>
          </w:rPr>
          <w:fldChar w:fldCharType="begin"/>
        </w:r>
        <w:r w:rsidR="0000752A">
          <w:rPr>
            <w:noProof/>
            <w:webHidden/>
          </w:rPr>
          <w:instrText xml:space="preserve"> PAGEREF _Toc231334630 \h </w:instrText>
        </w:r>
        <w:r w:rsidR="0000752A">
          <w:rPr>
            <w:noProof/>
            <w:webHidden/>
          </w:rPr>
        </w:r>
        <w:r w:rsidR="0000752A">
          <w:rPr>
            <w:noProof/>
            <w:webHidden/>
          </w:rPr>
          <w:fldChar w:fldCharType="separate"/>
        </w:r>
        <w:r w:rsidR="0000752A">
          <w:rPr>
            <w:noProof/>
            <w:webHidden/>
          </w:rPr>
          <w:t>9</w:t>
        </w:r>
        <w:r w:rsidR="0000752A">
          <w:rPr>
            <w:noProof/>
            <w:webHidden/>
          </w:rPr>
          <w:fldChar w:fldCharType="end"/>
        </w:r>
      </w:hyperlink>
    </w:p>
    <w:p w14:paraId="0B6CFBC6" w14:textId="24E56110" w:rsidR="004B177B" w:rsidRPr="004B177B" w:rsidRDefault="00185CCF" w:rsidP="00185CCF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060C68" w:rsidRDefault="004B177B" w:rsidP="004B177B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564FB9DA" w14:textId="780698BF" w:rsidR="00457D8A" w:rsidRPr="007D7CD6" w:rsidRDefault="009F68E2" w:rsidP="00375BF9">
      <w:pPr>
        <w:pStyle w:val="1"/>
        <w:spacing w:after="0"/>
        <w:jc w:val="both"/>
      </w:pPr>
      <w:bookmarkStart w:id="3" w:name="_Toc221608837"/>
      <w:bookmarkStart w:id="4" w:name="_Toc231334620"/>
      <w:bookmarkEnd w:id="1"/>
      <w:bookmarkEnd w:id="2"/>
      <w:r>
        <w:lastRenderedPageBreak/>
        <w:t>Техническое задание</w:t>
      </w:r>
      <w:bookmarkEnd w:id="3"/>
      <w:bookmarkEnd w:id="4"/>
    </w:p>
    <w:p w14:paraId="1AB460C0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2C5C96B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7E20BCBE" w14:textId="77777777" w:rsidR="0004750A" w:rsidRDefault="0004750A" w:rsidP="0004750A">
      <w:pPr>
        <w:spacing w:after="0" w:line="240" w:lineRule="auto"/>
        <w:ind w:firstLine="709"/>
        <w:jc w:val="both"/>
      </w:pPr>
      <w:r>
        <w:t xml:space="preserve">Техническое задания (ТЗ) на разработку программного обеспечения – это </w:t>
      </w:r>
      <w:proofErr w:type="gramStart"/>
      <w:r>
        <w:t>документ</w:t>
      </w:r>
      <w:proofErr w:type="gramEnd"/>
      <w:r>
        <w:t xml:space="preserve"> который содержит подробное описания требований к программному продукту. Он определяет функциональные и нефункциональные требования, а также спецификацию и ограничения, которые должны быть учтены при разработке программного обеспечения (ПО). ТЗ на разработку автоматизированной системы (АС) создается согласно </w:t>
      </w:r>
      <w:bookmarkStart w:id="5" w:name="_Hlk222988292"/>
      <w:r>
        <w:t>ГОСТ 34.602-2020 «Информационные технологии комплекс стандартов на автоматизированные системы. Техническое задание на создание автоматизированных систем»</w:t>
      </w:r>
      <w:bookmarkEnd w:id="5"/>
      <w:r>
        <w:t xml:space="preserve"> и содержит 10 обязательных разделов.</w:t>
      </w:r>
    </w:p>
    <w:p w14:paraId="48F5C6F3" w14:textId="77777777" w:rsidR="0004750A" w:rsidRDefault="0004750A" w:rsidP="0004750A">
      <w:pPr>
        <w:spacing w:after="0" w:line="240" w:lineRule="auto"/>
        <w:ind w:firstLine="709"/>
        <w:jc w:val="both"/>
      </w:pPr>
      <w:r>
        <w:t>ТЗ на разработку программного обеспечения для тренировки памяти, выполняемое в рамках курсовой работы представлено ниже.</w:t>
      </w:r>
    </w:p>
    <w:p w14:paraId="17DE30EC" w14:textId="77777777" w:rsidR="0004750A" w:rsidRDefault="0004750A" w:rsidP="0004750A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Общие сведения.</w:t>
      </w:r>
    </w:p>
    <w:p w14:paraId="42077CA4" w14:textId="77777777" w:rsidR="0004750A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а) Полное наименования АС и её условное обозначение</w:t>
      </w:r>
      <w:r w:rsidRPr="00EA2BEB">
        <w:t xml:space="preserve">: </w:t>
      </w:r>
      <w:r>
        <w:t>программное обеспечение</w:t>
      </w:r>
      <w:r w:rsidRPr="00EA2BEB">
        <w:t xml:space="preserve"> для тренировки памяти</w:t>
      </w:r>
      <w:r>
        <w:t xml:space="preserve"> (</w:t>
      </w:r>
      <w:proofErr w:type="spellStart"/>
      <w:r>
        <w:t>Запоминалка</w:t>
      </w:r>
      <w:proofErr w:type="spellEnd"/>
      <w:r>
        <w:t>)</w:t>
      </w:r>
    </w:p>
    <w:p w14:paraId="34456E2E" w14:textId="77777777" w:rsidR="0004750A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б) Наименования организации-заказчика</w:t>
      </w:r>
      <w:r w:rsidRPr="009D6FFE">
        <w:t xml:space="preserve">: </w:t>
      </w:r>
      <w:r>
        <w:t xml:space="preserve">Факультет среднего профессионального образования </w:t>
      </w:r>
      <w:proofErr w:type="spellStart"/>
      <w:r>
        <w:t>Орского</w:t>
      </w:r>
      <w:proofErr w:type="spellEnd"/>
      <w:r>
        <w:t xml:space="preserve"> гуманитарного-технического института (филиала) ОГУ.</w:t>
      </w:r>
    </w:p>
    <w:p w14:paraId="66A0A2F1" w14:textId="77777777" w:rsidR="0004750A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в) Документ, на основания которого создаётся АС</w:t>
      </w:r>
      <w:r w:rsidRPr="00F458C8">
        <w:t xml:space="preserve">: </w:t>
      </w:r>
      <w:r>
        <w:t>Протокол закрепления тем и выдача заданий курсовых работ по междисциплинарному курсу «Технология разработки программного обеспечения» профессионального модуля «Осуществления интеграции программного модуля» специальности 09.02.07 Информационные системы и программирования от 04.02.2026.</w:t>
      </w:r>
    </w:p>
    <w:p w14:paraId="3B97D549" w14:textId="77777777" w:rsidR="0004750A" w:rsidRPr="00306DE4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г) Плановые сроки</w:t>
      </w:r>
      <w:r w:rsidRPr="00306DE4">
        <w:t xml:space="preserve">: </w:t>
      </w:r>
    </w:p>
    <w:p w14:paraId="4ADE3446" w14:textId="77777777" w:rsidR="0004750A" w:rsidRPr="00F458C8" w:rsidRDefault="0004750A" w:rsidP="0004750A">
      <w:pPr>
        <w:pStyle w:val="ac"/>
        <w:tabs>
          <w:tab w:val="left" w:pos="1134"/>
        </w:tabs>
        <w:spacing w:after="0" w:line="240" w:lineRule="auto"/>
        <w:ind w:left="0" w:firstLine="1134"/>
        <w:jc w:val="both"/>
      </w:pPr>
      <w:r>
        <w:t>начало работ – 10.02.2026</w:t>
      </w:r>
      <w:r w:rsidRPr="00306DE4">
        <w:t>;</w:t>
      </w:r>
    </w:p>
    <w:p w14:paraId="49884AB4" w14:textId="77777777" w:rsidR="0004750A" w:rsidRPr="00F458C8" w:rsidRDefault="0004750A" w:rsidP="0004750A">
      <w:pPr>
        <w:pStyle w:val="ac"/>
        <w:tabs>
          <w:tab w:val="left" w:pos="1134"/>
        </w:tabs>
        <w:spacing w:after="0" w:line="240" w:lineRule="auto"/>
        <w:ind w:left="0" w:firstLine="1134"/>
        <w:jc w:val="both"/>
      </w:pPr>
      <w:r>
        <w:t>окончания работ – 13.06.2026.</w:t>
      </w:r>
    </w:p>
    <w:p w14:paraId="0CA6BD1A" w14:textId="77777777" w:rsidR="0004750A" w:rsidRDefault="0004750A" w:rsidP="0004750A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Цели и назначение создания автоматизированной системы.</w:t>
      </w:r>
    </w:p>
    <w:p w14:paraId="73B13C86" w14:textId="77777777" w:rsidR="0004750A" w:rsidRPr="005B1810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color w:val="FF0000"/>
        </w:rPr>
      </w:pPr>
      <w:r>
        <w:t>а) Цели создания АС</w:t>
      </w:r>
      <w:r w:rsidRPr="00F458C8">
        <w:t>:</w:t>
      </w:r>
      <w:r w:rsidRPr="0099685C">
        <w:t xml:space="preserve"> повышение эффективности тренировки когнитивных функций пользователей за сч</w:t>
      </w:r>
      <w:r w:rsidRPr="00650882">
        <w:t>ё</w:t>
      </w:r>
      <w:r w:rsidRPr="0099685C">
        <w:t>т применения специализированного программного обеспечения. В качестве целевых показателей выступают: увеличение среднего об</w:t>
      </w:r>
      <w:r>
        <w:t>ъё</w:t>
      </w:r>
      <w:r w:rsidRPr="0099685C">
        <w:t>ма кратковременной памяти пользователя после чет</w:t>
      </w:r>
      <w:r w:rsidRPr="00665481">
        <w:t>ырё</w:t>
      </w:r>
      <w:r w:rsidRPr="0099685C">
        <w:t>х недель регулярных занятий, сокращение времени на подбор индивидуальной программы тренировок за с</w:t>
      </w:r>
      <w:r>
        <w:t>чё</w:t>
      </w:r>
      <w:r w:rsidRPr="0099685C">
        <w:t>т использования а</w:t>
      </w:r>
      <w:r>
        <w:t>лгоритмов адаптивной сложности.</w:t>
      </w:r>
    </w:p>
    <w:p w14:paraId="716BD5B7" w14:textId="77777777" w:rsidR="0004750A" w:rsidRPr="00B77528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б) Назначения АС</w:t>
      </w:r>
      <w:r w:rsidRPr="00B77528">
        <w:t xml:space="preserve">: </w:t>
      </w:r>
      <w:r>
        <w:t>автоматизация</w:t>
      </w:r>
      <w:r w:rsidRPr="00B77528">
        <w:t xml:space="preserve"> процесса когнитивной тренировки, включая тренировку кратковременной, оперативной, зрительной, </w:t>
      </w:r>
      <w:r>
        <w:t xml:space="preserve">и ассоциативной памяти. </w:t>
      </w:r>
      <w:r w:rsidRPr="00B77528">
        <w:t>Система планируется к использованию школьниками, студентами, людьми среднего и пожилого возраста, а также специалистами, работающими с большими объ</w:t>
      </w:r>
      <w:r>
        <w:t>ё</w:t>
      </w:r>
      <w:r w:rsidRPr="00665481">
        <w:t>м</w:t>
      </w:r>
      <w:r w:rsidRPr="00B77528">
        <w:t>ами информации. В качестве вспомогательного инструмента система может применяться в образовательных центрах, на курсах по развитию памяти и в геронтологических центрах. Технической основой для использования системы являются стационарные компьютер</w:t>
      </w:r>
      <w:r>
        <w:t xml:space="preserve">ов и </w:t>
      </w:r>
      <w:r w:rsidRPr="00B77528">
        <w:t>ноутбук</w:t>
      </w:r>
      <w:r>
        <w:t xml:space="preserve">ов под управлением операционной системой </w:t>
      </w:r>
      <w:r>
        <w:rPr>
          <w:lang w:val="en-US"/>
        </w:rPr>
        <w:t>Windows</w:t>
      </w:r>
      <w:r w:rsidRPr="00B77528">
        <w:t>.</w:t>
      </w:r>
    </w:p>
    <w:p w14:paraId="50F2C331" w14:textId="77777777" w:rsidR="0004750A" w:rsidRDefault="0004750A" w:rsidP="0004750A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Характеристика объекта автоматизации.</w:t>
      </w:r>
    </w:p>
    <w:p w14:paraId="0C37166E" w14:textId="77777777" w:rsidR="0004750A" w:rsidRDefault="0004750A" w:rsidP="0004750A">
      <w:pPr>
        <w:pStyle w:val="ac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77528">
        <w:lastRenderedPageBreak/>
        <w:t>Объектом автоматизации является процесс когнитивной тренировки и самостоятельных занятий индивида, направленных на развитие и поддержание функций памяти, включая кратковременную, долговременную, зрительную память, а также способность к ассоциативному запоминанию. В настоящее время данные процессы у потенциальных пользователей, как правило, либо не автоматизированы вовсе, либо реализуются с использованием разрозненных неспециализированных инструментов</w:t>
      </w:r>
      <w:r>
        <w:t xml:space="preserve">. </w:t>
      </w:r>
      <w:r w:rsidRPr="00B77528">
        <w:t>Отсутствие единой системы не позволяет отслеживать динамику результатов, адаптировать нагрузку под текущее состояние пользователя и делает процесс нерегулярным, что значительно снижает его эффективность.</w:t>
      </w:r>
    </w:p>
    <w:p w14:paraId="38643574" w14:textId="77777777" w:rsidR="0004750A" w:rsidRPr="00B77528" w:rsidRDefault="0004750A" w:rsidP="0004750A">
      <w:pPr>
        <w:pStyle w:val="ac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77528">
        <w:t>Условия эксплуатации объекта автоматизации характеризуются высокой вариативностью. Процесс занятий может протекать как в стационарных домашних или офисных условиях, так и в условиях ограниченного времени (в транспорте, в очередях, во время перерывов). Это накладывает требования к мобильности решения и возможности быстрого начала или прерывания тренировки.</w:t>
      </w:r>
      <w:r>
        <w:t xml:space="preserve"> </w:t>
      </w:r>
      <w:r w:rsidRPr="00B77528">
        <w:t>Освещенность рабочего места пользователя может варьироваться в широких пределах, что требует наличия в системе контрастных интерфейсных решений или возможности автоматической подстройки яркости. Питание устройств осуществляется как от стационарной электрической сети, так и от встроенных аккумуляторных батарей, что предполагает оптимизацию энергопотребления программного обеспечения.</w:t>
      </w:r>
    </w:p>
    <w:p w14:paraId="77638585" w14:textId="77777777" w:rsidR="0004750A" w:rsidRDefault="0004750A" w:rsidP="0004750A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автоматизированной системе.</w:t>
      </w:r>
    </w:p>
    <w:p w14:paraId="40062C1D" w14:textId="77777777" w:rsidR="0004750A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color w:val="FF0000"/>
        </w:rPr>
      </w:pPr>
      <w:r>
        <w:t>а) Требования к структуре АС в целом</w:t>
      </w:r>
      <w:r w:rsidRPr="00CE309A">
        <w:t xml:space="preserve">: </w:t>
      </w:r>
      <w:r>
        <w:t>требования к структуре автоматизированной системы «</w:t>
      </w:r>
      <w:proofErr w:type="spellStart"/>
      <w:r>
        <w:t>Запоминалка</w:t>
      </w:r>
      <w:proofErr w:type="spellEnd"/>
      <w:r>
        <w:t>» определяют, что система должна представлять собой локальное приложение, функционирующее на одном компьютере в режиме демонстрации. Система строится по модульному принципу, допускающему модификацию или замену отдельных модулей, таких как модуль генерации заданий, без необходимости перезапуска всей программы. Взаимодействие с пользователем осуществляется через графический интерфейс, а работа системы организована по замкнутому циклу: запуск приложения, выполнение упражнений, завершение работы с возможностью повторного запуска для нового сеанса тренировки.</w:t>
      </w:r>
    </w:p>
    <w:p w14:paraId="47D7247C" w14:textId="77777777" w:rsidR="0004750A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б) Требования к функциям, выполняем АС</w:t>
      </w:r>
      <w:r w:rsidRPr="00CE309A">
        <w:t xml:space="preserve">: </w:t>
      </w:r>
    </w:p>
    <w:p w14:paraId="239F7B9F" w14:textId="77777777" w:rsidR="0004750A" w:rsidRPr="00306DE4" w:rsidRDefault="0004750A" w:rsidP="0004750A">
      <w:pPr>
        <w:pStyle w:val="ac"/>
        <w:tabs>
          <w:tab w:val="left" w:pos="1134"/>
        </w:tabs>
        <w:spacing w:after="0"/>
        <w:ind w:left="0" w:firstLine="709"/>
        <w:jc w:val="both"/>
      </w:pPr>
      <w:r w:rsidRPr="00306DE4">
        <w:t xml:space="preserve"> Автоматизированная система должна выполнять функцию проведения тренировок памяти, а именно: генерировать последовательности </w:t>
      </w:r>
      <w:r>
        <w:t>изображений</w:t>
      </w:r>
      <w:r w:rsidRPr="00306DE4">
        <w:t>, отображать их пользователю согласно выбранной методике, фиксировать ответы и сверять их с эталонными значениями для оценки правильности запоминания;</w:t>
      </w:r>
    </w:p>
    <w:p w14:paraId="38563CAF" w14:textId="77777777" w:rsidR="0004750A" w:rsidRPr="00306DE4" w:rsidRDefault="0004750A" w:rsidP="0004750A">
      <w:pPr>
        <w:pStyle w:val="ac"/>
        <w:tabs>
          <w:tab w:val="left" w:pos="1134"/>
        </w:tabs>
        <w:spacing w:after="0"/>
        <w:ind w:left="0" w:firstLine="709"/>
        <w:jc w:val="both"/>
      </w:pPr>
      <w:r w:rsidRPr="00306DE4">
        <w:t xml:space="preserve">  Автоматизированная система должна выполнять функцию адаптации уровня сложности, автоматически изменяя параметры тренировки (например, длину ряда или время демонстрации) в зависимости от текущей успешности пользователя, чтобы поддерживать оптимальный уровень нагрузки;</w:t>
      </w:r>
    </w:p>
    <w:p w14:paraId="5F62C8B5" w14:textId="77777777" w:rsidR="0004750A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в) Требования к видам обеспечивания АС</w:t>
      </w:r>
      <w:r w:rsidRPr="00CE309A">
        <w:t>:</w:t>
      </w:r>
    </w:p>
    <w:p w14:paraId="6BBABE5D" w14:textId="77777777" w:rsidR="0004750A" w:rsidRPr="00F17702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– Требования к математическому обеспечиванию</w:t>
      </w:r>
      <w:r w:rsidRPr="00CE309A">
        <w:t xml:space="preserve">: </w:t>
      </w:r>
      <w:r w:rsidRPr="00306DE4">
        <w:t>математическое обеспечение АС «</w:t>
      </w:r>
      <w:proofErr w:type="spellStart"/>
      <w:r w:rsidRPr="00306DE4">
        <w:t>Запоминалка</w:t>
      </w:r>
      <w:proofErr w:type="spellEnd"/>
      <w:r w:rsidRPr="00306DE4">
        <w:t xml:space="preserve">» должно включать алгоритмы генерации псевдослучайных последовательностей чисел, слов и изображений для создания </w:t>
      </w:r>
      <w:r w:rsidRPr="00306DE4">
        <w:lastRenderedPageBreak/>
        <w:t xml:space="preserve">вариативных тренировочных заданий. В состав математического обеспечения должны входить методы расчета уровня сложности на основе анализа предыдущих результатов пользователя, включая алгоритмы взвешенной оценки </w:t>
      </w:r>
      <w:r>
        <w:t>правильных и ошибочных ответов.</w:t>
      </w:r>
    </w:p>
    <w:p w14:paraId="7625E43A" w14:textId="77777777" w:rsidR="0004750A" w:rsidRPr="00F17702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– Требования к информационному обеспечиванию</w:t>
      </w:r>
      <w:r w:rsidRPr="00425D9F">
        <w:t xml:space="preserve">: </w:t>
      </w:r>
      <w:r>
        <w:t>требования к информационному обеспечению автоматизированной системы «</w:t>
      </w:r>
      <w:proofErr w:type="spellStart"/>
      <w:r>
        <w:t>Запоминалка</w:t>
      </w:r>
      <w:proofErr w:type="spellEnd"/>
      <w:r>
        <w:t>» определяют состав и содержание информации, необходимой для функционирования системы. Информационное обеспечение должно содержать описание структуры упражнений для тренировки памяти, включая типы заданий, правила их выполнения и критерии оценки правильности ответов. Также в состав информационного обеспечения входят справочные материалы для пользователя, содержащие инструкции по работе с системой, описание интерфейса и рекомендации по эффективному использованию тренажёра. Кроме того, информационное обеспечение должно включать данные о настройках системы, позволяющие адаптировать параметры упражнений под индивидуальные особенности пользователя.</w:t>
      </w:r>
    </w:p>
    <w:p w14:paraId="26B17B62" w14:textId="77777777" w:rsidR="0004750A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–  Требования к лингвистическому обеспечению</w:t>
      </w:r>
      <w:r w:rsidRPr="00CE309A">
        <w:t xml:space="preserve">: </w:t>
      </w:r>
      <w:r w:rsidRPr="00306DE4">
        <w:t>лингвистическое обеспечение АС должно поддерживать русский язык в качестве основного языка интерфейса пользователя. Все экранные формы, сообщения системы, подсказки и справочная информация должны быть представлены на русском языке с соблюдением правил грамматики и орфографии. Терминология, используемая в интерфейсе, должна соответствовать устоявшимся понятиям в области тренировки памяти (например, «кратковременная память», «об</w:t>
      </w:r>
      <w:r>
        <w:t>ъё</w:t>
      </w:r>
      <w:r w:rsidRPr="00306DE4">
        <w:t>м запоминания», «прогресс»). Должна быть предусмотрена возможность последующей локализации интерфейса на другие языки без изменения программного кода</w:t>
      </w:r>
      <w:r w:rsidRPr="00CE309A">
        <w:t>;</w:t>
      </w:r>
    </w:p>
    <w:p w14:paraId="01D73140" w14:textId="77777777" w:rsidR="0004750A" w:rsidRPr="00F17702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– Требования программному обеспечению</w:t>
      </w:r>
      <w:r w:rsidRPr="00306DE4">
        <w:t xml:space="preserve">: </w:t>
      </w:r>
      <w:r>
        <w:t xml:space="preserve">Прикладное ПО сторонних производителей для функционирования системы не требуется. Средство разработки – </w:t>
      </w:r>
      <w:r w:rsidRPr="00F17702">
        <w:t>Visual</w:t>
      </w:r>
      <w:r w:rsidRPr="003B53F6">
        <w:t xml:space="preserve"> </w:t>
      </w:r>
      <w:r w:rsidRPr="00F17702">
        <w:t>Studio</w:t>
      </w:r>
      <w:r>
        <w:t xml:space="preserve">, операционная система – </w:t>
      </w:r>
      <w:r w:rsidRPr="00F17702">
        <w:t>Windows</w:t>
      </w:r>
      <w:r w:rsidRPr="003B53F6">
        <w:t>, язык програм</w:t>
      </w:r>
      <w:r>
        <w:t>м</w:t>
      </w:r>
      <w:r w:rsidRPr="003B53F6">
        <w:t>иров</w:t>
      </w:r>
      <w:r>
        <w:t>а</w:t>
      </w:r>
      <w:r w:rsidRPr="003B53F6">
        <w:t xml:space="preserve">ния </w:t>
      </w:r>
      <w:r>
        <w:t>– С</w:t>
      </w:r>
      <w:r w:rsidRPr="003B53F6">
        <w:t>#</w:t>
      </w:r>
      <w:r>
        <w:t xml:space="preserve">, средство модулирования – </w:t>
      </w:r>
      <w:proofErr w:type="spellStart"/>
      <w:r w:rsidRPr="00F17702">
        <w:t>Ramus</w:t>
      </w:r>
      <w:proofErr w:type="spellEnd"/>
      <w:r w:rsidRPr="003B53F6">
        <w:t xml:space="preserve"> </w:t>
      </w:r>
      <w:r w:rsidRPr="00F17702">
        <w:t>Education</w:t>
      </w:r>
      <w:r w:rsidRPr="003B53F6">
        <w:t xml:space="preserve">, </w:t>
      </w:r>
      <w:r>
        <w:t xml:space="preserve">средство документации – </w:t>
      </w:r>
      <w:r w:rsidRPr="00F17702">
        <w:t>Microsoft</w:t>
      </w:r>
      <w:r w:rsidRPr="003B53F6">
        <w:t xml:space="preserve"> </w:t>
      </w:r>
      <w:r w:rsidRPr="00F17702">
        <w:t>Word</w:t>
      </w:r>
      <w:r w:rsidRPr="003B53F6">
        <w:t>.</w:t>
      </w:r>
    </w:p>
    <w:p w14:paraId="37892524" w14:textId="77777777" w:rsidR="0004750A" w:rsidRDefault="0004750A" w:rsidP="0004750A">
      <w:pPr>
        <w:pStyle w:val="ac"/>
        <w:tabs>
          <w:tab w:val="left" w:pos="851"/>
        </w:tabs>
        <w:spacing w:after="0" w:line="240" w:lineRule="auto"/>
        <w:ind w:left="0" w:firstLine="709"/>
        <w:jc w:val="both"/>
      </w:pPr>
      <w:r>
        <w:t xml:space="preserve">– Требования к техническому: Персональный компьютер </w:t>
      </w:r>
      <w:r w:rsidRPr="00306DE4">
        <w:t>должны удовлетворять минимальным требованиям: тактовая частота процессора не менее 1 ГГц, оперативная память не менее 1 ГБ, разрешение экра</w:t>
      </w:r>
      <w:r>
        <w:t>на не ниже 1024 на 768 пикселей</w:t>
      </w:r>
      <w:r w:rsidRPr="003C5B0D">
        <w:t>;</w:t>
      </w:r>
      <w:r w:rsidRPr="00306DE4">
        <w:t xml:space="preserve"> </w:t>
      </w:r>
    </w:p>
    <w:p w14:paraId="23629519" w14:textId="77777777" w:rsidR="0004750A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– Требования к организационному</w:t>
      </w:r>
      <w:r w:rsidRPr="00306DE4">
        <w:t xml:space="preserve"> </w:t>
      </w:r>
      <w:r>
        <w:t>обеспечению</w:t>
      </w:r>
      <w:r w:rsidRPr="003C5B0D">
        <w:t>:</w:t>
      </w:r>
      <w:r w:rsidRPr="00306DE4">
        <w:t xml:space="preserve"> комплект эксплуатационной документации: руководство пользователя АС, содержащее описание всех функций и сценариев работы; регламент технической поддержки пользователей. Должен быть опреде</w:t>
      </w:r>
      <w:r>
        <w:t>лё</w:t>
      </w:r>
      <w:r w:rsidRPr="00306DE4">
        <w:t>н ответственный за функционирование АС со стороны заказчика и установлен порядок взаимодействия с разработчиком при возникновении нештатных ситуаций;</w:t>
      </w:r>
    </w:p>
    <w:p w14:paraId="17FEA159" w14:textId="77777777" w:rsidR="0004750A" w:rsidRPr="00306DE4" w:rsidRDefault="0004750A" w:rsidP="0004750A">
      <w:pPr>
        <w:tabs>
          <w:tab w:val="left" w:pos="1134"/>
        </w:tabs>
        <w:spacing w:after="0" w:line="240" w:lineRule="auto"/>
        <w:ind w:left="709"/>
        <w:jc w:val="both"/>
      </w:pPr>
      <w:r>
        <w:t>г) Общие технические требования</w:t>
      </w:r>
      <w:r w:rsidRPr="00306DE4">
        <w:t xml:space="preserve">: </w:t>
      </w:r>
    </w:p>
    <w:p w14:paraId="1E808ED4" w14:textId="77777777" w:rsidR="0004750A" w:rsidRPr="006B406B" w:rsidRDefault="0004750A" w:rsidP="0004750A">
      <w:pPr>
        <w:tabs>
          <w:tab w:val="left" w:pos="1134"/>
        </w:tabs>
        <w:spacing w:after="0" w:line="240" w:lineRule="auto"/>
        <w:ind w:firstLine="709"/>
        <w:jc w:val="both"/>
        <w:rPr>
          <w:color w:val="FF0000"/>
        </w:rPr>
      </w:pPr>
      <w:r>
        <w:t xml:space="preserve">– </w:t>
      </w:r>
      <w:r w:rsidRPr="00306DE4">
        <w:t xml:space="preserve">Требования к численности и квалификации пользователей АС: Пользователи АС не обязаны обладать специальным техническим образованием. Для работы с системой достаточно наличия базовых навыков использования </w:t>
      </w:r>
      <w:r>
        <w:t>операционной системой</w:t>
      </w:r>
      <w:r w:rsidRPr="00665481">
        <w:t xml:space="preserve"> </w:t>
      </w:r>
      <w:r>
        <w:t>Windows;</w:t>
      </w:r>
    </w:p>
    <w:p w14:paraId="44F41709" w14:textId="77777777" w:rsidR="0004750A" w:rsidRPr="006B406B" w:rsidRDefault="0004750A" w:rsidP="0004750A">
      <w:pPr>
        <w:tabs>
          <w:tab w:val="left" w:pos="1134"/>
        </w:tabs>
        <w:spacing w:after="0" w:line="240" w:lineRule="auto"/>
        <w:ind w:firstLine="709"/>
        <w:jc w:val="both"/>
        <w:rPr>
          <w:color w:val="FF0000"/>
        </w:rPr>
      </w:pPr>
      <w:r>
        <w:lastRenderedPageBreak/>
        <w:t xml:space="preserve">– </w:t>
      </w:r>
      <w:r w:rsidRPr="00306DE4">
        <w:t>Требования к надёжности:  АС «</w:t>
      </w:r>
      <w:proofErr w:type="spellStart"/>
      <w:r w:rsidRPr="00306DE4">
        <w:t>Запоминалка</w:t>
      </w:r>
      <w:proofErr w:type="spellEnd"/>
      <w:r w:rsidRPr="00306DE4">
        <w:t xml:space="preserve">» должна сохранять работоспособность при возникновении отдельных сбоев аппаратного или программного обеспечения. Время восстановления работоспособности системы после сбоя не должно превышать </w:t>
      </w:r>
      <w:r>
        <w:t>четырёх часов;</w:t>
      </w:r>
    </w:p>
    <w:p w14:paraId="63247AB3" w14:textId="77777777" w:rsidR="0004750A" w:rsidRPr="00AE6A89" w:rsidRDefault="0004750A" w:rsidP="0004750A">
      <w:pPr>
        <w:tabs>
          <w:tab w:val="left" w:pos="1134"/>
        </w:tabs>
        <w:spacing w:after="0" w:line="240" w:lineRule="auto"/>
        <w:ind w:firstLine="709"/>
        <w:jc w:val="both"/>
      </w:pPr>
      <w:r>
        <w:t xml:space="preserve">–  </w:t>
      </w:r>
      <w:r w:rsidRPr="00306DE4">
        <w:t xml:space="preserve">Требования к эргономике и эстетике: интерфейс АС должен быть интуитивно понятным и не требовать предварительного обучения для выполнения основных операций. Цветовая гамма должна быть выполнена в </w:t>
      </w:r>
      <w:r w:rsidRPr="00665481">
        <w:t>белоснежных тоннах</w:t>
      </w:r>
      <w:r w:rsidRPr="00306DE4">
        <w:t xml:space="preserve">, не вызывающих зрительного утомления при длительной работе. Контрастность текста и фона должна соответствовать санитарным нормам для работы с экраном. Элементы управления (кнопки, поля ввода) должны иметь размер, обеспечивающий удобство использования как с помощью мыши, так и на сенсорных экранах мобильных устройств. Шрифты должны быть </w:t>
      </w:r>
      <w:r w:rsidRPr="00665481">
        <w:rPr>
          <w:lang w:val="en-US"/>
        </w:rPr>
        <w:t>Times</w:t>
      </w:r>
      <w:r w:rsidRPr="00665481">
        <w:t xml:space="preserve"> </w:t>
      </w:r>
      <w:r w:rsidRPr="00665481">
        <w:rPr>
          <w:lang w:val="en-US"/>
        </w:rPr>
        <w:t>New</w:t>
      </w:r>
      <w:r w:rsidRPr="00665481">
        <w:t xml:space="preserve"> </w:t>
      </w:r>
      <w:r w:rsidRPr="00665481">
        <w:rPr>
          <w:lang w:val="en-US"/>
        </w:rPr>
        <w:t>Romans</w:t>
      </w:r>
      <w:r w:rsidRPr="00665481">
        <w:t>, размер шрифта должен быть 14 пунктов</w:t>
      </w:r>
      <w:r w:rsidRPr="00AE6A89">
        <w:t>;</w:t>
      </w:r>
    </w:p>
    <w:p w14:paraId="09841B58" w14:textId="77777777" w:rsidR="0004750A" w:rsidRPr="006B406B" w:rsidRDefault="0004750A" w:rsidP="0004750A">
      <w:pPr>
        <w:tabs>
          <w:tab w:val="left" w:pos="1134"/>
        </w:tabs>
        <w:spacing w:after="0" w:line="240" w:lineRule="auto"/>
        <w:ind w:firstLine="709"/>
        <w:jc w:val="both"/>
        <w:rPr>
          <w:color w:val="FF0000"/>
        </w:rPr>
      </w:pPr>
      <w:r>
        <w:t xml:space="preserve">– </w:t>
      </w:r>
      <w:r w:rsidRPr="00306DE4">
        <w:t xml:space="preserve">Требования </w:t>
      </w:r>
      <w:r>
        <w:t>к защите от несанкционированного доступа</w:t>
      </w:r>
      <w:r w:rsidRPr="00306DE4">
        <w:t>: АС должна обеспечивать защиту от несанкционированного доступа</w:t>
      </w:r>
      <w:r>
        <w:t xml:space="preserve"> средствами операционной системы.</w:t>
      </w:r>
    </w:p>
    <w:p w14:paraId="2C19AB2E" w14:textId="77777777" w:rsidR="0004750A" w:rsidRDefault="0004750A" w:rsidP="0004750A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Состав и содержание работ по созданию автоматизированной системы.</w:t>
      </w:r>
    </w:p>
    <w:p w14:paraId="6FC8BDA1" w14:textId="77777777" w:rsidR="0004750A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Этапы разработки АС составлены согласно ГОСТ Р 59793 – 2021 «Информационные технологии. Комплекс стандартов на автоматизированные системы. Стадия создания» и представлены к таблице 1.</w:t>
      </w:r>
    </w:p>
    <w:tbl>
      <w:tblPr>
        <w:tblStyle w:val="af1"/>
        <w:tblpPr w:leftFromText="180" w:rightFromText="180" w:vertAnchor="text" w:horzAnchor="margin" w:tblpY="598"/>
        <w:tblW w:w="0" w:type="auto"/>
        <w:tblLook w:val="04A0" w:firstRow="1" w:lastRow="0" w:firstColumn="1" w:lastColumn="0" w:noHBand="0" w:noVBand="1"/>
      </w:tblPr>
      <w:tblGrid>
        <w:gridCol w:w="2405"/>
        <w:gridCol w:w="1701"/>
        <w:gridCol w:w="6032"/>
      </w:tblGrid>
      <w:tr w:rsidR="0004750A" w:rsidRPr="008604D9" w14:paraId="5CEE9DB2" w14:textId="77777777" w:rsidTr="00DD7A63">
        <w:tc>
          <w:tcPr>
            <w:tcW w:w="2405" w:type="dxa"/>
            <w:vAlign w:val="center"/>
          </w:tcPr>
          <w:p w14:paraId="031FB2FE" w14:textId="77777777" w:rsidR="0004750A" w:rsidRPr="008604D9" w:rsidRDefault="0004750A" w:rsidP="00DD7A63">
            <w:pPr>
              <w:pStyle w:val="ac"/>
              <w:ind w:left="0"/>
              <w:jc w:val="center"/>
            </w:pPr>
            <w:r w:rsidRPr="008604D9">
              <w:t>Номер и названия стадии</w:t>
            </w:r>
          </w:p>
        </w:tc>
        <w:tc>
          <w:tcPr>
            <w:tcW w:w="1701" w:type="dxa"/>
            <w:vAlign w:val="center"/>
          </w:tcPr>
          <w:p w14:paraId="72226428" w14:textId="77777777" w:rsidR="0004750A" w:rsidRPr="008604D9" w:rsidRDefault="0004750A" w:rsidP="00DD7A63">
            <w:pPr>
              <w:pStyle w:val="ac"/>
              <w:ind w:left="0"/>
              <w:jc w:val="center"/>
            </w:pPr>
            <w:r w:rsidRPr="008604D9">
              <w:t>Сроки исполнения</w:t>
            </w:r>
          </w:p>
        </w:tc>
        <w:tc>
          <w:tcPr>
            <w:tcW w:w="6032" w:type="dxa"/>
            <w:vAlign w:val="center"/>
          </w:tcPr>
          <w:p w14:paraId="2C6940FB" w14:textId="77777777" w:rsidR="0004750A" w:rsidRPr="008604D9" w:rsidRDefault="0004750A" w:rsidP="00DD7A63">
            <w:pPr>
              <w:pStyle w:val="ac"/>
              <w:ind w:left="0"/>
              <w:jc w:val="center"/>
            </w:pPr>
            <w:r w:rsidRPr="008604D9">
              <w:t>Этапы работ</w:t>
            </w:r>
          </w:p>
        </w:tc>
      </w:tr>
      <w:tr w:rsidR="0004750A" w:rsidRPr="008604D9" w14:paraId="1092F380" w14:textId="77777777" w:rsidTr="00DD7A63">
        <w:tc>
          <w:tcPr>
            <w:tcW w:w="2405" w:type="dxa"/>
          </w:tcPr>
          <w:p w14:paraId="49249E90" w14:textId="77777777" w:rsidR="0004750A" w:rsidRPr="008604D9" w:rsidRDefault="0004750A" w:rsidP="00DD7A63">
            <w:pPr>
              <w:pStyle w:val="ac"/>
              <w:ind w:left="0"/>
            </w:pPr>
            <w:r>
              <w:t>1 Формирования требования к АС</w:t>
            </w:r>
          </w:p>
        </w:tc>
        <w:tc>
          <w:tcPr>
            <w:tcW w:w="1701" w:type="dxa"/>
          </w:tcPr>
          <w:p w14:paraId="1CE3DF8B" w14:textId="77777777" w:rsidR="0004750A" w:rsidRDefault="0004750A" w:rsidP="00DD7A63">
            <w:pPr>
              <w:pStyle w:val="ac"/>
              <w:ind w:left="0"/>
              <w:jc w:val="center"/>
            </w:pPr>
            <w:r>
              <w:t>10.02.2026</w:t>
            </w:r>
          </w:p>
          <w:p w14:paraId="6D039A2E" w14:textId="77777777" w:rsidR="0004750A" w:rsidRDefault="0004750A" w:rsidP="00DD7A63">
            <w:pPr>
              <w:pStyle w:val="ac"/>
              <w:ind w:left="0"/>
              <w:jc w:val="center"/>
            </w:pPr>
            <w:r>
              <w:t>–</w:t>
            </w:r>
          </w:p>
          <w:p w14:paraId="3E3EC9E0" w14:textId="77777777" w:rsidR="0004750A" w:rsidRPr="008604D9" w:rsidRDefault="0004750A" w:rsidP="00DD7A63">
            <w:pPr>
              <w:pStyle w:val="ac"/>
              <w:ind w:left="0"/>
              <w:jc w:val="center"/>
            </w:pPr>
            <w:r>
              <w:t>17.02.2026</w:t>
            </w:r>
          </w:p>
        </w:tc>
        <w:tc>
          <w:tcPr>
            <w:tcW w:w="6032" w:type="dxa"/>
          </w:tcPr>
          <w:p w14:paraId="09D37743" w14:textId="77777777" w:rsidR="0004750A" w:rsidRPr="00E80091" w:rsidRDefault="0004750A" w:rsidP="00DD7A63">
            <w:pPr>
              <w:pStyle w:val="ac"/>
              <w:ind w:left="0"/>
              <w:jc w:val="both"/>
            </w:pPr>
            <w:r w:rsidRPr="00E80091">
              <w:t>Обследование объекта автоматизации, изучение потребностей целевой аудитории и существующих аналогов. Определение целей и задач создания АС «</w:t>
            </w:r>
            <w:proofErr w:type="spellStart"/>
            <w:r w:rsidRPr="00E80091">
              <w:t>Запоминалка</w:t>
            </w:r>
            <w:proofErr w:type="spellEnd"/>
            <w:r w:rsidRPr="00E80091">
              <w:t xml:space="preserve">». </w:t>
            </w:r>
          </w:p>
        </w:tc>
      </w:tr>
      <w:tr w:rsidR="0004750A" w:rsidRPr="008604D9" w14:paraId="570CC3DB" w14:textId="77777777" w:rsidTr="00DD7A63">
        <w:tc>
          <w:tcPr>
            <w:tcW w:w="2405" w:type="dxa"/>
          </w:tcPr>
          <w:p w14:paraId="709424C7" w14:textId="77777777" w:rsidR="0004750A" w:rsidRDefault="0004750A" w:rsidP="00DD7A63">
            <w:pPr>
              <w:pStyle w:val="ac"/>
              <w:ind w:left="0"/>
            </w:pPr>
            <w:r>
              <w:t>2 Разработка концепции АС</w:t>
            </w:r>
          </w:p>
        </w:tc>
        <w:tc>
          <w:tcPr>
            <w:tcW w:w="1701" w:type="dxa"/>
          </w:tcPr>
          <w:p w14:paraId="7E53D7BB" w14:textId="77777777" w:rsidR="0004750A" w:rsidRDefault="0004750A" w:rsidP="00DD7A63">
            <w:pPr>
              <w:pStyle w:val="ac"/>
              <w:ind w:left="0"/>
              <w:jc w:val="center"/>
            </w:pPr>
            <w:r>
              <w:t>18.02.2026</w:t>
            </w:r>
          </w:p>
          <w:p w14:paraId="7188216F" w14:textId="77777777" w:rsidR="0004750A" w:rsidRDefault="0004750A" w:rsidP="00DD7A63">
            <w:pPr>
              <w:pStyle w:val="ac"/>
              <w:ind w:left="0"/>
              <w:jc w:val="center"/>
            </w:pPr>
            <w:r>
              <w:t>–</w:t>
            </w:r>
          </w:p>
          <w:p w14:paraId="0E778CF3" w14:textId="77777777" w:rsidR="0004750A" w:rsidRPr="008604D9" w:rsidRDefault="0004750A" w:rsidP="00DD7A63">
            <w:pPr>
              <w:pStyle w:val="ac"/>
              <w:ind w:left="0"/>
              <w:jc w:val="center"/>
            </w:pPr>
            <w:r>
              <w:t>25.02.2026</w:t>
            </w:r>
          </w:p>
        </w:tc>
        <w:tc>
          <w:tcPr>
            <w:tcW w:w="6032" w:type="dxa"/>
          </w:tcPr>
          <w:p w14:paraId="1B66EFDD" w14:textId="77777777" w:rsidR="0004750A" w:rsidRPr="00E80091" w:rsidRDefault="0004750A" w:rsidP="00DD7A63">
            <w:pPr>
              <w:pStyle w:val="ac"/>
              <w:ind w:left="0"/>
              <w:jc w:val="both"/>
            </w:pPr>
            <w:r w:rsidRPr="00E80091">
              <w:t>Изучение предметной области (методик тренировки памяти). Разработка вариантов концепции системы и архитектуры будущего приложения. Выбор оптимального способа реализации функций адаптивной тренировки. Оценка возможности реализации и предварительный выбор программных средств.</w:t>
            </w:r>
          </w:p>
        </w:tc>
      </w:tr>
    </w:tbl>
    <w:p w14:paraId="0508899C" w14:textId="72541CEC" w:rsidR="0004750A" w:rsidRDefault="0004750A" w:rsidP="0004750A">
      <w:pPr>
        <w:pStyle w:val="ac"/>
        <w:tabs>
          <w:tab w:val="left" w:pos="1134"/>
        </w:tabs>
        <w:spacing w:before="200" w:after="200" w:line="240" w:lineRule="auto"/>
        <w:ind w:left="0" w:firstLine="709"/>
        <w:jc w:val="both"/>
      </w:pPr>
      <w:r>
        <w:t xml:space="preserve"> Таблица 1 – Этапы разработки АС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2405"/>
        <w:gridCol w:w="1701"/>
        <w:gridCol w:w="6032"/>
      </w:tblGrid>
      <w:tr w:rsidR="0004750A" w:rsidRPr="008604D9" w14:paraId="661A86BF" w14:textId="77777777" w:rsidTr="0004750A">
        <w:tc>
          <w:tcPr>
            <w:tcW w:w="2405" w:type="dxa"/>
            <w:tcBorders>
              <w:top w:val="nil"/>
            </w:tcBorders>
          </w:tcPr>
          <w:p w14:paraId="2FBB317E" w14:textId="77777777" w:rsidR="0004750A" w:rsidRDefault="0004750A" w:rsidP="00DD7A63">
            <w:pPr>
              <w:pStyle w:val="ac"/>
              <w:ind w:left="0"/>
            </w:pPr>
            <w:r>
              <w:t>3 Техническое задание</w:t>
            </w:r>
          </w:p>
        </w:tc>
        <w:tc>
          <w:tcPr>
            <w:tcW w:w="1701" w:type="dxa"/>
            <w:tcBorders>
              <w:top w:val="nil"/>
            </w:tcBorders>
          </w:tcPr>
          <w:p w14:paraId="3B66713C" w14:textId="77777777" w:rsidR="0004750A" w:rsidRDefault="0004750A" w:rsidP="00DD7A63">
            <w:pPr>
              <w:pStyle w:val="ac"/>
              <w:ind w:left="0"/>
              <w:jc w:val="center"/>
            </w:pPr>
            <w:r>
              <w:t>26.02.2026</w:t>
            </w:r>
          </w:p>
          <w:p w14:paraId="6412E90E" w14:textId="77777777" w:rsidR="0004750A" w:rsidRDefault="0004750A" w:rsidP="00DD7A63">
            <w:pPr>
              <w:pStyle w:val="ac"/>
              <w:ind w:left="0"/>
              <w:jc w:val="center"/>
            </w:pPr>
            <w:r>
              <w:t>–</w:t>
            </w:r>
          </w:p>
          <w:p w14:paraId="4483AB42" w14:textId="77777777" w:rsidR="0004750A" w:rsidRPr="008604D9" w:rsidRDefault="0004750A" w:rsidP="00DD7A63">
            <w:pPr>
              <w:pStyle w:val="ac"/>
              <w:ind w:left="0"/>
              <w:jc w:val="center"/>
            </w:pPr>
            <w:r>
              <w:t>07.03.2026</w:t>
            </w:r>
          </w:p>
        </w:tc>
        <w:tc>
          <w:tcPr>
            <w:tcW w:w="6032" w:type="dxa"/>
            <w:tcBorders>
              <w:top w:val="nil"/>
            </w:tcBorders>
          </w:tcPr>
          <w:p w14:paraId="0A4DCF68" w14:textId="77777777" w:rsidR="0004750A" w:rsidRPr="00E80091" w:rsidRDefault="0004750A" w:rsidP="00DD7A63">
            <w:pPr>
              <w:pStyle w:val="ac"/>
              <w:ind w:left="0"/>
              <w:jc w:val="both"/>
            </w:pPr>
            <w:r w:rsidRPr="00E80091">
              <w:t xml:space="preserve">Составления технического задания на разработку </w:t>
            </w:r>
            <w:proofErr w:type="spellStart"/>
            <w:r w:rsidRPr="00E80091">
              <w:t>Запоминалка</w:t>
            </w:r>
            <w:proofErr w:type="spellEnd"/>
            <w:r w:rsidRPr="00E80091">
              <w:t xml:space="preserve"> согласно ГОСТ 34.602 - 2020</w:t>
            </w:r>
          </w:p>
        </w:tc>
      </w:tr>
      <w:tr w:rsidR="0004750A" w:rsidRPr="008604D9" w14:paraId="1F01E051" w14:textId="77777777" w:rsidTr="00DD7A63">
        <w:tc>
          <w:tcPr>
            <w:tcW w:w="2405" w:type="dxa"/>
          </w:tcPr>
          <w:p w14:paraId="22B02F8B" w14:textId="77777777" w:rsidR="0004750A" w:rsidRDefault="0004750A" w:rsidP="00DD7A63">
            <w:pPr>
              <w:pStyle w:val="ac"/>
              <w:ind w:left="0"/>
            </w:pPr>
            <w:r>
              <w:t>4 Эскизный проект</w:t>
            </w:r>
          </w:p>
        </w:tc>
        <w:tc>
          <w:tcPr>
            <w:tcW w:w="1701" w:type="dxa"/>
          </w:tcPr>
          <w:p w14:paraId="5C1CBF63" w14:textId="77777777" w:rsidR="0004750A" w:rsidRDefault="0004750A" w:rsidP="00DD7A63">
            <w:pPr>
              <w:pStyle w:val="ac"/>
              <w:ind w:left="0"/>
              <w:jc w:val="center"/>
            </w:pPr>
            <w:r>
              <w:t>08.03.2026</w:t>
            </w:r>
          </w:p>
          <w:p w14:paraId="55E71547" w14:textId="77777777" w:rsidR="0004750A" w:rsidRDefault="0004750A" w:rsidP="00DD7A63">
            <w:pPr>
              <w:pStyle w:val="ac"/>
              <w:ind w:left="0"/>
              <w:jc w:val="center"/>
            </w:pPr>
            <w:r>
              <w:t>–</w:t>
            </w:r>
          </w:p>
          <w:p w14:paraId="1D28163E" w14:textId="77777777" w:rsidR="0004750A" w:rsidRPr="008604D9" w:rsidRDefault="0004750A" w:rsidP="00DD7A63">
            <w:pPr>
              <w:pStyle w:val="ac"/>
              <w:ind w:left="0"/>
              <w:jc w:val="center"/>
            </w:pPr>
            <w:r>
              <w:t>20.03.2026</w:t>
            </w:r>
          </w:p>
        </w:tc>
        <w:tc>
          <w:tcPr>
            <w:tcW w:w="6032" w:type="dxa"/>
          </w:tcPr>
          <w:p w14:paraId="25EA0D03" w14:textId="77777777" w:rsidR="0004750A" w:rsidRPr="00E80091" w:rsidRDefault="0004750A" w:rsidP="00DD7A63">
            <w:pPr>
              <w:pStyle w:val="ac"/>
              <w:ind w:left="0"/>
              <w:jc w:val="both"/>
            </w:pPr>
            <w:r w:rsidRPr="00E80091">
              <w:t>Разработка предварительных проектных решений: создание прототипов пользовательского интерфейса (UI/UX-дизайн)</w:t>
            </w:r>
            <w:r>
              <w:t>.</w:t>
            </w:r>
            <w:r w:rsidRPr="00E80091">
              <w:t xml:space="preserve"> Определение состава технических средств.</w:t>
            </w:r>
          </w:p>
        </w:tc>
      </w:tr>
    </w:tbl>
    <w:p w14:paraId="39BACA43" w14:textId="4DEE3F36" w:rsidR="0004750A" w:rsidRDefault="0004750A"/>
    <w:tbl>
      <w:tblPr>
        <w:tblStyle w:val="af1"/>
        <w:tblpPr w:leftFromText="180" w:rightFromText="180" w:vertAnchor="text" w:horzAnchor="margin" w:tblpY="530"/>
        <w:tblW w:w="0" w:type="auto"/>
        <w:tblLook w:val="04A0" w:firstRow="1" w:lastRow="0" w:firstColumn="1" w:lastColumn="0" w:noHBand="0" w:noVBand="1"/>
      </w:tblPr>
      <w:tblGrid>
        <w:gridCol w:w="2405"/>
        <w:gridCol w:w="1701"/>
        <w:gridCol w:w="6032"/>
      </w:tblGrid>
      <w:tr w:rsidR="0004750A" w:rsidRPr="008604D9" w14:paraId="0A63C209" w14:textId="77777777" w:rsidTr="0004750A">
        <w:tc>
          <w:tcPr>
            <w:tcW w:w="2405" w:type="dxa"/>
            <w:vAlign w:val="center"/>
          </w:tcPr>
          <w:p w14:paraId="0CB8877E" w14:textId="77777777" w:rsidR="0004750A" w:rsidRPr="008604D9" w:rsidRDefault="0004750A" w:rsidP="0004750A">
            <w:pPr>
              <w:pStyle w:val="ac"/>
              <w:ind w:left="0"/>
              <w:jc w:val="center"/>
            </w:pPr>
            <w:r w:rsidRPr="008604D9">
              <w:lastRenderedPageBreak/>
              <w:t>Номер и названия стадии</w:t>
            </w:r>
          </w:p>
        </w:tc>
        <w:tc>
          <w:tcPr>
            <w:tcW w:w="1701" w:type="dxa"/>
            <w:vAlign w:val="center"/>
          </w:tcPr>
          <w:p w14:paraId="1E32A100" w14:textId="77777777" w:rsidR="0004750A" w:rsidRPr="008604D9" w:rsidRDefault="0004750A" w:rsidP="0004750A">
            <w:pPr>
              <w:pStyle w:val="ac"/>
              <w:ind w:left="0"/>
              <w:jc w:val="center"/>
            </w:pPr>
            <w:r w:rsidRPr="008604D9">
              <w:t>Сроки исполнения</w:t>
            </w:r>
          </w:p>
        </w:tc>
        <w:tc>
          <w:tcPr>
            <w:tcW w:w="6032" w:type="dxa"/>
            <w:vAlign w:val="center"/>
          </w:tcPr>
          <w:p w14:paraId="175747A2" w14:textId="77777777" w:rsidR="0004750A" w:rsidRPr="008604D9" w:rsidRDefault="0004750A" w:rsidP="0004750A">
            <w:pPr>
              <w:pStyle w:val="ac"/>
              <w:ind w:left="0"/>
              <w:jc w:val="center"/>
            </w:pPr>
            <w:r w:rsidRPr="008604D9">
              <w:t>Этапы работ</w:t>
            </w:r>
          </w:p>
        </w:tc>
      </w:tr>
    </w:tbl>
    <w:p w14:paraId="47FBD069" w14:textId="6955DF5D" w:rsidR="0004750A" w:rsidRDefault="0004750A" w:rsidP="0004750A">
      <w:pPr>
        <w:ind w:firstLine="709"/>
        <w:jc w:val="both"/>
      </w:pPr>
      <w:r>
        <w:t>Продолжение таблицы 1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2405"/>
        <w:gridCol w:w="1701"/>
        <w:gridCol w:w="6032"/>
      </w:tblGrid>
      <w:tr w:rsidR="0004750A" w:rsidRPr="008604D9" w14:paraId="3B856B10" w14:textId="77777777" w:rsidTr="0004750A">
        <w:tc>
          <w:tcPr>
            <w:tcW w:w="2405" w:type="dxa"/>
            <w:tcBorders>
              <w:top w:val="nil"/>
            </w:tcBorders>
          </w:tcPr>
          <w:p w14:paraId="26074E0E" w14:textId="77777777" w:rsidR="0004750A" w:rsidRDefault="0004750A" w:rsidP="00DD7A63">
            <w:pPr>
              <w:pStyle w:val="ac"/>
              <w:ind w:left="0"/>
            </w:pPr>
            <w:r>
              <w:t>5 Технический проект</w:t>
            </w:r>
          </w:p>
        </w:tc>
        <w:tc>
          <w:tcPr>
            <w:tcW w:w="1701" w:type="dxa"/>
            <w:tcBorders>
              <w:top w:val="nil"/>
            </w:tcBorders>
          </w:tcPr>
          <w:p w14:paraId="014A45A2" w14:textId="77777777" w:rsidR="0004750A" w:rsidRDefault="0004750A" w:rsidP="00DD7A63">
            <w:pPr>
              <w:pStyle w:val="ac"/>
              <w:ind w:left="0"/>
              <w:jc w:val="center"/>
            </w:pPr>
            <w:r>
              <w:t>21.03.2026</w:t>
            </w:r>
          </w:p>
          <w:p w14:paraId="195E0376" w14:textId="77777777" w:rsidR="0004750A" w:rsidRDefault="0004750A" w:rsidP="00DD7A63">
            <w:pPr>
              <w:pStyle w:val="ac"/>
              <w:ind w:left="0"/>
              <w:jc w:val="center"/>
            </w:pPr>
            <w:r>
              <w:t>–</w:t>
            </w:r>
          </w:p>
          <w:p w14:paraId="46B794C5" w14:textId="77777777" w:rsidR="0004750A" w:rsidRPr="008604D9" w:rsidRDefault="0004750A" w:rsidP="00DD7A63">
            <w:pPr>
              <w:pStyle w:val="ac"/>
              <w:ind w:left="0"/>
              <w:jc w:val="center"/>
            </w:pPr>
            <w:r>
              <w:t>19.05.2026</w:t>
            </w:r>
          </w:p>
        </w:tc>
        <w:tc>
          <w:tcPr>
            <w:tcW w:w="6032" w:type="dxa"/>
            <w:tcBorders>
              <w:top w:val="nil"/>
            </w:tcBorders>
          </w:tcPr>
          <w:p w14:paraId="0BD312D0" w14:textId="77777777" w:rsidR="0004750A" w:rsidRPr="00E80091" w:rsidRDefault="0004750A" w:rsidP="00DD7A63">
            <w:pPr>
              <w:pStyle w:val="ac"/>
              <w:ind w:left="0"/>
              <w:jc w:val="both"/>
            </w:pPr>
            <w:r w:rsidRPr="00E80091">
              <w:t>Разработка полных проектных решений: написание алгоритмов адаптивной сложности, разработка логики тренировок</w:t>
            </w:r>
            <w:r>
              <w:t xml:space="preserve">. </w:t>
            </w:r>
            <w:r w:rsidRPr="00E80091">
              <w:t>Создание структуры программного кода, выбор конкретных технологий и библиотек. Разработка макетов экранов и сценариев работы пользователя.</w:t>
            </w:r>
          </w:p>
        </w:tc>
      </w:tr>
      <w:tr w:rsidR="0004750A" w:rsidRPr="008604D9" w14:paraId="6694AE64" w14:textId="77777777" w:rsidTr="00DD7A63">
        <w:tc>
          <w:tcPr>
            <w:tcW w:w="2405" w:type="dxa"/>
          </w:tcPr>
          <w:p w14:paraId="086912D1" w14:textId="77777777" w:rsidR="0004750A" w:rsidRDefault="0004750A" w:rsidP="00DD7A63">
            <w:pPr>
              <w:pStyle w:val="ac"/>
              <w:ind w:left="0"/>
            </w:pPr>
            <w:r>
              <w:t>6 Рабочая документация</w:t>
            </w:r>
          </w:p>
        </w:tc>
        <w:tc>
          <w:tcPr>
            <w:tcW w:w="1701" w:type="dxa"/>
          </w:tcPr>
          <w:p w14:paraId="420392C6" w14:textId="77777777" w:rsidR="0004750A" w:rsidRDefault="0004750A" w:rsidP="00DD7A63">
            <w:pPr>
              <w:pStyle w:val="ac"/>
              <w:ind w:left="0"/>
              <w:jc w:val="center"/>
            </w:pPr>
            <w:r>
              <w:t>20.05.2026</w:t>
            </w:r>
          </w:p>
          <w:p w14:paraId="1E228E46" w14:textId="77777777" w:rsidR="0004750A" w:rsidRDefault="0004750A" w:rsidP="00DD7A63">
            <w:pPr>
              <w:pStyle w:val="ac"/>
              <w:ind w:left="0"/>
              <w:jc w:val="center"/>
            </w:pPr>
            <w:r>
              <w:t>–</w:t>
            </w:r>
          </w:p>
          <w:p w14:paraId="2EB8CCD3" w14:textId="77777777" w:rsidR="0004750A" w:rsidRPr="008604D9" w:rsidRDefault="0004750A" w:rsidP="00DD7A63">
            <w:pPr>
              <w:pStyle w:val="ac"/>
              <w:ind w:left="0"/>
              <w:jc w:val="center"/>
            </w:pPr>
            <w:r>
              <w:t>02.06.2026</w:t>
            </w:r>
          </w:p>
        </w:tc>
        <w:tc>
          <w:tcPr>
            <w:tcW w:w="6032" w:type="dxa"/>
          </w:tcPr>
          <w:p w14:paraId="029699BE" w14:textId="77777777" w:rsidR="0004750A" w:rsidRPr="00E80091" w:rsidRDefault="0004750A" w:rsidP="00DD7A63">
            <w:pPr>
              <w:pStyle w:val="ac"/>
              <w:ind w:left="0"/>
              <w:jc w:val="both"/>
            </w:pPr>
            <w:r w:rsidRPr="00E80091">
              <w:t>Разработка эксплуатационной документации: руководства пользователя. Подготовка комплекта рабочих материалов для развертывания системы.</w:t>
            </w:r>
          </w:p>
        </w:tc>
      </w:tr>
      <w:tr w:rsidR="0004750A" w:rsidRPr="008604D9" w14:paraId="71951CD7" w14:textId="77777777" w:rsidTr="00DD7A63">
        <w:tc>
          <w:tcPr>
            <w:tcW w:w="2405" w:type="dxa"/>
          </w:tcPr>
          <w:p w14:paraId="70F31E26" w14:textId="77777777" w:rsidR="0004750A" w:rsidRDefault="0004750A" w:rsidP="00DD7A63">
            <w:pPr>
              <w:pStyle w:val="ac"/>
              <w:ind w:left="0"/>
            </w:pPr>
            <w:r>
              <w:t>7 Ввод действий</w:t>
            </w:r>
          </w:p>
        </w:tc>
        <w:tc>
          <w:tcPr>
            <w:tcW w:w="1701" w:type="dxa"/>
          </w:tcPr>
          <w:p w14:paraId="39D89742" w14:textId="77777777" w:rsidR="0004750A" w:rsidRDefault="0004750A" w:rsidP="00DD7A63">
            <w:pPr>
              <w:pStyle w:val="ac"/>
              <w:ind w:left="0"/>
              <w:jc w:val="center"/>
            </w:pPr>
            <w:r>
              <w:t>03.06.2026</w:t>
            </w:r>
          </w:p>
          <w:p w14:paraId="452F97C4" w14:textId="77777777" w:rsidR="0004750A" w:rsidRDefault="0004750A" w:rsidP="00DD7A63">
            <w:pPr>
              <w:pStyle w:val="ac"/>
              <w:ind w:left="0"/>
              <w:jc w:val="center"/>
            </w:pPr>
            <w:r>
              <w:t>–</w:t>
            </w:r>
          </w:p>
          <w:p w14:paraId="4DDE1D68" w14:textId="77777777" w:rsidR="0004750A" w:rsidRPr="008604D9" w:rsidRDefault="0004750A" w:rsidP="00DD7A63">
            <w:pPr>
              <w:pStyle w:val="ac"/>
              <w:ind w:left="0"/>
              <w:jc w:val="center"/>
            </w:pPr>
            <w:r>
              <w:t>13.06.2026</w:t>
            </w:r>
          </w:p>
        </w:tc>
        <w:tc>
          <w:tcPr>
            <w:tcW w:w="6032" w:type="dxa"/>
          </w:tcPr>
          <w:p w14:paraId="5D1B0B80" w14:textId="77777777" w:rsidR="0004750A" w:rsidRPr="00E80091" w:rsidRDefault="0004750A" w:rsidP="00DD7A63">
            <w:pPr>
              <w:pStyle w:val="ac"/>
              <w:ind w:left="0"/>
              <w:jc w:val="both"/>
            </w:pPr>
            <w:r w:rsidRPr="00E80091">
              <w:t>Установка и нас</w:t>
            </w:r>
            <w:r>
              <w:t xml:space="preserve">тройка программного обеспечения. </w:t>
            </w:r>
            <w:r w:rsidRPr="00E80091">
              <w:t>Тестирование системы в реальных условиях (функциональное, нагрузочное, пр</w:t>
            </w:r>
            <w:r>
              <w:t>иё</w:t>
            </w:r>
            <w:r w:rsidRPr="00E80091">
              <w:t>мочное). Опытная эксплуатация с привлечением фокус-группы пользователей. Исправление выявленных ошибок и недочетов.</w:t>
            </w:r>
          </w:p>
        </w:tc>
      </w:tr>
      <w:tr w:rsidR="0004750A" w:rsidRPr="008604D9" w14:paraId="6BEB35FB" w14:textId="77777777" w:rsidTr="00DD7A63">
        <w:tc>
          <w:tcPr>
            <w:tcW w:w="2405" w:type="dxa"/>
          </w:tcPr>
          <w:p w14:paraId="0080612A" w14:textId="77777777" w:rsidR="0004750A" w:rsidRDefault="0004750A" w:rsidP="00DD7A63">
            <w:pPr>
              <w:pStyle w:val="ac"/>
              <w:ind w:left="0"/>
            </w:pPr>
            <w:r>
              <w:t>8 Сопровождение</w:t>
            </w:r>
          </w:p>
        </w:tc>
        <w:tc>
          <w:tcPr>
            <w:tcW w:w="1701" w:type="dxa"/>
          </w:tcPr>
          <w:p w14:paraId="581C41E0" w14:textId="77777777" w:rsidR="0004750A" w:rsidRPr="008604D9" w:rsidRDefault="0004750A" w:rsidP="00DD7A63">
            <w:pPr>
              <w:pStyle w:val="ac"/>
              <w:ind w:left="0"/>
              <w:jc w:val="center"/>
            </w:pPr>
            <w:r>
              <w:t>С 14.06.2026</w:t>
            </w:r>
          </w:p>
        </w:tc>
        <w:tc>
          <w:tcPr>
            <w:tcW w:w="6032" w:type="dxa"/>
          </w:tcPr>
          <w:p w14:paraId="4F18225D" w14:textId="77777777" w:rsidR="0004750A" w:rsidRPr="00E80091" w:rsidRDefault="0004750A" w:rsidP="00DD7A63">
            <w:pPr>
              <w:pStyle w:val="ac"/>
              <w:ind w:left="0"/>
              <w:jc w:val="both"/>
            </w:pPr>
            <w:r w:rsidRPr="00E80091">
              <w:t>Выполнение обязательств по гарантийному обслуживанию. Мониторинг работоспособности системы. Сбор отзывов пользователей. Планирование и реализация обновлений для улучшения функциональности и исправления ошибок, выявленных в процессе эксплуатации.</w:t>
            </w:r>
          </w:p>
        </w:tc>
      </w:tr>
    </w:tbl>
    <w:p w14:paraId="3982C31D" w14:textId="77777777" w:rsidR="0004750A" w:rsidRDefault="0004750A" w:rsidP="0004750A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Порядок разработки автоматизированной системы.</w:t>
      </w:r>
    </w:p>
    <w:p w14:paraId="6883FCC9" w14:textId="77777777" w:rsidR="0004750A" w:rsidRPr="00E80091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Разработка автоматизированной системы «</w:t>
      </w:r>
      <w:proofErr w:type="spellStart"/>
      <w:r w:rsidRPr="00E80091">
        <w:t>Запоминалка</w:t>
      </w:r>
      <w:proofErr w:type="spellEnd"/>
      <w:r w:rsidRPr="00E80091">
        <w:t xml:space="preserve">» должна выполняться в соответствии со стадиями и этапами, определенными в разделе </w:t>
      </w:r>
      <w:r>
        <w:t>пять</w:t>
      </w:r>
      <w:r w:rsidRPr="00E80091">
        <w:t xml:space="preserve"> настоящего технического задания.</w:t>
      </w:r>
    </w:p>
    <w:p w14:paraId="2A858F46" w14:textId="77777777" w:rsidR="0004750A" w:rsidRDefault="0004750A" w:rsidP="0004750A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Порядок контроля и приёмки автоматизированной системы.</w:t>
      </w:r>
    </w:p>
    <w:p w14:paraId="60D64B9E" w14:textId="77777777" w:rsidR="0004750A" w:rsidRPr="00E80091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Порядок контроля и приёмки автоматизированной системы «</w:t>
      </w:r>
      <w:proofErr w:type="spellStart"/>
      <w:r>
        <w:t>Запоминалка</w:t>
      </w:r>
      <w:proofErr w:type="spellEnd"/>
      <w:r>
        <w:t>» начинается с предварительной проверки, которую проводит разработчик. На этом этапе тестируется корректность работы алгоритмов тренировки памяти, правильность отображения упражнений, удобство навигации и стабильность работы системы на различных устройствах. После устранения выявленных недочётов проводятся приёмочные испытания с участием заказчика, в ходе которых проверяется соответствие системы заявленному функционалу, качество визуального оформления и полнота руководства пользователя. Система считается принятой в эксплуатацию после подписания акта сдачи-приёмки при условии отсутствия критических ошибок, препятствующих работе, и реализации всех основных функций, предусмотренных техническим заданием.</w:t>
      </w:r>
    </w:p>
    <w:p w14:paraId="181FC86A" w14:textId="77777777" w:rsidR="0004750A" w:rsidRPr="00E80091" w:rsidRDefault="0004750A" w:rsidP="0004750A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lastRenderedPageBreak/>
        <w:t>Требования к составу и содержанию работ по подготовке объекта автоматизации к вводу автоматизированной системы в действие.</w:t>
      </w:r>
    </w:p>
    <w:p w14:paraId="16584016" w14:textId="77777777" w:rsidR="0004750A" w:rsidRPr="006B406B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color w:val="FF0000"/>
        </w:rPr>
      </w:pPr>
      <w:r w:rsidRPr="00E80091">
        <w:t>Для подготовки объекта автоматизации (процесса самостоятельных занятий пользователей) к вводу АС «</w:t>
      </w:r>
      <w:proofErr w:type="spellStart"/>
      <w:r w:rsidRPr="00E80091">
        <w:t>Запоминалка</w:t>
      </w:r>
      <w:proofErr w:type="spellEnd"/>
      <w:r w:rsidRPr="00E80091">
        <w:t>» в действие необходимо выполнить следующий комплекс организационно-технических мероприятий: определить круг лиц, ответственных за администрирование системы со стороны заказчика; установить необходимое системное программное обеспече</w:t>
      </w:r>
      <w:r>
        <w:t xml:space="preserve">ние и обеспечить его настройку; </w:t>
      </w:r>
      <w:r w:rsidRPr="00E80091">
        <w:t>провести инструктаж пользователей по работе с системой с использов</w:t>
      </w:r>
      <w:r>
        <w:t>анием руководства пользователя;</w:t>
      </w:r>
    </w:p>
    <w:p w14:paraId="529F3A99" w14:textId="77777777" w:rsidR="0004750A" w:rsidRPr="00E80091" w:rsidRDefault="0004750A" w:rsidP="0004750A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Требования к документированию.</w:t>
      </w:r>
    </w:p>
    <w:p w14:paraId="4197D8AC" w14:textId="77777777" w:rsidR="0004750A" w:rsidRPr="00E80091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В составе автоматизированной системы «</w:t>
      </w:r>
      <w:proofErr w:type="spellStart"/>
      <w:r w:rsidRPr="00E80091">
        <w:t>Запоминалка</w:t>
      </w:r>
      <w:proofErr w:type="spellEnd"/>
      <w:r w:rsidRPr="00E80091">
        <w:t>» заказчику должна быть передана следующая документация: техническое задание на разработку АС (настоящий документ); руководство пользователя, содержащее описание всех функций системы</w:t>
      </w:r>
      <w:r>
        <w:t xml:space="preserve">. </w:t>
      </w:r>
      <w:r w:rsidRPr="00E80091">
        <w:t xml:space="preserve">Документация должна поставляться в электронном виде в форматах DOCX. поставка документации </w:t>
      </w:r>
      <w:r>
        <w:t xml:space="preserve">осуществляется </w:t>
      </w:r>
      <w:r w:rsidRPr="00E80091">
        <w:t>на русском языке.</w:t>
      </w:r>
    </w:p>
    <w:p w14:paraId="79601732" w14:textId="77777777" w:rsidR="0004750A" w:rsidRPr="00E80091" w:rsidRDefault="0004750A" w:rsidP="0004750A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Источники разработки.</w:t>
      </w:r>
    </w:p>
    <w:p w14:paraId="7666DBC3" w14:textId="77777777" w:rsidR="0004750A" w:rsidRPr="00E80091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— 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 w14:paraId="6309B8C1" w14:textId="77777777" w:rsidR="0004750A" w:rsidRPr="00E80091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— ГОСТ 34.601-2020 «Информационная технология. Комплекс стандартов на автоматизированные системы. Стадии создания»;</w:t>
      </w:r>
    </w:p>
    <w:p w14:paraId="0701BA21" w14:textId="77777777" w:rsidR="0004750A" w:rsidRPr="00E80091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— настоящее техническое задание на создание АС «</w:t>
      </w:r>
      <w:proofErr w:type="spellStart"/>
      <w:r w:rsidRPr="00E80091">
        <w:t>Запоминалка</w:t>
      </w:r>
      <w:proofErr w:type="spellEnd"/>
      <w:r w:rsidRPr="00E80091">
        <w:t>»;</w:t>
      </w:r>
    </w:p>
    <w:p w14:paraId="684E3AAF" w14:textId="77777777" w:rsidR="0004750A" w:rsidRPr="00E80091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— научно-методические материалы по развитию памяти и когнитивных способностей, включая общедоступные исследования в области мнемотехники и нейробиологии;</w:t>
      </w:r>
    </w:p>
    <w:p w14:paraId="1C2E3C58" w14:textId="77777777" w:rsidR="0004750A" w:rsidRPr="00E80091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— результаты анализа существующих мобильных приложений и веб-сервисов для тренировки памяти, проведенного на этапе формирования требований;</w:t>
      </w:r>
    </w:p>
    <w:p w14:paraId="34CDBD9B" w14:textId="77777777" w:rsidR="0004750A" w:rsidRPr="00E80091" w:rsidRDefault="0004750A" w:rsidP="0004750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E80091">
        <w:t>— документация по выбранным программным средствам и библиотекам, используемым при разработке.</w:t>
      </w:r>
    </w:p>
    <w:p w14:paraId="2FA8B88E" w14:textId="77777777" w:rsidR="00375BF9" w:rsidRPr="007D7CD6" w:rsidRDefault="00375BF9" w:rsidP="0004750A">
      <w:pPr>
        <w:spacing w:after="0" w:line="240" w:lineRule="auto"/>
        <w:ind w:firstLine="709"/>
        <w:jc w:val="both"/>
      </w:pPr>
    </w:p>
    <w:sectPr w:rsidR="00375BF9" w:rsidRPr="007D7CD6" w:rsidSect="00C90116">
      <w:headerReference w:type="default" r:id="rId9"/>
      <w:footerReference w:type="default" r:id="rId10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59F6F" w14:textId="77777777" w:rsidR="00DF4AFA" w:rsidRDefault="00DF4AFA" w:rsidP="00BC3DDD">
      <w:pPr>
        <w:spacing w:after="0" w:line="240" w:lineRule="auto"/>
      </w:pPr>
      <w:r>
        <w:separator/>
      </w:r>
    </w:p>
  </w:endnote>
  <w:endnote w:type="continuationSeparator" w:id="0">
    <w:p w14:paraId="79A2657D" w14:textId="77777777" w:rsidR="00DF4AFA" w:rsidRDefault="00DF4AFA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7DB81" w14:textId="77777777" w:rsidR="00DF4AFA" w:rsidRDefault="00DF4AFA" w:rsidP="00BC3DDD">
      <w:pPr>
        <w:spacing w:after="0" w:line="240" w:lineRule="auto"/>
      </w:pPr>
      <w:r>
        <w:separator/>
      </w:r>
    </w:p>
  </w:footnote>
  <w:footnote w:type="continuationSeparator" w:id="0">
    <w:p w14:paraId="14817D52" w14:textId="77777777" w:rsidR="00DF4AFA" w:rsidRDefault="00DF4AFA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AF7"/>
    <w:multiLevelType w:val="hybridMultilevel"/>
    <w:tmpl w:val="71CC14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F50634"/>
    <w:multiLevelType w:val="hybridMultilevel"/>
    <w:tmpl w:val="589A7F70"/>
    <w:lvl w:ilvl="0" w:tplc="04190017">
      <w:start w:val="1"/>
      <w:numFmt w:val="lowerLetter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147F0993"/>
    <w:multiLevelType w:val="hybridMultilevel"/>
    <w:tmpl w:val="E93C2C8A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776B68"/>
    <w:multiLevelType w:val="hybridMultilevel"/>
    <w:tmpl w:val="979CB16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84A0A"/>
    <w:multiLevelType w:val="hybridMultilevel"/>
    <w:tmpl w:val="CFD6E1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C0388F"/>
    <w:multiLevelType w:val="hybridMultilevel"/>
    <w:tmpl w:val="17FA2E1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A61D0F"/>
    <w:multiLevelType w:val="hybridMultilevel"/>
    <w:tmpl w:val="1910DE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126778D"/>
    <w:multiLevelType w:val="hybridMultilevel"/>
    <w:tmpl w:val="1910DE0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740194"/>
    <w:multiLevelType w:val="hybridMultilevel"/>
    <w:tmpl w:val="196CC1B8"/>
    <w:lvl w:ilvl="0" w:tplc="D3E47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2A12A5A"/>
    <w:multiLevelType w:val="hybridMultilevel"/>
    <w:tmpl w:val="E93C2C8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3E001BC"/>
    <w:multiLevelType w:val="hybridMultilevel"/>
    <w:tmpl w:val="58CE3D1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5875A90"/>
    <w:multiLevelType w:val="hybridMultilevel"/>
    <w:tmpl w:val="03F8BCF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7DC5179"/>
    <w:multiLevelType w:val="hybridMultilevel"/>
    <w:tmpl w:val="CA5E2D5A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931652"/>
    <w:multiLevelType w:val="hybridMultilevel"/>
    <w:tmpl w:val="E5964B66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2C6417"/>
    <w:multiLevelType w:val="multilevel"/>
    <w:tmpl w:val="987C3B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C4048"/>
    <w:multiLevelType w:val="hybridMultilevel"/>
    <w:tmpl w:val="9AA2A19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A1F507B"/>
    <w:multiLevelType w:val="hybridMultilevel"/>
    <w:tmpl w:val="CFD6E1EC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CEB0E3A"/>
    <w:multiLevelType w:val="hybridMultilevel"/>
    <w:tmpl w:val="00F4F2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2071F3D"/>
    <w:multiLevelType w:val="hybridMultilevel"/>
    <w:tmpl w:val="3FD41948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56D7D1D"/>
    <w:multiLevelType w:val="hybridMultilevel"/>
    <w:tmpl w:val="2242987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4C27C2"/>
    <w:multiLevelType w:val="hybridMultilevel"/>
    <w:tmpl w:val="F2D2ECA2"/>
    <w:lvl w:ilvl="0" w:tplc="DCAC424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59D330FE"/>
    <w:multiLevelType w:val="hybridMultilevel"/>
    <w:tmpl w:val="2FB483E8"/>
    <w:lvl w:ilvl="0" w:tplc="4EFEFF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300218"/>
    <w:multiLevelType w:val="hybridMultilevel"/>
    <w:tmpl w:val="C6EABA4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0321800"/>
    <w:multiLevelType w:val="hybridMultilevel"/>
    <w:tmpl w:val="4F0E6524"/>
    <w:lvl w:ilvl="0" w:tplc="0A0CEE9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0DB7133"/>
    <w:multiLevelType w:val="hybridMultilevel"/>
    <w:tmpl w:val="ECD40092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6E5321"/>
    <w:multiLevelType w:val="multilevel"/>
    <w:tmpl w:val="D47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41E6B"/>
    <w:multiLevelType w:val="hybridMultilevel"/>
    <w:tmpl w:val="67B2B4BA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9286C9A"/>
    <w:multiLevelType w:val="hybridMultilevel"/>
    <w:tmpl w:val="6120A11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EFF0387"/>
    <w:multiLevelType w:val="hybridMultilevel"/>
    <w:tmpl w:val="E0384D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6F60855"/>
    <w:multiLevelType w:val="hybridMultilevel"/>
    <w:tmpl w:val="BA12C076"/>
    <w:lvl w:ilvl="0" w:tplc="FB54836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A705F3D"/>
    <w:multiLevelType w:val="hybridMultilevel"/>
    <w:tmpl w:val="C194C504"/>
    <w:lvl w:ilvl="0" w:tplc="DCAC424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5" w15:restartNumberingAfterBreak="0">
    <w:nsid w:val="7C58104D"/>
    <w:multiLevelType w:val="hybridMultilevel"/>
    <w:tmpl w:val="408208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3"/>
  </w:num>
  <w:num w:numId="2">
    <w:abstractNumId w:val="14"/>
  </w:num>
  <w:num w:numId="3">
    <w:abstractNumId w:val="28"/>
  </w:num>
  <w:num w:numId="4">
    <w:abstractNumId w:val="15"/>
  </w:num>
  <w:num w:numId="5">
    <w:abstractNumId w:val="24"/>
  </w:num>
  <w:num w:numId="6">
    <w:abstractNumId w:val="8"/>
  </w:num>
  <w:num w:numId="7">
    <w:abstractNumId w:val="29"/>
  </w:num>
  <w:num w:numId="8">
    <w:abstractNumId w:val="17"/>
  </w:num>
  <w:num w:numId="9">
    <w:abstractNumId w:val="26"/>
  </w:num>
  <w:num w:numId="10">
    <w:abstractNumId w:val="1"/>
  </w:num>
  <w:num w:numId="11">
    <w:abstractNumId w:val="10"/>
  </w:num>
  <w:num w:numId="12">
    <w:abstractNumId w:val="9"/>
  </w:num>
  <w:num w:numId="13">
    <w:abstractNumId w:val="16"/>
  </w:num>
  <w:num w:numId="14">
    <w:abstractNumId w:val="18"/>
  </w:num>
  <w:num w:numId="15">
    <w:abstractNumId w:val="5"/>
  </w:num>
  <w:num w:numId="16">
    <w:abstractNumId w:val="12"/>
  </w:num>
  <w:num w:numId="17">
    <w:abstractNumId w:val="32"/>
  </w:num>
  <w:num w:numId="18">
    <w:abstractNumId w:val="20"/>
  </w:num>
  <w:num w:numId="19">
    <w:abstractNumId w:val="23"/>
  </w:num>
  <w:num w:numId="20">
    <w:abstractNumId w:val="34"/>
  </w:num>
  <w:num w:numId="21">
    <w:abstractNumId w:val="0"/>
  </w:num>
  <w:num w:numId="22">
    <w:abstractNumId w:val="11"/>
  </w:num>
  <w:num w:numId="23">
    <w:abstractNumId w:val="22"/>
  </w:num>
  <w:num w:numId="24">
    <w:abstractNumId w:val="3"/>
  </w:num>
  <w:num w:numId="25">
    <w:abstractNumId w:val="2"/>
  </w:num>
  <w:num w:numId="26">
    <w:abstractNumId w:val="27"/>
  </w:num>
  <w:num w:numId="27">
    <w:abstractNumId w:val="21"/>
  </w:num>
  <w:num w:numId="28">
    <w:abstractNumId w:val="31"/>
  </w:num>
  <w:num w:numId="29">
    <w:abstractNumId w:val="35"/>
  </w:num>
  <w:num w:numId="30">
    <w:abstractNumId w:val="4"/>
  </w:num>
  <w:num w:numId="31">
    <w:abstractNumId w:val="25"/>
  </w:num>
  <w:num w:numId="32">
    <w:abstractNumId w:val="19"/>
  </w:num>
  <w:num w:numId="33">
    <w:abstractNumId w:val="6"/>
  </w:num>
  <w:num w:numId="34">
    <w:abstractNumId w:val="7"/>
  </w:num>
  <w:num w:numId="35">
    <w:abstractNumId w:val="30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5395"/>
    <w:rsid w:val="0000752A"/>
    <w:rsid w:val="00010BCE"/>
    <w:rsid w:val="000228B0"/>
    <w:rsid w:val="00027F2D"/>
    <w:rsid w:val="00030797"/>
    <w:rsid w:val="00031682"/>
    <w:rsid w:val="00032146"/>
    <w:rsid w:val="00036124"/>
    <w:rsid w:val="00042B3F"/>
    <w:rsid w:val="0004750A"/>
    <w:rsid w:val="00047C11"/>
    <w:rsid w:val="00052ED8"/>
    <w:rsid w:val="00054E63"/>
    <w:rsid w:val="00057D6F"/>
    <w:rsid w:val="00060C68"/>
    <w:rsid w:val="00062E24"/>
    <w:rsid w:val="00083EE9"/>
    <w:rsid w:val="000853E5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43E84"/>
    <w:rsid w:val="0014572B"/>
    <w:rsid w:val="001519AB"/>
    <w:rsid w:val="001566BA"/>
    <w:rsid w:val="001607BB"/>
    <w:rsid w:val="00167287"/>
    <w:rsid w:val="00176E38"/>
    <w:rsid w:val="00185CCF"/>
    <w:rsid w:val="00195A2E"/>
    <w:rsid w:val="001A07BA"/>
    <w:rsid w:val="001A3C88"/>
    <w:rsid w:val="001C0E59"/>
    <w:rsid w:val="001D63E0"/>
    <w:rsid w:val="001D6C90"/>
    <w:rsid w:val="001E08A4"/>
    <w:rsid w:val="002031F4"/>
    <w:rsid w:val="00207CE8"/>
    <w:rsid w:val="0021294F"/>
    <w:rsid w:val="00221104"/>
    <w:rsid w:val="00221851"/>
    <w:rsid w:val="00243C26"/>
    <w:rsid w:val="0024687E"/>
    <w:rsid w:val="002521B5"/>
    <w:rsid w:val="00261E97"/>
    <w:rsid w:val="0026257C"/>
    <w:rsid w:val="00265811"/>
    <w:rsid w:val="00266036"/>
    <w:rsid w:val="00283DB5"/>
    <w:rsid w:val="002915C5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1624"/>
    <w:rsid w:val="00342074"/>
    <w:rsid w:val="00342096"/>
    <w:rsid w:val="00344B3C"/>
    <w:rsid w:val="0034501C"/>
    <w:rsid w:val="003458DE"/>
    <w:rsid w:val="00354B8B"/>
    <w:rsid w:val="0036235E"/>
    <w:rsid w:val="00362CF0"/>
    <w:rsid w:val="003657F8"/>
    <w:rsid w:val="00366A8A"/>
    <w:rsid w:val="00373977"/>
    <w:rsid w:val="00375BF9"/>
    <w:rsid w:val="00377285"/>
    <w:rsid w:val="00392EA6"/>
    <w:rsid w:val="00394665"/>
    <w:rsid w:val="003A1481"/>
    <w:rsid w:val="003A731D"/>
    <w:rsid w:val="003C627E"/>
    <w:rsid w:val="003D3DB6"/>
    <w:rsid w:val="003D4E85"/>
    <w:rsid w:val="003D58F9"/>
    <w:rsid w:val="003F6477"/>
    <w:rsid w:val="004001FD"/>
    <w:rsid w:val="00412A25"/>
    <w:rsid w:val="00416922"/>
    <w:rsid w:val="0044135B"/>
    <w:rsid w:val="004470C3"/>
    <w:rsid w:val="00450ABA"/>
    <w:rsid w:val="00453A3B"/>
    <w:rsid w:val="00457D8A"/>
    <w:rsid w:val="00463E97"/>
    <w:rsid w:val="00466642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A53B5"/>
    <w:rsid w:val="005B197A"/>
    <w:rsid w:val="005C6B28"/>
    <w:rsid w:val="005C78B9"/>
    <w:rsid w:val="005D6495"/>
    <w:rsid w:val="005D6958"/>
    <w:rsid w:val="005E2498"/>
    <w:rsid w:val="006003FE"/>
    <w:rsid w:val="00604570"/>
    <w:rsid w:val="00604DB7"/>
    <w:rsid w:val="006307CE"/>
    <w:rsid w:val="00634397"/>
    <w:rsid w:val="00634B71"/>
    <w:rsid w:val="00650E61"/>
    <w:rsid w:val="006514DF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F2D2F"/>
    <w:rsid w:val="006F3777"/>
    <w:rsid w:val="007039F1"/>
    <w:rsid w:val="00710711"/>
    <w:rsid w:val="00711FE0"/>
    <w:rsid w:val="007123E1"/>
    <w:rsid w:val="00717620"/>
    <w:rsid w:val="007324D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C48E4"/>
    <w:rsid w:val="007C796A"/>
    <w:rsid w:val="007D1FC2"/>
    <w:rsid w:val="007D3E18"/>
    <w:rsid w:val="007D77BF"/>
    <w:rsid w:val="007D7CD6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05F1"/>
    <w:rsid w:val="008625B4"/>
    <w:rsid w:val="0086296A"/>
    <w:rsid w:val="008641A2"/>
    <w:rsid w:val="00874DDF"/>
    <w:rsid w:val="008751EC"/>
    <w:rsid w:val="00875BE7"/>
    <w:rsid w:val="00875EBB"/>
    <w:rsid w:val="008929F8"/>
    <w:rsid w:val="008979BD"/>
    <w:rsid w:val="008B3BAB"/>
    <w:rsid w:val="008B6E23"/>
    <w:rsid w:val="008C5361"/>
    <w:rsid w:val="008C54A1"/>
    <w:rsid w:val="008D00CA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B452E"/>
    <w:rsid w:val="009B4E31"/>
    <w:rsid w:val="009C0E2E"/>
    <w:rsid w:val="009C5919"/>
    <w:rsid w:val="009D49FB"/>
    <w:rsid w:val="009E2008"/>
    <w:rsid w:val="009E51F2"/>
    <w:rsid w:val="009F68E2"/>
    <w:rsid w:val="009F7EE9"/>
    <w:rsid w:val="00A0204A"/>
    <w:rsid w:val="00A17283"/>
    <w:rsid w:val="00A22016"/>
    <w:rsid w:val="00A22926"/>
    <w:rsid w:val="00A251FD"/>
    <w:rsid w:val="00A25B3B"/>
    <w:rsid w:val="00A3651D"/>
    <w:rsid w:val="00A40B37"/>
    <w:rsid w:val="00A45D36"/>
    <w:rsid w:val="00A46AAC"/>
    <w:rsid w:val="00A52631"/>
    <w:rsid w:val="00A71B3F"/>
    <w:rsid w:val="00A7299C"/>
    <w:rsid w:val="00A7336C"/>
    <w:rsid w:val="00A74503"/>
    <w:rsid w:val="00A76215"/>
    <w:rsid w:val="00A76EA8"/>
    <w:rsid w:val="00A80600"/>
    <w:rsid w:val="00A80E0C"/>
    <w:rsid w:val="00A8602B"/>
    <w:rsid w:val="00A90B1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F38B2"/>
    <w:rsid w:val="00AF511F"/>
    <w:rsid w:val="00B07A87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4AB7"/>
    <w:rsid w:val="00BB07EA"/>
    <w:rsid w:val="00BB2C1F"/>
    <w:rsid w:val="00BB4928"/>
    <w:rsid w:val="00BC36DE"/>
    <w:rsid w:val="00BC3DDD"/>
    <w:rsid w:val="00BD562B"/>
    <w:rsid w:val="00BD5BBF"/>
    <w:rsid w:val="00BF5832"/>
    <w:rsid w:val="00BF7C41"/>
    <w:rsid w:val="00C02F86"/>
    <w:rsid w:val="00C0575B"/>
    <w:rsid w:val="00C101D6"/>
    <w:rsid w:val="00C16239"/>
    <w:rsid w:val="00C2058D"/>
    <w:rsid w:val="00C2659F"/>
    <w:rsid w:val="00C43895"/>
    <w:rsid w:val="00C44C64"/>
    <w:rsid w:val="00C4711F"/>
    <w:rsid w:val="00C600A7"/>
    <w:rsid w:val="00C73115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D11FAC"/>
    <w:rsid w:val="00D167C2"/>
    <w:rsid w:val="00D25583"/>
    <w:rsid w:val="00D266DA"/>
    <w:rsid w:val="00D30688"/>
    <w:rsid w:val="00D32426"/>
    <w:rsid w:val="00D34231"/>
    <w:rsid w:val="00D3797C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A4F0F"/>
    <w:rsid w:val="00DB71FD"/>
    <w:rsid w:val="00DD1DCF"/>
    <w:rsid w:val="00DE3174"/>
    <w:rsid w:val="00DE3893"/>
    <w:rsid w:val="00DF3F4E"/>
    <w:rsid w:val="00DF4AFA"/>
    <w:rsid w:val="00E16076"/>
    <w:rsid w:val="00E254DD"/>
    <w:rsid w:val="00E41C72"/>
    <w:rsid w:val="00E43DB6"/>
    <w:rsid w:val="00E51FCA"/>
    <w:rsid w:val="00E5428A"/>
    <w:rsid w:val="00E55F17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499F"/>
    <w:rsid w:val="00EF1ECE"/>
    <w:rsid w:val="00EF61B2"/>
    <w:rsid w:val="00EF69B2"/>
    <w:rsid w:val="00F03C51"/>
    <w:rsid w:val="00F125DC"/>
    <w:rsid w:val="00F13D0C"/>
    <w:rsid w:val="00F2178B"/>
    <w:rsid w:val="00F22C74"/>
    <w:rsid w:val="00F22F91"/>
    <w:rsid w:val="00F41045"/>
    <w:rsid w:val="00F55492"/>
    <w:rsid w:val="00F60C88"/>
    <w:rsid w:val="00F64AF6"/>
    <w:rsid w:val="00F74B8B"/>
    <w:rsid w:val="00F83E9D"/>
    <w:rsid w:val="00F84D51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  <w:style w:type="paragraph" w:styleId="afc">
    <w:name w:val="caption"/>
    <w:basedOn w:val="a"/>
    <w:next w:val="a"/>
    <w:uiPriority w:val="35"/>
    <w:unhideWhenUsed/>
    <w:qFormat/>
    <w:rsid w:val="0004750A"/>
    <w:pPr>
      <w:spacing w:after="200" w:line="240" w:lineRule="auto"/>
      <w:ind w:firstLine="709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1</TotalTime>
  <Pages>8</Pages>
  <Words>2460</Words>
  <Characters>14025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Студент ПО</cp:lastModifiedBy>
  <cp:revision>2</cp:revision>
  <cp:lastPrinted>2020-11-23T21:13:00Z</cp:lastPrinted>
  <dcterms:created xsi:type="dcterms:W3CDTF">2026-06-03T05:05:00Z</dcterms:created>
  <dcterms:modified xsi:type="dcterms:W3CDTF">2026-06-03T05:05:00Z</dcterms:modified>
</cp:coreProperties>
</file>