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E309A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E309A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E309A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E309A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E309A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CE309A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CE309A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E309A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E309A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E309A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E309A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E309A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E309A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E309A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E309A">
        <w:trPr>
          <w:trHeight w:val="949"/>
        </w:trPr>
        <w:tc>
          <w:tcPr>
            <w:tcW w:w="10477" w:type="dxa"/>
            <w:gridSpan w:val="7"/>
          </w:tcPr>
          <w:p w14:paraId="1E7C63E8" w14:textId="69E67822" w:rsidR="00032146" w:rsidRPr="00E5428A" w:rsidRDefault="00A76D36" w:rsidP="00CE309A">
            <w:pPr>
              <w:pStyle w:val="a0"/>
              <w:ind w:firstLine="0"/>
              <w:jc w:val="center"/>
            </w:pPr>
            <w:bookmarkStart w:id="0" w:name="_Hlk222989518"/>
            <w:r w:rsidRPr="004F29DC">
              <w:rPr>
                <w:b/>
              </w:rPr>
              <w:t>Разработка программного обеспечения для тренировки памяти</w:t>
            </w:r>
            <w:bookmarkEnd w:id="0"/>
          </w:p>
        </w:tc>
      </w:tr>
      <w:tr w:rsidR="00032146" w14:paraId="6161CD7A" w14:textId="77777777" w:rsidTr="00CE309A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CE309A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CE309A">
        <w:trPr>
          <w:trHeight w:val="399"/>
        </w:trPr>
        <w:tc>
          <w:tcPr>
            <w:tcW w:w="10477" w:type="dxa"/>
            <w:gridSpan w:val="7"/>
          </w:tcPr>
          <w:p w14:paraId="00149C4A" w14:textId="6D71F7ED" w:rsidR="00032146" w:rsidRPr="006F3777" w:rsidRDefault="00032146" w:rsidP="00CE309A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4F29DC">
              <w:t>.</w:t>
            </w:r>
            <w:r w:rsidR="00827B62" w:rsidRPr="004F29DC">
              <w:t xml:space="preserve"> </w:t>
            </w:r>
            <w:r w:rsidR="004F29DC">
              <w:t>611</w:t>
            </w:r>
            <w:r w:rsidR="00827B62" w:rsidRPr="004F29DC"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E309A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E309A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E309A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E309A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E309A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E309A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E309A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E309A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E309A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E309A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ECABFE4" w:rsidR="00032146" w:rsidRPr="00915235" w:rsidRDefault="00032146" w:rsidP="00CE309A">
            <w:pPr>
              <w:pStyle w:val="a0"/>
              <w:ind w:firstLine="0"/>
            </w:pPr>
            <w:r>
              <w:t xml:space="preserve">Студент группы </w:t>
            </w:r>
            <w:r w:rsidR="007F2368">
              <w:t xml:space="preserve"> </w:t>
            </w:r>
            <w:r w:rsidR="007F2368" w:rsidRPr="004F29DC">
              <w:t>24</w:t>
            </w:r>
            <w:r w:rsidR="00062E24" w:rsidRPr="004F29DC">
              <w:t>ИСП-1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E309A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405FDD4E" w:rsidR="00032146" w:rsidRPr="00F55492" w:rsidRDefault="004F29DC" w:rsidP="00CE309A">
            <w:pPr>
              <w:pStyle w:val="a0"/>
              <w:ind w:firstLine="0"/>
            </w:pPr>
            <w:r>
              <w:t>В.А. Маковский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E309A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E309A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E309A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E309A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E309A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E309A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2379"/>
      </w:tblGrid>
      <w:tr w:rsidR="00E40D46" w14:paraId="1D0F1D77" w14:textId="77777777" w:rsidTr="00CE309A">
        <w:trPr>
          <w:trHeight w:val="837"/>
          <w:jc w:val="right"/>
        </w:trPr>
        <w:tc>
          <w:tcPr>
            <w:tcW w:w="4647" w:type="dxa"/>
            <w:gridSpan w:val="2"/>
          </w:tcPr>
          <w:p w14:paraId="7ED3862E" w14:textId="77777777" w:rsidR="00E40D46" w:rsidRDefault="00E40D46" w:rsidP="00CE309A">
            <w:r>
              <w:lastRenderedPageBreak/>
              <w:t xml:space="preserve">Утверждаю </w:t>
            </w:r>
          </w:p>
          <w:p w14:paraId="13CF8488" w14:textId="77777777" w:rsidR="00E40D46" w:rsidRDefault="00E40D46" w:rsidP="00CE309A">
            <w:r>
              <w:t xml:space="preserve">председатель ПЦК дисциплин профессионального цикла </w:t>
            </w:r>
          </w:p>
          <w:p w14:paraId="1B1C0596" w14:textId="77777777" w:rsidR="00E40D46" w:rsidRDefault="00E40D46" w:rsidP="00CE309A">
            <w:pPr>
              <w:tabs>
                <w:tab w:val="right" w:pos="5199"/>
              </w:tabs>
              <w:rPr>
                <w:sz w:val="16"/>
                <w:szCs w:val="16"/>
              </w:rPr>
            </w:pPr>
          </w:p>
        </w:tc>
      </w:tr>
      <w:tr w:rsidR="00E40D46" w14:paraId="26A07F86" w14:textId="77777777" w:rsidTr="00CE309A">
        <w:trPr>
          <w:trHeight w:val="535"/>
          <w:jc w:val="right"/>
        </w:trPr>
        <w:tc>
          <w:tcPr>
            <w:tcW w:w="2268" w:type="dxa"/>
            <w:hideMark/>
          </w:tcPr>
          <w:p w14:paraId="67EA2D21" w14:textId="77777777" w:rsidR="00E40D46" w:rsidRDefault="00E40D46" w:rsidP="00CE309A">
            <w:pPr>
              <w:tabs>
                <w:tab w:val="right" w:pos="2335"/>
              </w:tabs>
            </w:pPr>
            <w:r>
              <w:t>________________</w:t>
            </w:r>
            <w:r>
              <w:tab/>
            </w:r>
          </w:p>
          <w:p w14:paraId="1DD22F18" w14:textId="77777777" w:rsidR="00E40D46" w:rsidRDefault="00E40D46" w:rsidP="00CE309A">
            <w:pPr>
              <w:rPr>
                <w:highlight w:val="yellow"/>
              </w:rPr>
            </w:pPr>
            <w:r>
              <w:rPr>
                <w:sz w:val="16"/>
                <w:szCs w:val="16"/>
              </w:rPr>
              <w:t xml:space="preserve">                        подпись</w:t>
            </w:r>
          </w:p>
        </w:tc>
        <w:tc>
          <w:tcPr>
            <w:tcW w:w="2379" w:type="dxa"/>
          </w:tcPr>
          <w:p w14:paraId="236578F9" w14:textId="77777777" w:rsidR="00E40D46" w:rsidRDefault="00E40D46" w:rsidP="00CE309A">
            <w:pPr>
              <w:rPr>
                <w:u w:val="single"/>
              </w:rPr>
            </w:pPr>
            <w:r>
              <w:rPr>
                <w:u w:val="single"/>
              </w:rPr>
              <w:t>А.Н. Макатаева</w:t>
            </w:r>
          </w:p>
          <w:p w14:paraId="06DEA65A" w14:textId="77777777" w:rsidR="00E40D46" w:rsidRDefault="00E40D46" w:rsidP="00CE309A">
            <w:pPr>
              <w:jc w:val="center"/>
              <w:rPr>
                <w:sz w:val="16"/>
                <w:szCs w:val="16"/>
              </w:rPr>
            </w:pPr>
          </w:p>
        </w:tc>
      </w:tr>
      <w:tr w:rsidR="00E40D46" w14:paraId="66C58B73" w14:textId="77777777" w:rsidTr="00CE309A">
        <w:trPr>
          <w:trHeight w:val="263"/>
          <w:jc w:val="right"/>
        </w:trPr>
        <w:tc>
          <w:tcPr>
            <w:tcW w:w="4647" w:type="dxa"/>
            <w:gridSpan w:val="2"/>
            <w:hideMark/>
          </w:tcPr>
          <w:p w14:paraId="7648ED53" w14:textId="77777777" w:rsidR="00E40D46" w:rsidRDefault="00E40D46" w:rsidP="00CE309A">
            <w:pPr>
              <w:spacing w:line="360" w:lineRule="auto"/>
              <w:rPr>
                <w:highlight w:val="yellow"/>
              </w:rPr>
            </w:pPr>
            <w:r>
              <w:t>«____»  _________________    2026 г.</w:t>
            </w:r>
          </w:p>
        </w:tc>
      </w:tr>
    </w:tbl>
    <w:p w14:paraId="4383B62F" w14:textId="77777777" w:rsidR="00E40D46" w:rsidRDefault="00E40D46" w:rsidP="00E40D46">
      <w:pPr>
        <w:spacing w:line="360" w:lineRule="auto"/>
      </w:pPr>
      <w:r>
        <w:t xml:space="preserve"> </w:t>
      </w:r>
      <w:r>
        <w:tab/>
      </w:r>
      <w:r>
        <w:tab/>
      </w:r>
      <w:r>
        <w:tab/>
      </w:r>
      <w:r>
        <w:tab/>
        <w:t xml:space="preserve">                                   </w:t>
      </w:r>
      <w:r>
        <w:tab/>
      </w:r>
      <w:r>
        <w:tab/>
        <w:t xml:space="preserve">                 </w:t>
      </w:r>
    </w:p>
    <w:p w14:paraId="2EF10922" w14:textId="77777777" w:rsidR="00E40D46" w:rsidRPr="00D27D1B" w:rsidRDefault="00E40D46" w:rsidP="00E40D46">
      <w:pPr>
        <w:pStyle w:val="af6"/>
        <w:ind w:left="6480"/>
        <w:jc w:val="center"/>
        <w:rPr>
          <w:b/>
          <w:sz w:val="32"/>
          <w:szCs w:val="32"/>
        </w:rPr>
      </w:pPr>
      <w:r w:rsidRPr="00D27D1B">
        <w:rPr>
          <w:b/>
          <w:sz w:val="32"/>
          <w:szCs w:val="32"/>
        </w:rPr>
        <w:t>ЗАДАНИЕ</w:t>
      </w:r>
    </w:p>
    <w:p w14:paraId="6FF831F1" w14:textId="77777777" w:rsidR="00E40D46" w:rsidRDefault="00E40D46" w:rsidP="00E40D46">
      <w:pPr>
        <w:pStyle w:val="2"/>
        <w:rPr>
          <w:b w:val="0"/>
          <w:szCs w:val="28"/>
        </w:rPr>
      </w:pPr>
      <w:r w:rsidRPr="00D27D1B">
        <w:rPr>
          <w:b w:val="0"/>
          <w:szCs w:val="28"/>
        </w:rPr>
        <w:t xml:space="preserve"> </w:t>
      </w:r>
    </w:p>
    <w:p w14:paraId="1FA0ED87" w14:textId="5A53CBF6" w:rsidR="00E40D46" w:rsidRPr="00FF7434" w:rsidRDefault="00E40D46" w:rsidP="00FF7434">
      <w:pPr>
        <w:jc w:val="center"/>
        <w:rPr>
          <w:b/>
        </w:rPr>
      </w:pPr>
      <w:r w:rsidRPr="00FF7434">
        <w:rPr>
          <w:b/>
        </w:rPr>
        <w:t>на выполнение курсовой работы</w:t>
      </w:r>
    </w:p>
    <w:p w14:paraId="7BC51AFF" w14:textId="77777777" w:rsidR="00E40D46" w:rsidRPr="000508A8" w:rsidRDefault="00E40D46" w:rsidP="00E40D46"/>
    <w:p w14:paraId="53A9A95D" w14:textId="77777777" w:rsidR="00E40D46" w:rsidRPr="00E40D46" w:rsidRDefault="00E40D46" w:rsidP="00E40D46">
      <w:pPr>
        <w:spacing w:after="0"/>
        <w:jc w:val="both"/>
        <w:rPr>
          <w:sz w:val="24"/>
          <w:szCs w:val="24"/>
        </w:rPr>
      </w:pPr>
      <w:r w:rsidRPr="00E40D46">
        <w:rPr>
          <w:sz w:val="24"/>
          <w:szCs w:val="24"/>
        </w:rPr>
        <w:t>студенту _____</w:t>
      </w:r>
      <w:r w:rsidRPr="00E40D46">
        <w:rPr>
          <w:sz w:val="24"/>
          <w:szCs w:val="24"/>
          <w:u w:val="single"/>
        </w:rPr>
        <w:t>Маковскому Виталию Александровичу</w:t>
      </w:r>
      <w:r w:rsidRPr="00E40D46">
        <w:rPr>
          <w:sz w:val="24"/>
          <w:szCs w:val="24"/>
        </w:rPr>
        <w:t>____________________________________</w:t>
      </w:r>
    </w:p>
    <w:p w14:paraId="2ED33106" w14:textId="77777777" w:rsidR="00E40D46" w:rsidRPr="00E40D46" w:rsidRDefault="00E40D46" w:rsidP="00E40D46">
      <w:pPr>
        <w:spacing w:after="0" w:line="360" w:lineRule="auto"/>
        <w:jc w:val="center"/>
        <w:rPr>
          <w:sz w:val="16"/>
          <w:szCs w:val="16"/>
        </w:rPr>
      </w:pPr>
      <w:r w:rsidRPr="00E40D46">
        <w:rPr>
          <w:sz w:val="16"/>
          <w:szCs w:val="16"/>
        </w:rPr>
        <w:t>фамилия, имя, отчество</w:t>
      </w:r>
    </w:p>
    <w:p w14:paraId="770C7DA8" w14:textId="77777777" w:rsidR="00E40D46" w:rsidRPr="00E40D46" w:rsidRDefault="00E40D46" w:rsidP="00E40D46">
      <w:pPr>
        <w:spacing w:after="0" w:line="360" w:lineRule="auto"/>
        <w:jc w:val="both"/>
        <w:rPr>
          <w:sz w:val="24"/>
          <w:szCs w:val="24"/>
        </w:rPr>
      </w:pPr>
      <w:r w:rsidRPr="00E40D46">
        <w:rPr>
          <w:sz w:val="24"/>
          <w:szCs w:val="24"/>
        </w:rPr>
        <w:t>по специальности ___</w:t>
      </w:r>
      <w:r w:rsidRPr="00E40D46">
        <w:rPr>
          <w:sz w:val="24"/>
          <w:szCs w:val="24"/>
          <w:u w:val="single"/>
        </w:rPr>
        <w:t>09.02.07 Информационные системы и программирование</w:t>
      </w:r>
      <w:r w:rsidRPr="00E40D46">
        <w:rPr>
          <w:sz w:val="24"/>
          <w:szCs w:val="24"/>
        </w:rPr>
        <w:t>______________</w:t>
      </w:r>
    </w:p>
    <w:p w14:paraId="353D8500" w14:textId="77777777" w:rsidR="00E40D46" w:rsidRPr="00E40D46" w:rsidRDefault="00E40D46" w:rsidP="00E40D46">
      <w:pPr>
        <w:spacing w:after="0" w:line="360" w:lineRule="auto"/>
        <w:jc w:val="both"/>
        <w:rPr>
          <w:sz w:val="24"/>
          <w:szCs w:val="24"/>
        </w:rPr>
      </w:pPr>
      <w:r w:rsidRPr="00E40D46">
        <w:rPr>
          <w:sz w:val="24"/>
          <w:szCs w:val="24"/>
        </w:rPr>
        <w:t>по междисциплинарному курсу __</w:t>
      </w:r>
      <w:r w:rsidRPr="00E40D46">
        <w:rPr>
          <w:sz w:val="24"/>
          <w:szCs w:val="24"/>
          <w:u w:val="single"/>
        </w:rPr>
        <w:t>Технология разработки программного обеспечения</w:t>
      </w:r>
      <w:r w:rsidRPr="00E40D46">
        <w:rPr>
          <w:sz w:val="24"/>
          <w:szCs w:val="24"/>
        </w:rPr>
        <w:t>__________</w:t>
      </w:r>
    </w:p>
    <w:p w14:paraId="14242B4B" w14:textId="77777777" w:rsidR="00E40D46" w:rsidRPr="00E40D46" w:rsidRDefault="00E40D46" w:rsidP="00E40D46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E40D46">
        <w:rPr>
          <w:sz w:val="24"/>
          <w:szCs w:val="24"/>
        </w:rPr>
        <w:t>Тема работы: ___</w:t>
      </w:r>
      <w:r w:rsidRPr="00E40D46">
        <w:rPr>
          <w:sz w:val="24"/>
          <w:szCs w:val="24"/>
          <w:u w:val="single"/>
        </w:rPr>
        <w:t>Разработка программного обеспечения для тренировки памяти</w:t>
      </w:r>
      <w:r w:rsidRPr="00E40D46">
        <w:rPr>
          <w:sz w:val="24"/>
          <w:szCs w:val="24"/>
        </w:rPr>
        <w:t>___________</w:t>
      </w:r>
    </w:p>
    <w:p w14:paraId="4A9D8B00" w14:textId="77777777" w:rsidR="00E40D46" w:rsidRPr="00E40D46" w:rsidRDefault="00E40D46" w:rsidP="00E40D46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E40D46">
        <w:rPr>
          <w:sz w:val="24"/>
          <w:szCs w:val="24"/>
        </w:rPr>
        <w:t>Срок сдачи студентом работы «</w:t>
      </w:r>
      <w:r w:rsidRPr="00E40D46">
        <w:rPr>
          <w:sz w:val="24"/>
          <w:szCs w:val="24"/>
          <w:u w:val="single"/>
        </w:rPr>
        <w:t>13</w:t>
      </w:r>
      <w:r w:rsidRPr="00E40D46">
        <w:rPr>
          <w:sz w:val="24"/>
          <w:szCs w:val="24"/>
        </w:rPr>
        <w:t>» _</w:t>
      </w:r>
      <w:r w:rsidRPr="00E40D46">
        <w:rPr>
          <w:sz w:val="24"/>
          <w:szCs w:val="24"/>
          <w:u w:val="single"/>
        </w:rPr>
        <w:t>июня</w:t>
      </w:r>
      <w:r w:rsidRPr="00E40D46">
        <w:rPr>
          <w:sz w:val="24"/>
          <w:szCs w:val="24"/>
        </w:rPr>
        <w:t xml:space="preserve">_____ </w:t>
      </w:r>
      <w:r w:rsidRPr="00E40D46">
        <w:rPr>
          <w:sz w:val="24"/>
          <w:szCs w:val="24"/>
          <w:u w:val="single"/>
        </w:rPr>
        <w:t>2026</w:t>
      </w:r>
      <w:r w:rsidRPr="00E40D46">
        <w:rPr>
          <w:sz w:val="24"/>
          <w:szCs w:val="24"/>
        </w:rPr>
        <w:t xml:space="preserve"> г.</w:t>
      </w:r>
    </w:p>
    <w:p w14:paraId="18EA6607" w14:textId="77777777" w:rsidR="00E40D46" w:rsidRPr="00E40D46" w:rsidRDefault="00E40D46" w:rsidP="00E40D46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E40D46">
        <w:rPr>
          <w:sz w:val="24"/>
          <w:szCs w:val="24"/>
        </w:rPr>
        <w:t>Цель и задачи работы __</w:t>
      </w:r>
      <w:r w:rsidRPr="00E40D46">
        <w:rPr>
          <w:sz w:val="24"/>
          <w:szCs w:val="24"/>
          <w:u w:val="single"/>
        </w:rPr>
        <w:t>Разработать программу, позволяющую пользователю тренировать свою память путём запоминания различных объектов, расположенных на игровом поле</w:t>
      </w:r>
      <w:r w:rsidRPr="00E40D46">
        <w:rPr>
          <w:sz w:val="24"/>
          <w:szCs w:val="24"/>
        </w:rPr>
        <w:t>________</w:t>
      </w:r>
    </w:p>
    <w:p w14:paraId="7358EB03" w14:textId="77777777" w:rsidR="00E40D46" w:rsidRPr="00E40D46" w:rsidRDefault="00E40D46" w:rsidP="00E40D46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E40D46">
        <w:rPr>
          <w:sz w:val="24"/>
          <w:szCs w:val="24"/>
        </w:rPr>
        <w:t>Исходные данные к работе: __</w:t>
      </w:r>
      <w:r w:rsidRPr="00E40D46">
        <w:rPr>
          <w:sz w:val="24"/>
          <w:szCs w:val="24"/>
          <w:u w:val="single"/>
        </w:rPr>
        <w:t>Учебники и интернет-источники по технологии разработки программного обеспечения и программирования на языке С#</w:t>
      </w:r>
      <w:r w:rsidRPr="00E40D46">
        <w:rPr>
          <w:sz w:val="24"/>
          <w:szCs w:val="24"/>
        </w:rPr>
        <w:t>______________________________</w:t>
      </w:r>
    </w:p>
    <w:p w14:paraId="353CD571" w14:textId="77777777" w:rsidR="00E40D46" w:rsidRPr="00E40D46" w:rsidRDefault="00E40D46" w:rsidP="00E40D46">
      <w:pPr>
        <w:pStyle w:val="af8"/>
        <w:numPr>
          <w:ilvl w:val="0"/>
          <w:numId w:val="4"/>
        </w:numPr>
        <w:tabs>
          <w:tab w:val="clear" w:pos="720"/>
          <w:tab w:val="left" w:pos="284"/>
          <w:tab w:val="num" w:pos="851"/>
        </w:tabs>
        <w:spacing w:before="120" w:beforeAutospacing="0" w:after="0" w:afterAutospacing="0" w:line="360" w:lineRule="auto"/>
        <w:ind w:left="0" w:firstLine="0"/>
        <w:jc w:val="both"/>
        <w:rPr>
          <w:u w:val="single"/>
        </w:rPr>
      </w:pPr>
      <w:r w:rsidRPr="00E40D46">
        <w:t>Перечень вопросов, подлежащих разработке: _</w:t>
      </w:r>
      <w:r w:rsidRPr="00E40D46">
        <w:rPr>
          <w:u w:val="single"/>
        </w:rPr>
        <w:t xml:space="preserve"> а) изучить предметную область, выполнить анализ требований к программному обеспечению, составить техническое задание на разработку; б) выполнить проектирование системы с помощью </w:t>
      </w:r>
      <w:r w:rsidRPr="00E40D46">
        <w:rPr>
          <w:u w:val="single"/>
          <w:lang w:val="en-US"/>
        </w:rPr>
        <w:t>CASE</w:t>
      </w:r>
      <w:r w:rsidRPr="00E40D46">
        <w:rPr>
          <w:u w:val="single"/>
        </w:rPr>
        <w:t xml:space="preserve">-средств; в) для решения поставленной задачи реализовать оконное приложение на языке </w:t>
      </w:r>
      <w:r w:rsidRPr="00E40D46">
        <w:rPr>
          <w:u w:val="single"/>
          <w:lang w:val="en-US"/>
        </w:rPr>
        <w:t>C</w:t>
      </w:r>
      <w:r w:rsidRPr="00E40D46">
        <w:rPr>
          <w:u w:val="single"/>
        </w:rPr>
        <w:t xml:space="preserve"># и протестировать его; г) сформулировать предложения по внедрению, эксплуатации и сопровождению разработанного программного обеспечения.  Сделать выводы по результатам проделанной работы </w:t>
      </w:r>
      <w:r w:rsidRPr="00E40D46">
        <w:t>_________________________</w:t>
      </w:r>
    </w:p>
    <w:p w14:paraId="2027D0B5" w14:textId="7B34BD1A" w:rsidR="00E40D46" w:rsidRPr="00E40D46" w:rsidRDefault="00E40D46" w:rsidP="00E40D46">
      <w:pPr>
        <w:pStyle w:val="ac"/>
        <w:numPr>
          <w:ilvl w:val="0"/>
          <w:numId w:val="4"/>
        </w:numPr>
        <w:tabs>
          <w:tab w:val="clear" w:pos="720"/>
          <w:tab w:val="left" w:pos="284"/>
        </w:tabs>
        <w:spacing w:before="120" w:after="0" w:line="360" w:lineRule="auto"/>
        <w:ind w:left="0" w:firstLine="0"/>
        <w:jc w:val="both"/>
        <w:rPr>
          <w:sz w:val="24"/>
          <w:szCs w:val="24"/>
        </w:rPr>
      </w:pPr>
      <w:r w:rsidRPr="00E40D46">
        <w:rPr>
          <w:sz w:val="24"/>
          <w:szCs w:val="24"/>
        </w:rPr>
        <w:t xml:space="preserve">Перечень графического (иллюстративного) материала: </w:t>
      </w:r>
      <w:r w:rsidRPr="00E40D46">
        <w:rPr>
          <w:sz w:val="24"/>
          <w:szCs w:val="24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E40D46">
        <w:rPr>
          <w:sz w:val="24"/>
          <w:szCs w:val="24"/>
        </w:rPr>
        <w:t>_______</w:t>
      </w:r>
    </w:p>
    <w:p w14:paraId="327E69C0" w14:textId="77777777" w:rsidR="00E40D46" w:rsidRPr="00E40D46" w:rsidRDefault="00E40D46" w:rsidP="00E40D46">
      <w:pPr>
        <w:spacing w:after="0" w:line="360" w:lineRule="auto"/>
        <w:jc w:val="both"/>
        <w:rPr>
          <w:sz w:val="24"/>
          <w:szCs w:val="24"/>
        </w:rPr>
      </w:pPr>
      <w:r w:rsidRPr="00E40D46">
        <w:rPr>
          <w:sz w:val="24"/>
          <w:szCs w:val="24"/>
        </w:rPr>
        <w:t>Дата выдачи и получения задания</w:t>
      </w:r>
    </w:p>
    <w:p w14:paraId="36ABB4DB" w14:textId="77777777" w:rsidR="00E40D46" w:rsidRPr="00E40D46" w:rsidRDefault="00E40D46" w:rsidP="00E40D46">
      <w:pPr>
        <w:spacing w:after="0"/>
        <w:jc w:val="both"/>
        <w:rPr>
          <w:sz w:val="24"/>
          <w:szCs w:val="24"/>
        </w:rPr>
      </w:pPr>
      <w:r w:rsidRPr="00E40D46">
        <w:rPr>
          <w:sz w:val="24"/>
          <w:szCs w:val="24"/>
        </w:rPr>
        <w:t>Руководитель «</w:t>
      </w:r>
      <w:r w:rsidRPr="00E40D46">
        <w:rPr>
          <w:sz w:val="24"/>
          <w:szCs w:val="24"/>
          <w:u w:val="single"/>
        </w:rPr>
        <w:t>10</w:t>
      </w:r>
      <w:r w:rsidRPr="00E40D46">
        <w:rPr>
          <w:sz w:val="24"/>
          <w:szCs w:val="24"/>
        </w:rPr>
        <w:t>» _</w:t>
      </w:r>
      <w:r w:rsidRPr="00E40D46">
        <w:rPr>
          <w:sz w:val="24"/>
          <w:szCs w:val="24"/>
          <w:u w:val="single"/>
        </w:rPr>
        <w:t>февраля</w:t>
      </w:r>
      <w:r w:rsidRPr="00E40D46">
        <w:rPr>
          <w:sz w:val="24"/>
          <w:szCs w:val="24"/>
        </w:rPr>
        <w:t xml:space="preserve">_____   </w:t>
      </w:r>
      <w:r w:rsidRPr="00E40D46">
        <w:rPr>
          <w:sz w:val="24"/>
          <w:szCs w:val="24"/>
          <w:u w:val="single"/>
        </w:rPr>
        <w:t>2026</w:t>
      </w:r>
      <w:r w:rsidRPr="00E40D46">
        <w:rPr>
          <w:sz w:val="24"/>
          <w:szCs w:val="24"/>
        </w:rPr>
        <w:t xml:space="preserve"> г.  _______________    ____</w:t>
      </w:r>
      <w:r w:rsidRPr="00E40D46">
        <w:rPr>
          <w:sz w:val="24"/>
          <w:szCs w:val="24"/>
          <w:u w:val="single"/>
        </w:rPr>
        <w:t>Ж.В. Михайличенко</w:t>
      </w:r>
      <w:r w:rsidRPr="00E40D46">
        <w:rPr>
          <w:sz w:val="24"/>
          <w:szCs w:val="24"/>
        </w:rPr>
        <w:t>___</w:t>
      </w:r>
    </w:p>
    <w:p w14:paraId="744601AF" w14:textId="77777777" w:rsidR="00E40D46" w:rsidRPr="00333454" w:rsidRDefault="00E40D46" w:rsidP="00E40D46">
      <w:pPr>
        <w:spacing w:after="0"/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инициалы, фамилия</w:t>
      </w:r>
    </w:p>
    <w:p w14:paraId="3CBB8565" w14:textId="77777777" w:rsidR="00E40D46" w:rsidRPr="00333454" w:rsidRDefault="00E40D46" w:rsidP="00E40D46">
      <w:pPr>
        <w:spacing w:after="0"/>
        <w:jc w:val="both"/>
      </w:pPr>
    </w:p>
    <w:p w14:paraId="0462B9E2" w14:textId="77777777" w:rsidR="00E40D46" w:rsidRDefault="00E40D46" w:rsidP="00E40D46">
      <w:pPr>
        <w:spacing w:after="0"/>
        <w:jc w:val="both"/>
        <w:rPr>
          <w:sz w:val="16"/>
          <w:szCs w:val="16"/>
        </w:rPr>
      </w:pPr>
      <w:r w:rsidRPr="00E40D46">
        <w:rPr>
          <w:sz w:val="24"/>
          <w:szCs w:val="24"/>
        </w:rPr>
        <w:t>Студент          «</w:t>
      </w:r>
      <w:r w:rsidRPr="00E40D46">
        <w:rPr>
          <w:sz w:val="24"/>
          <w:szCs w:val="24"/>
          <w:u w:val="single"/>
        </w:rPr>
        <w:t>10</w:t>
      </w:r>
      <w:r w:rsidRPr="00E40D46">
        <w:rPr>
          <w:sz w:val="24"/>
          <w:szCs w:val="24"/>
        </w:rPr>
        <w:t>» _</w:t>
      </w:r>
      <w:r w:rsidRPr="00E40D46">
        <w:rPr>
          <w:sz w:val="24"/>
          <w:szCs w:val="24"/>
          <w:u w:val="single"/>
        </w:rPr>
        <w:t>февраля</w:t>
      </w:r>
      <w:r w:rsidRPr="00E40D46">
        <w:rPr>
          <w:sz w:val="24"/>
          <w:szCs w:val="24"/>
        </w:rPr>
        <w:t xml:space="preserve">_____   </w:t>
      </w:r>
      <w:r w:rsidRPr="00E40D46">
        <w:rPr>
          <w:sz w:val="24"/>
          <w:szCs w:val="24"/>
          <w:u w:val="single"/>
        </w:rPr>
        <w:t>2026</w:t>
      </w:r>
      <w:r w:rsidRPr="00E40D46">
        <w:rPr>
          <w:sz w:val="24"/>
          <w:szCs w:val="24"/>
        </w:rPr>
        <w:t xml:space="preserve"> г.  _______________     ____</w:t>
      </w:r>
      <w:r w:rsidRPr="00E40D46">
        <w:rPr>
          <w:sz w:val="24"/>
          <w:szCs w:val="24"/>
          <w:u w:val="single"/>
        </w:rPr>
        <w:t>В.А. Маковский</w:t>
      </w:r>
      <w:r w:rsidRPr="00E40D46">
        <w:rPr>
          <w:sz w:val="24"/>
          <w:szCs w:val="24"/>
        </w:rPr>
        <w:t>______</w:t>
      </w:r>
      <w:r w:rsidRPr="00B30FCA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</w:t>
      </w:r>
    </w:p>
    <w:p w14:paraId="37C69BB9" w14:textId="5B96DC33" w:rsidR="004E7B7C" w:rsidRDefault="00E40D46" w:rsidP="00E40D46">
      <w:pPr>
        <w:spacing w:after="0"/>
        <w:jc w:val="both"/>
      </w:pPr>
      <w:r>
        <w:rPr>
          <w:sz w:val="16"/>
          <w:szCs w:val="16"/>
        </w:rPr>
        <w:t xml:space="preserve">                     </w:t>
      </w:r>
      <w:r w:rsidRPr="00B30FCA">
        <w:rPr>
          <w:sz w:val="16"/>
          <w:szCs w:val="16"/>
        </w:rPr>
        <w:t xml:space="preserve">                                                                                                     </w:t>
      </w:r>
      <w:r>
        <w:rPr>
          <w:sz w:val="16"/>
          <w:szCs w:val="16"/>
        </w:rPr>
        <w:t xml:space="preserve"> </w:t>
      </w:r>
      <w:r w:rsidRPr="00B30FCA">
        <w:rPr>
          <w:sz w:val="16"/>
          <w:szCs w:val="16"/>
        </w:rPr>
        <w:t>подпись                                  инициалы, фамилия</w:t>
      </w:r>
    </w:p>
    <w:p w14:paraId="5950D469" w14:textId="77777777" w:rsidR="004E7B7C" w:rsidRDefault="004E7B7C" w:rsidP="004E7B7C">
      <w:pPr>
        <w:pStyle w:val="a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1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1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………..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r w:rsidRPr="00650E61">
        <w:rPr>
          <w:color w:val="FF0000"/>
        </w:rPr>
        <w:t>……..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60FC3BFD" w14:textId="77777777" w:rsidR="00FF27E5" w:rsidRDefault="00FF27E5" w:rsidP="00BB48A0">
      <w:pPr>
        <w:pStyle w:val="a0"/>
        <w:ind w:firstLine="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65EA5AB8" w14:textId="77777777" w:rsidR="00BB48A0" w:rsidRDefault="00BB48A0" w:rsidP="00BB48A0">
      <w:pPr>
        <w:spacing w:after="0" w:line="240" w:lineRule="auto"/>
        <w:rPr>
          <w:rFonts w:cs="Times New Roman"/>
          <w:b/>
          <w:bCs/>
          <w:sz w:val="32"/>
          <w:szCs w:val="32"/>
        </w:rPr>
      </w:pPr>
      <w:bookmarkStart w:id="2" w:name="_Toc115102442"/>
      <w:bookmarkStart w:id="3" w:name="_Toc191391134"/>
    </w:p>
    <w:p w14:paraId="30BD71A2" w14:textId="70F8578D" w:rsidR="00BB48A0" w:rsidRDefault="00BB48A0" w:rsidP="00BB48A0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Содержание</w:t>
      </w:r>
    </w:p>
    <w:p w14:paraId="6EBD1D47" w14:textId="6AA72CB1" w:rsidR="00BB48A0" w:rsidRDefault="00BB48A0" w:rsidP="00BB48A0">
      <w:pPr>
        <w:spacing w:after="0" w:line="240" w:lineRule="auto"/>
        <w:jc w:val="center"/>
        <w:rPr>
          <w:rFonts w:cs="Times New Roman"/>
          <w:szCs w:val="28"/>
        </w:rPr>
      </w:pPr>
    </w:p>
    <w:p w14:paraId="2A6A7910" w14:textId="77777777" w:rsidR="00BB48A0" w:rsidRDefault="00BB48A0" w:rsidP="00BB48A0">
      <w:pPr>
        <w:spacing w:after="0" w:line="240" w:lineRule="auto"/>
        <w:jc w:val="center"/>
        <w:rPr>
          <w:rFonts w:cs="Times New Roman"/>
          <w:szCs w:val="28"/>
        </w:rPr>
      </w:pPr>
    </w:p>
    <w:p w14:paraId="655B9667" w14:textId="00675590" w:rsidR="00BB48A0" w:rsidRDefault="00BB48A0" w:rsidP="00BB48A0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22987346" w:history="1">
        <w:r w:rsidRPr="005B6015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A5DC9E" w14:textId="52326165" w:rsidR="00BB48A0" w:rsidRDefault="00BB48A0" w:rsidP="00BB48A0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47" w:history="1">
        <w:r w:rsidRPr="005B6015">
          <w:rPr>
            <w:rStyle w:val="ae"/>
            <w:noProof/>
          </w:rPr>
          <w:t>1 Анализ требования и проектирования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0D3BCA" w14:textId="07589A6A" w:rsidR="00BB48A0" w:rsidRDefault="00BB48A0" w:rsidP="00BB48A0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48" w:history="1">
        <w:r w:rsidRPr="005B6015">
          <w:rPr>
            <w:rStyle w:val="ae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BB9C88" w14:textId="34D6CD2A" w:rsidR="00BB48A0" w:rsidRDefault="00BB48A0" w:rsidP="00BB48A0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49" w:history="1">
        <w:r w:rsidRPr="005B6015">
          <w:rPr>
            <w:rStyle w:val="ae"/>
            <w:noProof/>
          </w:rPr>
          <w:t>1.2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70F9AD" w14:textId="271DF977" w:rsidR="00BB48A0" w:rsidRDefault="00BB48A0" w:rsidP="00BB48A0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0" w:history="1">
        <w:r w:rsidRPr="005B6015">
          <w:rPr>
            <w:rStyle w:val="ae"/>
            <w:noProof/>
          </w:rPr>
          <w:t>1.3 Функциональное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274DBF" w14:textId="51FFA16C" w:rsidR="00BB48A0" w:rsidRDefault="00BB48A0" w:rsidP="00BB48A0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1" w:history="1">
        <w:r w:rsidRPr="005B6015">
          <w:rPr>
            <w:rStyle w:val="ae"/>
            <w:noProof/>
          </w:rPr>
          <w:t>1.4 Проектирования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DE6172" w14:textId="20FBAE7F" w:rsidR="00BB48A0" w:rsidRDefault="00BB48A0" w:rsidP="00BB48A0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2" w:history="1">
        <w:r w:rsidRPr="005B6015">
          <w:rPr>
            <w:rStyle w:val="ae"/>
            <w:noProof/>
          </w:rPr>
          <w:t>2 Программная реализация и тестирования компьютерной логической игры для тренировки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4D09B7" w14:textId="10E229CA" w:rsidR="00BB48A0" w:rsidRDefault="00BB48A0" w:rsidP="00BB48A0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3" w:history="1">
        <w:r w:rsidRPr="005B6015">
          <w:rPr>
            <w:rStyle w:val="ae"/>
            <w:noProof/>
          </w:rPr>
          <w:t>2.1 Обоснования выбора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7A66E8" w14:textId="189FEFD0" w:rsidR="00BB48A0" w:rsidRDefault="00BB48A0" w:rsidP="00BB48A0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4" w:history="1">
        <w:r w:rsidRPr="005B6015">
          <w:rPr>
            <w:rStyle w:val="ae"/>
            <w:noProof/>
          </w:rPr>
          <w:t>2.2 Реализация основных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A9950" w14:textId="097D1A09" w:rsidR="00BB48A0" w:rsidRDefault="00BB48A0" w:rsidP="00BB48A0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5" w:history="1">
        <w:r w:rsidRPr="005B6015">
          <w:rPr>
            <w:rStyle w:val="ae"/>
            <w:noProof/>
          </w:rPr>
          <w:t>2.3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687364" w14:textId="407E1C05" w:rsidR="00BB48A0" w:rsidRDefault="00BB48A0" w:rsidP="00BB48A0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6" w:history="1">
        <w:r w:rsidRPr="005B6015">
          <w:rPr>
            <w:rStyle w:val="ae"/>
            <w:noProof/>
          </w:rPr>
          <w:t>2.4 Руководства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1FC1A9" w14:textId="2C99DE90" w:rsidR="00BB48A0" w:rsidRDefault="00BB48A0" w:rsidP="00BB48A0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7" w:history="1">
        <w:r w:rsidRPr="005B6015">
          <w:rPr>
            <w:rStyle w:val="ae"/>
            <w:noProof/>
          </w:rPr>
          <w:t>2.5 Рекомендации по требованию и сопровождению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552D75" w14:textId="0723FDE2" w:rsidR="00BB48A0" w:rsidRDefault="00BB48A0" w:rsidP="00BB48A0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8" w:history="1">
        <w:r w:rsidRPr="005B6015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BDE321" w14:textId="2572DE11" w:rsidR="00BB48A0" w:rsidRDefault="00BB48A0" w:rsidP="00BB48A0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59" w:history="1">
        <w:r w:rsidRPr="005B6015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BF4C1F" w14:textId="1900670D" w:rsidR="00BB48A0" w:rsidRDefault="00BB48A0" w:rsidP="00BB48A0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7360" w:history="1">
        <w:r w:rsidRPr="005B6015">
          <w:rPr>
            <w:rStyle w:val="ae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9D868C" w14:textId="1F3F959E" w:rsidR="00FE682D" w:rsidRPr="004B177B" w:rsidRDefault="00BB48A0" w:rsidP="00BB48A0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0B6CFBC6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131BBC3C" w:rsidR="004B177B" w:rsidRDefault="004B177B" w:rsidP="00404911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</w:p>
    <w:p w14:paraId="1C978052" w14:textId="19EA3C99" w:rsidR="00964F4B" w:rsidRPr="004B177B" w:rsidRDefault="00F55492" w:rsidP="00FE682D">
      <w:pPr>
        <w:pStyle w:val="1"/>
        <w:spacing w:after="0"/>
        <w:ind w:firstLine="0"/>
      </w:pPr>
      <w:bookmarkStart w:id="4" w:name="_Toc191392406"/>
      <w:bookmarkStart w:id="5" w:name="_Toc191392459"/>
      <w:bookmarkStart w:id="6" w:name="_Toc221608442"/>
      <w:bookmarkStart w:id="7" w:name="_Toc222987346"/>
      <w:r w:rsidRPr="004B177B">
        <w:t>Введение</w:t>
      </w:r>
      <w:bookmarkEnd w:id="2"/>
      <w:bookmarkEnd w:id="3"/>
      <w:bookmarkEnd w:id="4"/>
      <w:bookmarkEnd w:id="5"/>
      <w:bookmarkEnd w:id="6"/>
      <w:bookmarkEnd w:id="7"/>
    </w:p>
    <w:p w14:paraId="7B227FA9" w14:textId="52E43799" w:rsidR="00F55492" w:rsidRDefault="00F55492" w:rsidP="004B177B">
      <w:pPr>
        <w:spacing w:after="0" w:line="240" w:lineRule="auto"/>
      </w:pPr>
    </w:p>
    <w:p w14:paraId="1835BDDA" w14:textId="12F53192" w:rsidR="004B177B" w:rsidRDefault="004B177B" w:rsidP="004B177B">
      <w:pPr>
        <w:spacing w:after="0" w:line="240" w:lineRule="auto"/>
      </w:pPr>
    </w:p>
    <w:p w14:paraId="637B6542" w14:textId="4D97E5BD" w:rsidR="004B177B" w:rsidRPr="00AA1049" w:rsidRDefault="00AA1049" w:rsidP="004B177B">
      <w:pPr>
        <w:spacing w:after="0" w:line="240" w:lineRule="auto"/>
      </w:pPr>
      <w:r w:rsidRPr="00AA1049">
        <w:rPr>
          <w:color w:val="FF0000"/>
        </w:rPr>
        <w:t>Актуальность темы курсовой работы, цель, задачи</w:t>
      </w:r>
      <w:r>
        <w:rPr>
          <w:color w:val="FF0000"/>
        </w:rPr>
        <w:t xml:space="preserve"> </w:t>
      </w:r>
      <w:r w:rsidRPr="00AA1049">
        <w:rPr>
          <w:color w:val="FF0000"/>
        </w:rPr>
        <w:t>(1-2 листа)</w:t>
      </w:r>
    </w:p>
    <w:p w14:paraId="1A3517EA" w14:textId="2536AF65" w:rsidR="004B177B" w:rsidRDefault="004B177B" w:rsidP="004B177B">
      <w:pPr>
        <w:spacing w:after="0" w:line="240" w:lineRule="auto"/>
      </w:pPr>
    </w:p>
    <w:p w14:paraId="3DF37153" w14:textId="0D64DAD2" w:rsidR="004B177B" w:rsidRDefault="004B177B" w:rsidP="004B177B">
      <w:pPr>
        <w:spacing w:after="0" w:line="240" w:lineRule="auto"/>
      </w:pPr>
    </w:p>
    <w:p w14:paraId="712B652E" w14:textId="2C591460" w:rsidR="004B177B" w:rsidRDefault="004B177B" w:rsidP="004B177B">
      <w:pPr>
        <w:spacing w:after="0" w:line="240" w:lineRule="auto"/>
      </w:pPr>
    </w:p>
    <w:p w14:paraId="706F6B22" w14:textId="139B0DF9" w:rsidR="004B177B" w:rsidRDefault="004B177B" w:rsidP="004B177B">
      <w:pPr>
        <w:spacing w:after="0" w:line="240" w:lineRule="auto"/>
      </w:pPr>
    </w:p>
    <w:p w14:paraId="3E73BBA9" w14:textId="78F310B1" w:rsidR="00457D8A" w:rsidRDefault="00457D8A" w:rsidP="004B177B">
      <w:pPr>
        <w:spacing w:after="0" w:line="240" w:lineRule="auto"/>
      </w:pPr>
    </w:p>
    <w:p w14:paraId="1FD44F63" w14:textId="77E8F0DB" w:rsidR="00457D8A" w:rsidRDefault="00457D8A" w:rsidP="004B177B">
      <w:pPr>
        <w:spacing w:after="0" w:line="240" w:lineRule="auto"/>
      </w:pPr>
    </w:p>
    <w:p w14:paraId="3E6CE8F6" w14:textId="0BBBE972" w:rsidR="00457D8A" w:rsidRDefault="00457D8A" w:rsidP="004B177B">
      <w:pPr>
        <w:spacing w:after="0" w:line="240" w:lineRule="auto"/>
      </w:pPr>
    </w:p>
    <w:p w14:paraId="42F77C80" w14:textId="38E99898" w:rsidR="00457D8A" w:rsidRDefault="00457D8A" w:rsidP="004B177B">
      <w:pPr>
        <w:spacing w:after="0" w:line="240" w:lineRule="auto"/>
      </w:pPr>
    </w:p>
    <w:p w14:paraId="748FCECA" w14:textId="561924FC" w:rsidR="00457D8A" w:rsidRDefault="00457D8A" w:rsidP="004B177B">
      <w:pPr>
        <w:spacing w:after="0" w:line="240" w:lineRule="auto"/>
      </w:pPr>
    </w:p>
    <w:p w14:paraId="1DACB549" w14:textId="593B5514" w:rsidR="00457D8A" w:rsidRDefault="00457D8A" w:rsidP="004B177B">
      <w:pPr>
        <w:spacing w:after="0" w:line="240" w:lineRule="auto"/>
      </w:pPr>
    </w:p>
    <w:p w14:paraId="543BB4B5" w14:textId="5F876787" w:rsidR="00457D8A" w:rsidRDefault="00457D8A">
      <w:r>
        <w:br w:type="page"/>
      </w:r>
    </w:p>
    <w:p w14:paraId="61E3313B" w14:textId="505D2150" w:rsidR="00457D8A" w:rsidRDefault="00457D8A" w:rsidP="005B1810">
      <w:pPr>
        <w:pStyle w:val="1"/>
        <w:spacing w:after="0"/>
        <w:jc w:val="both"/>
      </w:pPr>
      <w:bookmarkStart w:id="8" w:name="_Toc191392407"/>
      <w:bookmarkStart w:id="9" w:name="_Toc191392460"/>
      <w:bookmarkStart w:id="10" w:name="_Toc221608443"/>
      <w:bookmarkStart w:id="11" w:name="_Toc222987347"/>
      <w:r w:rsidRPr="00457D8A">
        <w:lastRenderedPageBreak/>
        <w:t xml:space="preserve">1 </w:t>
      </w:r>
      <w:bookmarkEnd w:id="8"/>
      <w:bookmarkEnd w:id="9"/>
      <w:r w:rsidR="00AA1049">
        <w:t>Анализ требования и проектирования программного продукта</w:t>
      </w:r>
      <w:bookmarkEnd w:id="10"/>
      <w:bookmarkEnd w:id="11"/>
    </w:p>
    <w:p w14:paraId="3CB042AC" w14:textId="0373A273" w:rsidR="00457D8A" w:rsidRDefault="00457D8A" w:rsidP="005B1810">
      <w:pPr>
        <w:spacing w:after="0" w:line="240" w:lineRule="auto"/>
        <w:ind w:firstLine="709"/>
      </w:pPr>
    </w:p>
    <w:p w14:paraId="062BD34C" w14:textId="13A99D90" w:rsidR="00457D8A" w:rsidRDefault="00AA1049" w:rsidP="005B1810">
      <w:pPr>
        <w:pStyle w:val="2"/>
        <w:numPr>
          <w:ilvl w:val="1"/>
          <w:numId w:val="11"/>
        </w:numPr>
        <w:ind w:left="0" w:firstLine="709"/>
        <w:jc w:val="both"/>
      </w:pPr>
      <w:bookmarkStart w:id="12" w:name="_Toc221608444"/>
      <w:bookmarkStart w:id="13" w:name="_Toc222987348"/>
      <w:r>
        <w:t>Анализ предметной области</w:t>
      </w:r>
      <w:bookmarkEnd w:id="12"/>
      <w:bookmarkEnd w:id="13"/>
      <w:r>
        <w:t xml:space="preserve"> </w:t>
      </w:r>
    </w:p>
    <w:p w14:paraId="51B12372" w14:textId="77777777" w:rsidR="005B1810" w:rsidRDefault="005B1810" w:rsidP="005B1810">
      <w:pPr>
        <w:spacing w:after="0" w:line="240" w:lineRule="auto"/>
        <w:ind w:firstLine="709"/>
      </w:pPr>
    </w:p>
    <w:p w14:paraId="48A0B3EC" w14:textId="77777777" w:rsidR="005B1810" w:rsidRPr="005B1810" w:rsidRDefault="005B1810" w:rsidP="005B1810">
      <w:pPr>
        <w:spacing w:after="0" w:line="240" w:lineRule="auto"/>
        <w:ind w:firstLine="709"/>
      </w:pPr>
    </w:p>
    <w:p w14:paraId="2BE3F062" w14:textId="72D41E26" w:rsidR="00B41307" w:rsidRPr="00B41307" w:rsidRDefault="00B41307" w:rsidP="005B1810">
      <w:pPr>
        <w:spacing w:after="0" w:line="240" w:lineRule="auto"/>
        <w:ind w:firstLine="709"/>
        <w:jc w:val="both"/>
      </w:pPr>
      <w:r w:rsidRPr="00B41307">
        <w:t>История интеллектуальных игр, направленных на развитие умственных способностей, уходит корнями в глубокую древность. С древнейших врем</w:t>
      </w:r>
      <w:r w:rsidR="004234C8">
        <w:t>ё</w:t>
      </w:r>
      <w:r w:rsidRPr="00B41307">
        <w:t>н игры выполняли не только развлекательную, но и важную обучающую функцию, моделируя реальные ситуации. Ещ</w:t>
      </w:r>
      <w:r w:rsidR="004234C8">
        <w:t>ё</w:t>
      </w:r>
      <w:r w:rsidRPr="00B41307">
        <w:t xml:space="preserve"> в первобытном обществе люди имитировали сцены охоты, что можно считать прообразом игрового моделирования, где требовалось запомнить детали поведения животных или особенности </w:t>
      </w:r>
      <w:r w:rsidR="00BB48A0" w:rsidRPr="00B41307">
        <w:t>местности.</w:t>
      </w:r>
      <w:r w:rsidRPr="00B41307">
        <w:t xml:space="preserve"> С развитием цивилизации появились абстрактно-стратегические игры, требующие от игроков концентрации внимания и удержания в уме сложных комбинаций. Самой древней настольной игрой, напоминающей шашки, считается египетский «сенет», появившийся более </w:t>
      </w:r>
      <w:r w:rsidR="004234C8">
        <w:t>четырёх</w:t>
      </w:r>
      <w:r w:rsidRPr="00B41307">
        <w:t xml:space="preserve"> тысяч лет до н.э. Позже возникли нарды, а легендарная игра «Го» (около 2,5 тысяч лет назад) требовала от игроков запоминания типовых конфигураций на </w:t>
      </w:r>
      <w:r w:rsidR="00BB48A0" w:rsidRPr="00B41307">
        <w:t>доске.</w:t>
      </w:r>
    </w:p>
    <w:p w14:paraId="6289994B" w14:textId="64C357E5" w:rsidR="00B41307" w:rsidRPr="00B41307" w:rsidRDefault="00B41307" w:rsidP="00B41307">
      <w:pPr>
        <w:spacing w:after="0" w:line="240" w:lineRule="auto"/>
        <w:ind w:firstLine="709"/>
        <w:jc w:val="both"/>
      </w:pPr>
      <w:r w:rsidRPr="00B41307">
        <w:t>Однако понятие головоломки как специального упражнения для ума оформилось позже. Эпохой расцвета логических задач в Европе считают конец IX века, когда ирландский просветитель Алкуин выпустил сборник «Задачи для развития молодого ума</w:t>
      </w:r>
      <w:r w:rsidR="00BB48A0" w:rsidRPr="00B41307">
        <w:t>».</w:t>
      </w:r>
      <w:r w:rsidRPr="00B41307">
        <w:t xml:space="preserve"> Настоящий бум популярности головоломок приш</w:t>
      </w:r>
      <w:r w:rsidR="004234C8">
        <w:t>е</w:t>
      </w:r>
      <w:r w:rsidRPr="00B41307">
        <w:t xml:space="preserve">лся на рубеж XIX и XX веков благодаря деятельности американца Сэма Лойда и англичанина Генри Дьюдени. Именно Лойд популяризировал головоломку «Пятнашки», которая требовала от игрока запоминания последовательности перемещения костяшек и стала настолько культовой, что её запрещали приносить на </w:t>
      </w:r>
      <w:r w:rsidR="00BB48A0" w:rsidRPr="00B41307">
        <w:t>работу.</w:t>
      </w:r>
      <w:r w:rsidRPr="00B41307">
        <w:t xml:space="preserve"> Ещё одним революционным событием стало изобретение в 1974 году венгром Эрнё Рубиком знаменитого кубика, который до сих пор является объектом математических исследований и требует от сборщика запоминания огромного количества алгоритмов и </w:t>
      </w:r>
      <w:r w:rsidR="00BB48A0" w:rsidRPr="00B41307">
        <w:t>комбинаций.</w:t>
      </w:r>
    </w:p>
    <w:p w14:paraId="53CACD34" w14:textId="4FF74136" w:rsidR="00B41307" w:rsidRPr="00B41307" w:rsidRDefault="00B41307" w:rsidP="00B41307">
      <w:pPr>
        <w:spacing w:after="0" w:line="240" w:lineRule="auto"/>
        <w:ind w:firstLine="709"/>
        <w:jc w:val="both"/>
      </w:pPr>
      <w:r w:rsidRPr="00B41307">
        <w:t xml:space="preserve">С развитием вычислительной техники интеллектуальные игры перешли в цифровую среду. Первой компьютерной игрой, реализующей логическое взаимодействие, считается «OXO» (1952 год) — реализация крестиков-ноликов на компьютере </w:t>
      </w:r>
      <w:r w:rsidR="00BB48A0" w:rsidRPr="00B41307">
        <w:t>EDSAC.</w:t>
      </w:r>
      <w:r w:rsidRPr="00B41307">
        <w:t xml:space="preserve"> Параллельно развивался и искусственный интеллект: в 1957 году была написана программа для игры в шахматы, а в 1962 году кибернетик А. Самуэль создал программу для игры в шашки, которая смогла обыграть сильнейшего шашиста США. Эталоном же жанра компьютерных головоломок стал «Тетрис» (1985 год), который, хотя и основан на пространственном мышлении, активно тренирует зрительную память и способность к быстрому распознаванию форм.</w:t>
      </w:r>
    </w:p>
    <w:p w14:paraId="78FEBBD1" w14:textId="7EC10047" w:rsidR="00B41307" w:rsidRPr="00B41307" w:rsidRDefault="00B41307" w:rsidP="00B41307">
      <w:pPr>
        <w:spacing w:after="0" w:line="240" w:lineRule="auto"/>
        <w:ind w:firstLine="709"/>
        <w:jc w:val="both"/>
      </w:pPr>
      <w:r w:rsidRPr="00B41307">
        <w:t>Термин «интеллектуальная игра» объединяет широкий круг задач, целью которых является решение проблем, требующих от игрока задействования мышления, логики, стратегии, интуиции и памяти. В педагогике и психологии такие игры часто называют развивающими, так как они способствуют формированию умственных способностей.</w:t>
      </w:r>
    </w:p>
    <w:p w14:paraId="5F7841A7" w14:textId="632C157C" w:rsidR="00B41307" w:rsidRPr="00B41307" w:rsidRDefault="00B41307" w:rsidP="00B41307">
      <w:pPr>
        <w:spacing w:after="0" w:line="240" w:lineRule="auto"/>
        <w:ind w:firstLine="709"/>
        <w:jc w:val="both"/>
      </w:pPr>
      <w:r w:rsidRPr="00B41307">
        <w:lastRenderedPageBreak/>
        <w:t xml:space="preserve">В современной науке и игровой индустрии сложилась разветвленная классификация интеллектуальных игр. Согласно типологии, предложенной А.Г. Шмелевым, все компьютерные игры можно разделить на ролевые и </w:t>
      </w:r>
      <w:r w:rsidR="00326B51" w:rsidRPr="00B41307">
        <w:t>не ролевые</w:t>
      </w:r>
      <w:r w:rsidRPr="00B41307">
        <w:t xml:space="preserve">. К </w:t>
      </w:r>
      <w:r w:rsidR="00326B51" w:rsidRPr="00B41307">
        <w:t>не ролевым</w:t>
      </w:r>
      <w:r w:rsidRPr="00B41307">
        <w:t xml:space="preserve"> играм, где мотивацией является азарт решения задачи или набора очков, как раз и относятся логические игры и головоломки. Более детальная классификация выделяет следующие группы:</w:t>
      </w:r>
    </w:p>
    <w:p w14:paraId="237B7FE8" w14:textId="61317C5F" w:rsidR="00B41307" w:rsidRPr="00B41307" w:rsidRDefault="00B41307" w:rsidP="00BB48A0">
      <w:pPr>
        <w:numPr>
          <w:ilvl w:val="0"/>
          <w:numId w:val="6"/>
        </w:numPr>
        <w:spacing w:after="0" w:line="240" w:lineRule="auto"/>
        <w:jc w:val="both"/>
      </w:pPr>
      <w:r w:rsidRPr="00B41307">
        <w:t>Традиционные (настольные) головоломки: шахматы, шашки, нарды, пасьянсы, маджонг.</w:t>
      </w:r>
    </w:p>
    <w:p w14:paraId="53E6B1C2" w14:textId="427D25A6" w:rsidR="00B41307" w:rsidRPr="00B41307" w:rsidRDefault="00B41307" w:rsidP="00BB48A0">
      <w:pPr>
        <w:numPr>
          <w:ilvl w:val="0"/>
          <w:numId w:val="6"/>
        </w:numPr>
        <w:spacing w:after="0" w:line="240" w:lineRule="auto"/>
        <w:jc w:val="both"/>
      </w:pPr>
      <w:r w:rsidRPr="00B41307">
        <w:t>Компьютерные игры-головоломки (Puzzle games): включают игры с падающими блоками (Тетрис), физические головоломки (Angry Birds) и лабиринты (Sokoban).</w:t>
      </w:r>
    </w:p>
    <w:p w14:paraId="543E4E72" w14:textId="77777777" w:rsidR="00B41307" w:rsidRPr="00B41307" w:rsidRDefault="00B41307" w:rsidP="00BB48A0">
      <w:pPr>
        <w:numPr>
          <w:ilvl w:val="0"/>
          <w:numId w:val="6"/>
        </w:numPr>
        <w:spacing w:after="0" w:line="240" w:lineRule="auto"/>
        <w:jc w:val="both"/>
      </w:pPr>
      <w:r w:rsidRPr="00B41307">
        <w:t>Игры на развитие психических функций: особый пласт игр, направленный на тренировку конкретных когнитивных навыков, таких как внимание, концентрация и, прежде всего, память.</w:t>
      </w:r>
    </w:p>
    <w:p w14:paraId="755445A0" w14:textId="1474865D" w:rsidR="00B41307" w:rsidRPr="00B41307" w:rsidRDefault="00B41307" w:rsidP="00B41307">
      <w:pPr>
        <w:spacing w:after="0" w:line="240" w:lineRule="auto"/>
        <w:ind w:firstLine="709"/>
        <w:jc w:val="both"/>
      </w:pPr>
      <w:r w:rsidRPr="00B41307">
        <w:t>Игры на запоминание предметов (мнемонические игры) представляют собой отдельную и важную категорию в классификации интеллектуальных игр. Их целью является тренировка кратковременной и долговременной зрительной памяти. Простейшим примером является классическая игра «Мемори»</w:t>
      </w:r>
      <w:r w:rsidR="004234C8">
        <w:t xml:space="preserve">, </w:t>
      </w:r>
      <w:r w:rsidRPr="00B41307">
        <w:t>где игроку необходимо запоминать расположение парных карточек на поле. Правила такой игры предельно просты: игрок открывает карты, находит две одинаковые, и они исчезают. Цель — сопоставить все пары.</w:t>
      </w:r>
    </w:p>
    <w:p w14:paraId="3CFFFFA4" w14:textId="75F53D28" w:rsidR="00B41307" w:rsidRPr="00B41307" w:rsidRDefault="00B41307" w:rsidP="00B41307">
      <w:pPr>
        <w:spacing w:after="0" w:line="240" w:lineRule="auto"/>
        <w:ind w:firstLine="709"/>
        <w:jc w:val="both"/>
      </w:pPr>
      <w:r w:rsidRPr="00B41307">
        <w:t>Современные цифровые технологии значительно расширили границы жанра. Например, игра Memory Land Extreme предлагает игроку запомнить до тысячи различных предметов (от корабликов и овощей до цифр и мебели), чтобы затем правильно взаимодействовать с ними, полагаясь исключительно на память, а не на логику. Другой пример — игра Memory Test, где нужно запомнить и повторить последовательность загорающихся предметов. Такие игры часто используются педагогами, так как помогают ученикам лучше концентрироваться и усваивать материал.</w:t>
      </w:r>
    </w:p>
    <w:p w14:paraId="42089E80" w14:textId="3C2774FF" w:rsidR="00B41307" w:rsidRPr="00B41307" w:rsidRDefault="00B41307" w:rsidP="00B41307">
      <w:pPr>
        <w:spacing w:after="0" w:line="240" w:lineRule="auto"/>
        <w:ind w:firstLine="709"/>
        <w:jc w:val="both"/>
      </w:pPr>
      <w:r w:rsidRPr="00B41307">
        <w:t>Если обратиться к истории, первые компьютерные игры, такие как «OXO», создавались для проверки взаимодействия человека и машины. Наша игра продолжает эту традицию, предлагая пользователю когнитивный вызов в современном цифровом формате. По своей жанровой принадлежности она тяготеет к категории «Традиционная головоломка», но с акцентом на мнемонические способности, что роднит её с классическими карточными играми типа «Мемори».</w:t>
      </w:r>
    </w:p>
    <w:p w14:paraId="5FB56CEA" w14:textId="7F8CE310" w:rsidR="00B41307" w:rsidRPr="00B41307" w:rsidRDefault="00B41307" w:rsidP="00B41307">
      <w:pPr>
        <w:spacing w:after="0" w:line="240" w:lineRule="auto"/>
        <w:ind w:firstLine="709"/>
        <w:jc w:val="both"/>
      </w:pPr>
      <w:r w:rsidRPr="00B41307">
        <w:t>Геймплейно игра представляет собой пошаговую головоломку на запоминание. Игроку предъявляется набор предметов, которые необходимо запомнить, а затем воспроизвести (указать их расположение, последовательность или наличие/отсутствие). В отличие от физических головоломок (типа Angry Birds), в нашей игре основное внимание уделяется не симуляции физических процессов, а чистоте работы зрительной памяти и внимания. Как и в играх Memory Test или Memory Land Extreme, успех зависит от способности игрока удерживать в уме образы и их порядок.</w:t>
      </w:r>
    </w:p>
    <w:p w14:paraId="4E2033BC" w14:textId="2F10DABE" w:rsidR="00B41307" w:rsidRDefault="00B41307" w:rsidP="00B41307">
      <w:pPr>
        <w:spacing w:after="0" w:line="240" w:lineRule="auto"/>
        <w:ind w:firstLine="709"/>
        <w:jc w:val="both"/>
      </w:pPr>
      <w:r w:rsidRPr="00B41307">
        <w:lastRenderedPageBreak/>
        <w:t>Таким образом, разрабатываемая игра занимает свою нишу в обширной классификации интеллектуальных игр, предлагая пользователю инструмент для тренировки кратковременной памяти, концентрации внимания и способности к быстрому запоминанию визуальной информации. Как и знаменитые «Пятнашки» или кубик Рубика, она ставит перед игроком четкую, измеримую цель, достижение которой требует умственных усилий и приносит удовлетворение от успешного воспроизведения увиденного</w:t>
      </w:r>
      <w:r w:rsidR="00BB48A0" w:rsidRPr="00BB48A0">
        <w:t>.</w:t>
      </w:r>
    </w:p>
    <w:p w14:paraId="34A47BB9" w14:textId="5CFA1692" w:rsidR="00BB48A0" w:rsidRDefault="00BB48A0" w:rsidP="00B41307">
      <w:pPr>
        <w:spacing w:after="0" w:line="240" w:lineRule="auto"/>
        <w:ind w:firstLine="709"/>
        <w:jc w:val="both"/>
      </w:pPr>
    </w:p>
    <w:p w14:paraId="0140C086" w14:textId="77777777" w:rsidR="00BB48A0" w:rsidRPr="00BB48A0" w:rsidRDefault="00BB48A0" w:rsidP="00B41307">
      <w:pPr>
        <w:spacing w:after="0" w:line="240" w:lineRule="auto"/>
        <w:ind w:firstLine="709"/>
        <w:jc w:val="both"/>
      </w:pPr>
    </w:p>
    <w:p w14:paraId="564FB9DA" w14:textId="38E3976E" w:rsidR="00457D8A" w:rsidRDefault="00030797" w:rsidP="00030797">
      <w:pPr>
        <w:pStyle w:val="2"/>
        <w:jc w:val="both"/>
      </w:pPr>
      <w:bookmarkStart w:id="14" w:name="_Toc191392409"/>
      <w:bookmarkStart w:id="15" w:name="_Toc191392462"/>
      <w:bookmarkStart w:id="16" w:name="_Toc221608445"/>
      <w:bookmarkStart w:id="17" w:name="_Toc222987349"/>
      <w:r>
        <w:t xml:space="preserve">1.2 </w:t>
      </w:r>
      <w:bookmarkEnd w:id="14"/>
      <w:bookmarkEnd w:id="15"/>
      <w:r w:rsidR="00FF7434">
        <w:t>Техническое задание</w:t>
      </w:r>
      <w:bookmarkEnd w:id="16"/>
      <w:bookmarkEnd w:id="17"/>
      <w:r w:rsidR="00FF7434">
        <w:t xml:space="preserve"> </w:t>
      </w:r>
    </w:p>
    <w:p w14:paraId="10BC2B84" w14:textId="346CFD6A" w:rsidR="00BB4928" w:rsidRDefault="00BB4928" w:rsidP="00BB48A0">
      <w:pPr>
        <w:spacing w:after="0" w:line="240" w:lineRule="auto"/>
        <w:ind w:firstLine="709"/>
        <w:jc w:val="both"/>
      </w:pPr>
    </w:p>
    <w:p w14:paraId="5442A6D8" w14:textId="5F621C0E" w:rsidR="00BB4928" w:rsidRDefault="00BB4928" w:rsidP="00BB48A0">
      <w:pPr>
        <w:spacing w:after="0" w:line="240" w:lineRule="auto"/>
        <w:ind w:firstLine="709"/>
        <w:jc w:val="both"/>
      </w:pPr>
    </w:p>
    <w:p w14:paraId="51DB3494" w14:textId="77B0B8DE" w:rsidR="00030797" w:rsidRDefault="001A1C2C" w:rsidP="00BB48A0">
      <w:pPr>
        <w:spacing w:after="0" w:line="240" w:lineRule="auto"/>
        <w:ind w:firstLine="709"/>
        <w:jc w:val="both"/>
      </w:pPr>
      <w:r>
        <w:t xml:space="preserve">Техническое задания (ТЗ) на разработку программного обеспечения – это документ который содержит подробное описания требований к программному продукту. Он определяет функциональные и нефункциональные требования, а также спецификацию и ограничения, которые должны быть учтены при разработке программного обеспечения (ПО). ТЗ на разработку автоматизированной системы (АС) создается согласно </w:t>
      </w:r>
      <w:bookmarkStart w:id="18" w:name="_Hlk222988292"/>
      <w:r>
        <w:t>ГОСТ 34.602-2020 «Информационные технологии комплекс стандартов на автоматизированные системы. Техническое задание на создание автоматизированных систем»</w:t>
      </w:r>
      <w:bookmarkEnd w:id="18"/>
      <w:r>
        <w:t xml:space="preserve"> и содержит 10 обязательных </w:t>
      </w:r>
      <w:r w:rsidR="005B1810">
        <w:t>разделов</w:t>
      </w:r>
      <w:r w:rsidR="00A86A20">
        <w:t>.</w:t>
      </w:r>
    </w:p>
    <w:p w14:paraId="33CA02D8" w14:textId="305EC055" w:rsidR="00A86A20" w:rsidRDefault="00A86A20" w:rsidP="00BB48A0">
      <w:pPr>
        <w:spacing w:after="0" w:line="240" w:lineRule="auto"/>
        <w:ind w:firstLine="709"/>
        <w:jc w:val="both"/>
      </w:pPr>
      <w:r>
        <w:t>ТЗ на разработку</w:t>
      </w:r>
      <w:r w:rsidR="005B1810">
        <w:t xml:space="preserve"> программного обеспечения для тренировки памяти, выполняемое </w:t>
      </w:r>
      <w:r>
        <w:t>в рамках курсовой работы представлен</w:t>
      </w:r>
      <w:r w:rsidR="005B1810">
        <w:t>о</w:t>
      </w:r>
      <w:r>
        <w:t xml:space="preserve"> ниже.</w:t>
      </w:r>
    </w:p>
    <w:p w14:paraId="60F02720" w14:textId="31A7D5B6" w:rsidR="00A86A20" w:rsidRDefault="00E22E95" w:rsidP="00E22E95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</w:t>
      </w:r>
      <w:r w:rsidR="00A86A20">
        <w:t>бщие сведения.</w:t>
      </w:r>
    </w:p>
    <w:p w14:paraId="0EBE7426" w14:textId="3C5BFD0B" w:rsidR="00EA2BEB" w:rsidRDefault="00EA2BEB" w:rsidP="00EA2BEB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а) Полное наименования АС и её условное обозначение</w:t>
      </w:r>
      <w:r w:rsidRPr="00EA2BEB">
        <w:t xml:space="preserve">: </w:t>
      </w:r>
      <w:r w:rsidR="005B1810">
        <w:t>программное обеспечение</w:t>
      </w:r>
      <w:r w:rsidRPr="00EA2BEB">
        <w:t xml:space="preserve"> для тренировки памяти</w:t>
      </w:r>
      <w:r>
        <w:t xml:space="preserve"> (Запоминалка)</w:t>
      </w:r>
    </w:p>
    <w:p w14:paraId="74684468" w14:textId="47566F1B" w:rsidR="009D6FFE" w:rsidRDefault="009D6FFE" w:rsidP="00F458C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б)</w:t>
      </w:r>
      <w:r w:rsidR="00F458C8">
        <w:t xml:space="preserve"> </w:t>
      </w:r>
      <w:r>
        <w:t>Наименования организации-заказчика</w:t>
      </w:r>
      <w:r w:rsidRPr="009D6FFE">
        <w:t xml:space="preserve">: </w:t>
      </w:r>
      <w:r>
        <w:t xml:space="preserve">Факультет среднего </w:t>
      </w:r>
      <w:r w:rsidR="00F458C8">
        <w:t>профессионального</w:t>
      </w:r>
      <w:r>
        <w:t xml:space="preserve"> образования Орского </w:t>
      </w:r>
      <w:r w:rsidR="00F458C8">
        <w:t>гуманитарного-</w:t>
      </w:r>
      <w:r>
        <w:t>технического института</w:t>
      </w:r>
      <w:r w:rsidR="00F458C8">
        <w:t xml:space="preserve"> (филиала) ОГУ.</w:t>
      </w:r>
    </w:p>
    <w:p w14:paraId="14C089D8" w14:textId="24680CC8" w:rsidR="00F458C8" w:rsidRDefault="00F458C8" w:rsidP="00F458C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в) Докуме</w:t>
      </w:r>
      <w:r w:rsidR="005B1810">
        <w:t>нт, на основания которого создаё</w:t>
      </w:r>
      <w:r>
        <w:t xml:space="preserve">тся </w:t>
      </w:r>
      <w:r w:rsidR="00337381">
        <w:t>АС</w:t>
      </w:r>
      <w:r w:rsidR="00337381" w:rsidRPr="00F458C8">
        <w:t xml:space="preserve">: </w:t>
      </w:r>
      <w:r w:rsidR="00337381">
        <w:t>Протокол</w:t>
      </w:r>
      <w:r>
        <w:t xml:space="preserve"> закрепления тем и выдача заданий курсовых работ по междисциплинарному курсу «Технология разработки программного обеспечения» профессионального модуля «Осуществления интеграции программного модуля» специальности 09.02.07 Информационные системы и программирования </w:t>
      </w:r>
      <w:r w:rsidR="00337381">
        <w:t>от 04.02.2026</w:t>
      </w:r>
      <w:r>
        <w:t>.</w:t>
      </w:r>
    </w:p>
    <w:p w14:paraId="38714909" w14:textId="49931328" w:rsidR="00F458C8" w:rsidRPr="00306DE4" w:rsidRDefault="00F458C8" w:rsidP="00EA2BEB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г) Плановые сроки</w:t>
      </w:r>
      <w:r w:rsidRPr="00306DE4">
        <w:t xml:space="preserve">: </w:t>
      </w:r>
    </w:p>
    <w:p w14:paraId="2A52C97D" w14:textId="7BDC371D" w:rsidR="00F458C8" w:rsidRPr="00F458C8" w:rsidRDefault="00F458C8" w:rsidP="00F458C8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>
        <w:t>начало работ – 10.02.2026</w:t>
      </w:r>
      <w:r w:rsidRPr="00306DE4">
        <w:t>;</w:t>
      </w:r>
    </w:p>
    <w:p w14:paraId="77DA7BB3" w14:textId="49AB2F1C" w:rsidR="00F458C8" w:rsidRPr="00F458C8" w:rsidRDefault="00F458C8" w:rsidP="00F458C8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>
        <w:t>окончания работ – 13.06.2026.</w:t>
      </w:r>
    </w:p>
    <w:p w14:paraId="7819D495" w14:textId="5B1860B1" w:rsidR="00A86A20" w:rsidRDefault="00E22E95" w:rsidP="00E22E95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</w:t>
      </w:r>
      <w:r w:rsidR="00A86A20">
        <w:t>ели и назначение создания автоматизированной системы.</w:t>
      </w:r>
    </w:p>
    <w:p w14:paraId="51424E73" w14:textId="3F5B0191" w:rsidR="00F458C8" w:rsidRPr="005B1810" w:rsidRDefault="00F458C8" w:rsidP="0099685C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FF0000"/>
        </w:rPr>
      </w:pPr>
      <w:r>
        <w:t>а) Цели создания АС</w:t>
      </w:r>
      <w:r w:rsidRPr="00F458C8">
        <w:t>:</w:t>
      </w:r>
      <w:r w:rsidR="0099685C" w:rsidRPr="0099685C">
        <w:t xml:space="preserve"> повышение эффективности тренировки когнитивных функций пользователей за сч</w:t>
      </w:r>
      <w:r w:rsidR="00650882" w:rsidRPr="00650882">
        <w:t>ё</w:t>
      </w:r>
      <w:r w:rsidR="0099685C" w:rsidRPr="0099685C">
        <w:t>т применения специализированного программного обеспечения. В качестве целевых показателей выступают: увеличение среднего об</w:t>
      </w:r>
      <w:r w:rsidR="00665481">
        <w:t>ъё</w:t>
      </w:r>
      <w:r w:rsidR="0099685C" w:rsidRPr="0099685C">
        <w:t>ма кратковременной памяти пользователя после чет</w:t>
      </w:r>
      <w:r w:rsidR="00665481" w:rsidRPr="00665481">
        <w:t>ырё</w:t>
      </w:r>
      <w:r w:rsidR="0099685C" w:rsidRPr="0099685C">
        <w:t>х недель регулярных занятий, сокращение времени на подбор индивидуальной программы тренировок за с</w:t>
      </w:r>
      <w:r w:rsidR="00665481">
        <w:t>чё</w:t>
      </w:r>
      <w:r w:rsidR="0099685C" w:rsidRPr="0099685C">
        <w:t>т использования а</w:t>
      </w:r>
      <w:r w:rsidR="00665481">
        <w:t>лгоритмов адаптивной сложности.</w:t>
      </w:r>
    </w:p>
    <w:p w14:paraId="38E62F7D" w14:textId="5B977A36" w:rsidR="00F458C8" w:rsidRPr="00B77528" w:rsidRDefault="00F458C8" w:rsidP="00B7752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б) Назначения АС</w:t>
      </w:r>
      <w:r w:rsidRPr="00B77528">
        <w:t xml:space="preserve">: </w:t>
      </w:r>
      <w:r w:rsidR="005B1810">
        <w:t>автоматизация</w:t>
      </w:r>
      <w:r w:rsidR="00B77528" w:rsidRPr="00B77528">
        <w:t xml:space="preserve"> процесса когнитивной тренировки, включая тренировку кратковременной, оперативной, зрительной, </w:t>
      </w:r>
      <w:r w:rsidR="00665481">
        <w:t xml:space="preserve">и ассоциативной памяти. </w:t>
      </w:r>
      <w:r w:rsidR="00B77528" w:rsidRPr="00B77528">
        <w:t>Система планируется к использованию школьниками, студентами, людьми среднего и пожилого возраста, а также специалистами, работающими с большими объ</w:t>
      </w:r>
      <w:r w:rsidR="00665481">
        <w:t>ё</w:t>
      </w:r>
      <w:r w:rsidR="00B77528" w:rsidRPr="00665481">
        <w:t>м</w:t>
      </w:r>
      <w:r w:rsidR="00B77528" w:rsidRPr="00B77528">
        <w:t>ами информации. В качестве вспомогательного инструмента система может применяться в образовательных центрах, на курсах по развитию памяти и в геронтологических центрах. Технической основой для использования системы являются стационарные компьютер</w:t>
      </w:r>
      <w:r w:rsidR="00B77528">
        <w:t xml:space="preserve">ов и </w:t>
      </w:r>
      <w:r w:rsidR="00B77528" w:rsidRPr="00B77528">
        <w:t>ноутбук</w:t>
      </w:r>
      <w:r w:rsidR="00B77528">
        <w:t xml:space="preserve">ов под управлением операционной системой </w:t>
      </w:r>
      <w:r w:rsidR="00B77528">
        <w:rPr>
          <w:lang w:val="en-US"/>
        </w:rPr>
        <w:t>Windows</w:t>
      </w:r>
      <w:r w:rsidR="00B77528" w:rsidRPr="00B77528">
        <w:t>.</w:t>
      </w:r>
    </w:p>
    <w:p w14:paraId="11FD4FCB" w14:textId="4B2FEE88" w:rsidR="00A86A20" w:rsidRDefault="00E22E95" w:rsidP="00E22E95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</w:t>
      </w:r>
      <w:r w:rsidR="003C5B0D">
        <w:t>арактеристика объекта</w:t>
      </w:r>
      <w:r w:rsidR="00A86A20">
        <w:t xml:space="preserve"> автоматизации.</w:t>
      </w:r>
    </w:p>
    <w:p w14:paraId="4C8FD5E7" w14:textId="5D383DFC" w:rsidR="00F458C8" w:rsidRDefault="00B77528" w:rsidP="00AA2D08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77528">
        <w:t>Объектом автоматизации является процесс когнитивной тренировки и самостоятельных занятий индивида, направленных на развитие и поддержание функций памяти, включая кратковременную, долговременную, зрительную память, а также способность к ассоциативному запоминанию. В настоящее время данные процессы у потенциальных пользователей, как правило, либо не автоматизированы вовсе, либо реализуются с использованием разрозненных неспециализированных инструментов</w:t>
      </w:r>
      <w:r>
        <w:t xml:space="preserve">. </w:t>
      </w:r>
      <w:r w:rsidRPr="00B77528">
        <w:t>Отсутствие единой системы не позволяет отслеживать динамику результатов, адаптировать нагрузку под текущее состояние пользователя и делает процесс нерегулярным, что значительно снижает его эффективность.</w:t>
      </w:r>
    </w:p>
    <w:p w14:paraId="7A3FA2E9" w14:textId="1777F3FF" w:rsidR="00B77528" w:rsidRPr="00B77528" w:rsidRDefault="00B77528" w:rsidP="00AA2D08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77528">
        <w:t>Условия эксплуатации объекта автоматизации характеризуются высокой вариативностью. Процесс занятий может протекать как в стационарных домашних или офисных условиях, так и в условиях ограниченного времени (в транспорте, в очередях, во время перерывов). Это накладывает требования к мобильности решения и возможности быстрого начала или прерывания тренировки.</w:t>
      </w:r>
      <w:r>
        <w:t xml:space="preserve"> </w:t>
      </w:r>
      <w:r w:rsidRPr="00B77528">
        <w:t>Освещенность рабочего места пользователя может варьироваться в широких пределах, что требует наличия в системе контрастных интерфейсных решений или возможности автоматической подстройки яркости. Питание устройств осуществляется как от стационарной электрической сети, так и от встроенных аккумуляторных батарей, что предполагает оптимизацию энергопотребления программного обеспечения.</w:t>
      </w:r>
    </w:p>
    <w:p w14:paraId="3DEAD55F" w14:textId="4A2B16AE" w:rsidR="00A86A20" w:rsidRDefault="00E22E95" w:rsidP="00E22E95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</w:t>
      </w:r>
      <w:r w:rsidR="00A86A20">
        <w:t>ребования к автоматизированной системе.</w:t>
      </w:r>
    </w:p>
    <w:p w14:paraId="7211E281" w14:textId="0A0B650C" w:rsidR="00CE309A" w:rsidRDefault="00CE309A" w:rsidP="00306DE4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FF0000"/>
        </w:rPr>
      </w:pPr>
      <w:r>
        <w:t>а) Требования к структуре АС в целом</w:t>
      </w:r>
      <w:r w:rsidRPr="00CE309A">
        <w:t xml:space="preserve">: </w:t>
      </w:r>
      <w:r w:rsidR="00650882">
        <w:t>т</w:t>
      </w:r>
      <w:r w:rsidR="00425D9F">
        <w:t>ребования к структуре автоматизированной системы «Запоминалка» определяют, что система должна представлять собой локальное приложение, функционирующее на одном компьютере в режиме демонстрации. Система строится по модульному принципу, допускающему модификацию или замену отдельных модулей, таких как модуль генерации заданий, без необходимости перезапуска всей программы. Взаимодействие с пользователем осуществляется через графический интерфейс, а работа системы организована по замкнутому циклу: запуск приложения, выполнение упражнений, завершение работы с возможностью повторного запуска для нового сеанса тренировки.</w:t>
      </w:r>
    </w:p>
    <w:p w14:paraId="3ECCF96E" w14:textId="587C5932" w:rsidR="00CE309A" w:rsidRDefault="00CE309A" w:rsidP="00306DE4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б) Требования к функциям, выполняем АС</w:t>
      </w:r>
      <w:r w:rsidRPr="00CE309A">
        <w:t xml:space="preserve">: </w:t>
      </w:r>
    </w:p>
    <w:p w14:paraId="53D37E16" w14:textId="2E2A28EE" w:rsidR="00306DE4" w:rsidRPr="00306DE4" w:rsidRDefault="00306DE4" w:rsidP="00306DE4">
      <w:pPr>
        <w:pStyle w:val="ac"/>
        <w:tabs>
          <w:tab w:val="left" w:pos="1134"/>
        </w:tabs>
        <w:spacing w:after="0"/>
        <w:ind w:left="0" w:firstLine="709"/>
        <w:jc w:val="both"/>
      </w:pPr>
      <w:r w:rsidRPr="00306DE4">
        <w:t xml:space="preserve"> Автоматизированная система должна выполнять функцию проведения тренировок памяти, а именно: генерировать последовательности </w:t>
      </w:r>
      <w:r w:rsidR="00665481">
        <w:t>изображений</w:t>
      </w:r>
      <w:r w:rsidRPr="00306DE4">
        <w:t>, отображать их пользователю согласно выбранной методике, фиксировать ответы и сверять их с эталонными значениями для оценки правильности запоминания;</w:t>
      </w:r>
    </w:p>
    <w:p w14:paraId="7398FDE3" w14:textId="2271106C" w:rsidR="00306DE4" w:rsidRPr="00306DE4" w:rsidRDefault="00306DE4" w:rsidP="00306DE4">
      <w:pPr>
        <w:pStyle w:val="ac"/>
        <w:tabs>
          <w:tab w:val="left" w:pos="1134"/>
        </w:tabs>
        <w:spacing w:after="0"/>
        <w:ind w:left="0" w:firstLine="709"/>
        <w:jc w:val="both"/>
      </w:pPr>
      <w:r w:rsidRPr="00306DE4">
        <w:lastRenderedPageBreak/>
        <w:t xml:space="preserve">  Автоматизированная система должна выполнять функцию адаптации уровня сложности, автоматически изменяя параметры тренировки (например, длину ряда или время демонстрации) в зависимости от текущей успешности пользователя, чтобы поддерживать оптимальный уровень нагрузки;</w:t>
      </w:r>
    </w:p>
    <w:p w14:paraId="3DA68F9C" w14:textId="77777777" w:rsidR="00CE309A" w:rsidRDefault="00CE309A" w:rsidP="00306DE4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в) Требования к видам обеспечивания АС</w:t>
      </w:r>
      <w:r w:rsidRPr="00CE309A">
        <w:t>:</w:t>
      </w:r>
    </w:p>
    <w:p w14:paraId="2433F869" w14:textId="7371E529" w:rsidR="00CE309A" w:rsidRPr="00F17702" w:rsidRDefault="00F17702" w:rsidP="00F17702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– </w:t>
      </w:r>
      <w:r w:rsidR="00CE309A">
        <w:t>Требования к математическому обеспечиванию</w:t>
      </w:r>
      <w:r w:rsidR="00CE309A" w:rsidRPr="00CE309A">
        <w:t xml:space="preserve">: </w:t>
      </w:r>
      <w:r w:rsidR="00306DE4" w:rsidRPr="00306DE4">
        <w:t xml:space="preserve">математическое обеспечение АС «Запоминалка» должно включать алгоритмы генерации псевдослучайных последовательностей чисел, слов и изображений для создания вариативных тренировочных заданий. В состав математического обеспечения должны входить методы расчета уровня сложности на основе анализа предыдущих результатов пользователя, включая алгоритмы взвешенной оценки </w:t>
      </w:r>
      <w:r w:rsidR="00665481">
        <w:t>правильных и ошибочных ответов.</w:t>
      </w:r>
    </w:p>
    <w:p w14:paraId="05EE9E1C" w14:textId="5B772C0E" w:rsidR="00CE3294" w:rsidRPr="00F17702" w:rsidRDefault="00F17702" w:rsidP="00F17702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– </w:t>
      </w:r>
      <w:r w:rsidR="00CE309A">
        <w:t>Требования к информационному обеспечиванию</w:t>
      </w:r>
      <w:r w:rsidR="00425D9F" w:rsidRPr="00425D9F">
        <w:t xml:space="preserve">: </w:t>
      </w:r>
      <w:r w:rsidR="00425D9F">
        <w:t>требования к информационному обеспечению автоматизированной системы «Запоминалка» определяют состав и содержание информации, необходимой для функционирования системы. Информационное обеспечение должно содержать описание структуры упражнений для тренировки памяти, включая типы заданий, правила их выполнения и критерии оценки правильности ответов. Также в состав информационного обеспечения входят справочные материалы для пользователя, содержащие инструкции по работе с системой, описание интерфейса и рекомендации по эффективному использованию тренажёра. Кроме того, информационное обеспечение должно включать данные о настройках системы, позволяющие адаптировать параметры упражнений под индивидуальные особенности пользователя.</w:t>
      </w:r>
    </w:p>
    <w:p w14:paraId="4F6838D3" w14:textId="07B087AD" w:rsidR="00CE309A" w:rsidRDefault="00F17702" w:rsidP="00F17702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–  </w:t>
      </w:r>
      <w:r w:rsidR="00CE309A">
        <w:t>Требования к лингвистическому обеспечению</w:t>
      </w:r>
      <w:r w:rsidR="00CE309A" w:rsidRPr="00CE309A">
        <w:t xml:space="preserve">: </w:t>
      </w:r>
      <w:r w:rsidR="00306DE4" w:rsidRPr="00306DE4">
        <w:t>лингвистическое обеспечение АС должно поддерживать русский язык в качестве основного языка интерфейса пользователя. Все экранные формы, сообщения системы, подсказки и справочная информация должны быть представлены на русском языке с соблюдением правил грамматики и орфографии. Терминология, используемая в интерфейсе, должна соответствовать устоявшимся понятиям в области тренировки памяти (например, «кратковременная память», «об</w:t>
      </w:r>
      <w:r w:rsidR="00665481">
        <w:t>ъё</w:t>
      </w:r>
      <w:r w:rsidR="00306DE4" w:rsidRPr="00306DE4">
        <w:t>м запоминания», «прогресс»). Должна быть предусмотрена возможность последующей локализации интерфейса на другие языки без изменения программного кода</w:t>
      </w:r>
      <w:r w:rsidR="00CE309A" w:rsidRPr="00CE309A">
        <w:t>;</w:t>
      </w:r>
    </w:p>
    <w:p w14:paraId="03B7C558" w14:textId="76271CDD" w:rsidR="00CE309A" w:rsidRPr="00F17702" w:rsidRDefault="00F17702" w:rsidP="00F17702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– </w:t>
      </w:r>
      <w:r w:rsidR="00CE309A">
        <w:t>Требования программному обеспечению</w:t>
      </w:r>
      <w:r w:rsidR="00CE309A" w:rsidRPr="00306DE4">
        <w:t xml:space="preserve">: </w:t>
      </w:r>
      <w:r w:rsidR="00AE6A89">
        <w:t>Прикладное ПО сторонних произ</w:t>
      </w:r>
      <w:r w:rsidR="003B53F6">
        <w:t xml:space="preserve">водителей для функционирования системы не требуется. Средство разработки – </w:t>
      </w:r>
      <w:r w:rsidR="003B53F6" w:rsidRPr="00F17702">
        <w:t>Visual</w:t>
      </w:r>
      <w:r w:rsidR="003B53F6" w:rsidRPr="003B53F6">
        <w:t xml:space="preserve"> </w:t>
      </w:r>
      <w:r w:rsidR="003B53F6" w:rsidRPr="00F17702">
        <w:t>Studio</w:t>
      </w:r>
      <w:r w:rsidR="003B53F6">
        <w:t xml:space="preserve">, операционная система – </w:t>
      </w:r>
      <w:r w:rsidR="003B53F6" w:rsidRPr="00F17702">
        <w:t>Windows</w:t>
      </w:r>
      <w:r w:rsidR="003B53F6" w:rsidRPr="003B53F6">
        <w:t>, язык програм</w:t>
      </w:r>
      <w:r w:rsidR="003B53F6">
        <w:t>м</w:t>
      </w:r>
      <w:r w:rsidR="003B53F6" w:rsidRPr="003B53F6">
        <w:t>иров</w:t>
      </w:r>
      <w:r w:rsidR="003B53F6">
        <w:t>а</w:t>
      </w:r>
      <w:r w:rsidR="003B53F6" w:rsidRPr="003B53F6">
        <w:t xml:space="preserve">ния </w:t>
      </w:r>
      <w:r w:rsidR="003B53F6">
        <w:t>– С</w:t>
      </w:r>
      <w:r w:rsidR="003B53F6" w:rsidRPr="003B53F6">
        <w:t>#</w:t>
      </w:r>
      <w:r w:rsidR="003B53F6">
        <w:t xml:space="preserve">, средство модулирования – </w:t>
      </w:r>
      <w:r w:rsidR="003B53F6" w:rsidRPr="00F17702">
        <w:t>Ramus</w:t>
      </w:r>
      <w:r w:rsidR="003B53F6" w:rsidRPr="003B53F6">
        <w:t xml:space="preserve"> </w:t>
      </w:r>
      <w:r w:rsidR="003B53F6" w:rsidRPr="00F17702">
        <w:t>Education</w:t>
      </w:r>
      <w:r w:rsidR="003B53F6" w:rsidRPr="003B53F6">
        <w:t xml:space="preserve">, </w:t>
      </w:r>
      <w:r w:rsidR="003B53F6">
        <w:t xml:space="preserve">средство документации – </w:t>
      </w:r>
      <w:r w:rsidR="003B53F6" w:rsidRPr="00F17702">
        <w:t>Microsoft</w:t>
      </w:r>
      <w:r w:rsidR="003B53F6" w:rsidRPr="003B53F6">
        <w:t xml:space="preserve"> </w:t>
      </w:r>
      <w:r w:rsidR="003B53F6" w:rsidRPr="00F17702">
        <w:t>Word</w:t>
      </w:r>
      <w:r w:rsidR="003B53F6" w:rsidRPr="003B53F6">
        <w:t>.</w:t>
      </w:r>
    </w:p>
    <w:p w14:paraId="1E6E39CC" w14:textId="4AA4DB22" w:rsidR="00CE309A" w:rsidRDefault="00F17702" w:rsidP="00F17702">
      <w:pPr>
        <w:pStyle w:val="ac"/>
        <w:tabs>
          <w:tab w:val="left" w:pos="851"/>
        </w:tabs>
        <w:spacing w:after="0" w:line="240" w:lineRule="auto"/>
        <w:ind w:left="0" w:firstLine="709"/>
        <w:jc w:val="both"/>
      </w:pPr>
      <w:r>
        <w:t xml:space="preserve">– </w:t>
      </w:r>
      <w:r w:rsidR="00CE309A">
        <w:t>Требования к техническому</w:t>
      </w:r>
      <w:r w:rsidR="00665481">
        <w:t>: П</w:t>
      </w:r>
      <w:r w:rsidR="003C5B0D">
        <w:t xml:space="preserve">ерсональный компьютер </w:t>
      </w:r>
      <w:r w:rsidR="00306DE4" w:rsidRPr="00306DE4">
        <w:t>должны удовлетворять минимальным требованиям: тактовая частота процессора не менее 1 ГГц, оперативная память не менее 1 ГБ, разрешение экра</w:t>
      </w:r>
      <w:r w:rsidR="003C5B0D">
        <w:t>на не ниже 1024 на 768 пикселей</w:t>
      </w:r>
      <w:r w:rsidR="003C5B0D" w:rsidRPr="003C5B0D">
        <w:t>;</w:t>
      </w:r>
      <w:r w:rsidR="00306DE4" w:rsidRPr="00306DE4">
        <w:t xml:space="preserve"> </w:t>
      </w:r>
    </w:p>
    <w:p w14:paraId="2A81FE4C" w14:textId="580FB00D" w:rsidR="00CE309A" w:rsidRDefault="00F17702" w:rsidP="00F17702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– </w:t>
      </w:r>
      <w:r w:rsidR="00CE309A">
        <w:t>Требования к организационному</w:t>
      </w:r>
      <w:r w:rsidR="00306DE4" w:rsidRPr="00306DE4">
        <w:t xml:space="preserve"> </w:t>
      </w:r>
      <w:r w:rsidR="00CE309A">
        <w:t>обеспечению</w:t>
      </w:r>
      <w:r w:rsidR="003C5B0D" w:rsidRPr="003C5B0D">
        <w:t>:</w:t>
      </w:r>
      <w:r w:rsidR="00306DE4" w:rsidRPr="00306DE4">
        <w:t xml:space="preserve"> комплект эксплуатационной документации: руководство пользователя АС, содержащее описание всех функций и сценариев работы; регламент технической поддержки пользователей. Должен быть </w:t>
      </w:r>
      <w:r w:rsidR="00306DE4" w:rsidRPr="00306DE4">
        <w:lastRenderedPageBreak/>
        <w:t>опреде</w:t>
      </w:r>
      <w:r w:rsidR="00665481">
        <w:t>лё</w:t>
      </w:r>
      <w:r w:rsidR="00306DE4" w:rsidRPr="00306DE4">
        <w:t>н ответственный за функционирование АС со стороны заказчика и установлен порядок взаимодействия с разработчиком при возникновении нештатных ситуаций;</w:t>
      </w:r>
    </w:p>
    <w:p w14:paraId="279190CA" w14:textId="4B5DD816" w:rsidR="00CE309A" w:rsidRPr="00306DE4" w:rsidRDefault="00CE309A" w:rsidP="00CE309A">
      <w:pPr>
        <w:tabs>
          <w:tab w:val="left" w:pos="1134"/>
        </w:tabs>
        <w:spacing w:after="0" w:line="240" w:lineRule="auto"/>
        <w:ind w:left="709"/>
        <w:jc w:val="both"/>
      </w:pPr>
      <w:r>
        <w:t>г) Общие технические требования</w:t>
      </w:r>
      <w:r w:rsidRPr="00306DE4">
        <w:t xml:space="preserve">: </w:t>
      </w:r>
    </w:p>
    <w:p w14:paraId="6A37AC37" w14:textId="2BC604BB" w:rsidR="00CE309A" w:rsidRPr="006B406B" w:rsidRDefault="00F17702" w:rsidP="00306DE4">
      <w:pPr>
        <w:tabs>
          <w:tab w:val="left" w:pos="1134"/>
        </w:tabs>
        <w:spacing w:after="0" w:line="240" w:lineRule="auto"/>
        <w:ind w:firstLine="709"/>
        <w:jc w:val="both"/>
        <w:rPr>
          <w:color w:val="FF0000"/>
        </w:rPr>
      </w:pPr>
      <w:r>
        <w:t xml:space="preserve">– </w:t>
      </w:r>
      <w:r w:rsidR="00CE309A" w:rsidRPr="00306DE4">
        <w:t xml:space="preserve">Требования к </w:t>
      </w:r>
      <w:r w:rsidR="003C5B0D" w:rsidRPr="00306DE4">
        <w:t>численности</w:t>
      </w:r>
      <w:r w:rsidR="00CE309A" w:rsidRPr="00306DE4">
        <w:t xml:space="preserve"> </w:t>
      </w:r>
      <w:r w:rsidR="00582351" w:rsidRPr="00306DE4">
        <w:t xml:space="preserve">и квалификации пользователей АС: </w:t>
      </w:r>
      <w:r w:rsidR="00306DE4" w:rsidRPr="00306DE4">
        <w:t xml:space="preserve">Пользователи АС не обязаны обладать специальным техническим образованием. Для работы с системой достаточно наличия базовых навыков использования </w:t>
      </w:r>
      <w:r w:rsidR="00665481">
        <w:t>операционной системой</w:t>
      </w:r>
      <w:r w:rsidR="00306DE4" w:rsidRPr="00665481">
        <w:t xml:space="preserve"> </w:t>
      </w:r>
      <w:r w:rsidR="00AE6A89">
        <w:t>Windows;</w:t>
      </w:r>
    </w:p>
    <w:p w14:paraId="7043718C" w14:textId="0BE90988" w:rsidR="00582351" w:rsidRPr="006B406B" w:rsidRDefault="00F17702" w:rsidP="00306DE4">
      <w:pPr>
        <w:tabs>
          <w:tab w:val="left" w:pos="1134"/>
        </w:tabs>
        <w:spacing w:after="0" w:line="240" w:lineRule="auto"/>
        <w:ind w:firstLine="709"/>
        <w:jc w:val="both"/>
        <w:rPr>
          <w:color w:val="FF0000"/>
        </w:rPr>
      </w:pPr>
      <w:r>
        <w:t xml:space="preserve">– </w:t>
      </w:r>
      <w:r w:rsidR="00582351" w:rsidRPr="00306DE4">
        <w:t xml:space="preserve">Требования к надёжности: </w:t>
      </w:r>
      <w:r w:rsidR="00306DE4" w:rsidRPr="00306DE4">
        <w:t xml:space="preserve"> АС «Запоминалка» должна сохранять работоспособность при возникновении отдельных сбоев аппаратного или программного обеспечения. Время восстановления работоспособности системы после сбоя не должно превышать </w:t>
      </w:r>
      <w:r w:rsidR="000C6EB2">
        <w:t>четырёх</w:t>
      </w:r>
      <w:r w:rsidR="00AE6A89">
        <w:t xml:space="preserve"> часов;</w:t>
      </w:r>
    </w:p>
    <w:p w14:paraId="0CBD226D" w14:textId="19048AF7" w:rsidR="00582351" w:rsidRPr="00AE6A89" w:rsidRDefault="00F17702" w:rsidP="00306DE4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–  </w:t>
      </w:r>
      <w:r w:rsidR="00582351" w:rsidRPr="00306DE4">
        <w:t xml:space="preserve">Требования к </w:t>
      </w:r>
      <w:r w:rsidR="00306DE4" w:rsidRPr="00306DE4">
        <w:t xml:space="preserve">эргономике </w:t>
      </w:r>
      <w:r w:rsidR="00582351" w:rsidRPr="00306DE4">
        <w:t xml:space="preserve">и эстетике: </w:t>
      </w:r>
      <w:r w:rsidR="00306DE4" w:rsidRPr="00306DE4">
        <w:t xml:space="preserve">интерфейс АС должен быть интуитивно понятным и не требовать предварительного обучения для выполнения основных операций. Цветовая гамма должна быть выполнена в </w:t>
      </w:r>
      <w:r w:rsidR="00665481" w:rsidRPr="00665481">
        <w:t>белоснежных тоннах</w:t>
      </w:r>
      <w:r w:rsidR="00306DE4" w:rsidRPr="00306DE4">
        <w:t xml:space="preserve">, не вызывающих зрительного утомления при длительной работе. Контрастность текста и фона должна соответствовать санитарным нормам для работы с экраном. Элементы управления (кнопки, поля ввода) должны иметь размер, обеспечивающий удобство использования как с помощью мыши, так и на сенсорных экранах мобильных устройств. Шрифты должны быть </w:t>
      </w:r>
      <w:r w:rsidR="00665481" w:rsidRPr="00665481">
        <w:rPr>
          <w:lang w:val="en-US"/>
        </w:rPr>
        <w:t>Times</w:t>
      </w:r>
      <w:r w:rsidR="00665481" w:rsidRPr="00665481">
        <w:t xml:space="preserve"> </w:t>
      </w:r>
      <w:r w:rsidR="00665481" w:rsidRPr="00665481">
        <w:rPr>
          <w:lang w:val="en-US"/>
        </w:rPr>
        <w:t>New</w:t>
      </w:r>
      <w:r w:rsidR="00665481" w:rsidRPr="00665481">
        <w:t xml:space="preserve"> </w:t>
      </w:r>
      <w:r w:rsidR="00665481" w:rsidRPr="00665481">
        <w:rPr>
          <w:lang w:val="en-US"/>
        </w:rPr>
        <w:t>Romans</w:t>
      </w:r>
      <w:r w:rsidR="00665481" w:rsidRPr="00665481">
        <w:t>, размер шрифта должен быть 14 пунктов</w:t>
      </w:r>
      <w:r w:rsidR="00AE6A89" w:rsidRPr="00AE6A89">
        <w:t>;</w:t>
      </w:r>
    </w:p>
    <w:p w14:paraId="4E679309" w14:textId="3BFA1877" w:rsidR="00582351" w:rsidRPr="006B406B" w:rsidRDefault="00F17702" w:rsidP="00306DE4">
      <w:pPr>
        <w:tabs>
          <w:tab w:val="left" w:pos="1134"/>
        </w:tabs>
        <w:spacing w:after="0" w:line="240" w:lineRule="auto"/>
        <w:ind w:firstLine="709"/>
        <w:jc w:val="both"/>
        <w:rPr>
          <w:color w:val="FF0000"/>
        </w:rPr>
      </w:pPr>
      <w:r>
        <w:t xml:space="preserve">– </w:t>
      </w:r>
      <w:r w:rsidR="00582351" w:rsidRPr="00306DE4">
        <w:t xml:space="preserve">Требования </w:t>
      </w:r>
      <w:r w:rsidR="006B406B">
        <w:t>к защите от несанкционированного доступа</w:t>
      </w:r>
      <w:r w:rsidR="00582351" w:rsidRPr="00306DE4">
        <w:t xml:space="preserve">: </w:t>
      </w:r>
      <w:r w:rsidR="00306DE4" w:rsidRPr="00306DE4">
        <w:t>АС должна обеспечивать защиту от несанкционированного доступа</w:t>
      </w:r>
      <w:r w:rsidR="006B406B">
        <w:t xml:space="preserve"> средствами операционной системы</w:t>
      </w:r>
      <w:r w:rsidR="00AE6A89">
        <w:t>.</w:t>
      </w:r>
    </w:p>
    <w:p w14:paraId="750860F2" w14:textId="47A72C1F" w:rsidR="00A86A20" w:rsidRDefault="00E22E95" w:rsidP="00E22E95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</w:t>
      </w:r>
      <w:r w:rsidR="00A86A20">
        <w:t>остав и содержание работ по созданию автоматизированной системы.</w:t>
      </w:r>
    </w:p>
    <w:p w14:paraId="5815902D" w14:textId="7442746C" w:rsidR="00404911" w:rsidRDefault="00582351" w:rsidP="00404911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Этапы разработки АС составлены согласно ГОСТ Р 59793 – 2021 «Информационные технологии. Комплекс стандартов на автоматизированные системы. Стадия создания» и представлены к таблице 1.</w:t>
      </w:r>
    </w:p>
    <w:tbl>
      <w:tblPr>
        <w:tblStyle w:val="af1"/>
        <w:tblpPr w:leftFromText="180" w:rightFromText="180" w:vertAnchor="text" w:horzAnchor="margin" w:tblpY="598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6032"/>
      </w:tblGrid>
      <w:tr w:rsidR="00404911" w:rsidRPr="008604D9" w14:paraId="76A068E7" w14:textId="77777777" w:rsidTr="00404911">
        <w:tc>
          <w:tcPr>
            <w:tcW w:w="2405" w:type="dxa"/>
            <w:vAlign w:val="center"/>
          </w:tcPr>
          <w:p w14:paraId="6BA1679D" w14:textId="77777777" w:rsidR="00404911" w:rsidRPr="008604D9" w:rsidRDefault="00404911" w:rsidP="00404911">
            <w:pPr>
              <w:pStyle w:val="ac"/>
              <w:ind w:left="0"/>
              <w:jc w:val="center"/>
            </w:pPr>
            <w:r w:rsidRPr="008604D9">
              <w:t>Номер и названия стадии</w:t>
            </w:r>
          </w:p>
        </w:tc>
        <w:tc>
          <w:tcPr>
            <w:tcW w:w="1701" w:type="dxa"/>
            <w:vAlign w:val="center"/>
          </w:tcPr>
          <w:p w14:paraId="2A10D338" w14:textId="77777777" w:rsidR="00404911" w:rsidRPr="008604D9" w:rsidRDefault="00404911" w:rsidP="00404911">
            <w:pPr>
              <w:pStyle w:val="ac"/>
              <w:ind w:left="0"/>
              <w:jc w:val="center"/>
            </w:pPr>
            <w:r w:rsidRPr="008604D9">
              <w:t>Сроки исполнения</w:t>
            </w:r>
          </w:p>
        </w:tc>
        <w:tc>
          <w:tcPr>
            <w:tcW w:w="6032" w:type="dxa"/>
            <w:vAlign w:val="center"/>
          </w:tcPr>
          <w:p w14:paraId="6283D572" w14:textId="77777777" w:rsidR="00404911" w:rsidRPr="008604D9" w:rsidRDefault="00404911" w:rsidP="00404911">
            <w:pPr>
              <w:pStyle w:val="ac"/>
              <w:ind w:left="0"/>
              <w:jc w:val="center"/>
            </w:pPr>
            <w:r w:rsidRPr="008604D9">
              <w:t>Этапы работ</w:t>
            </w:r>
          </w:p>
        </w:tc>
      </w:tr>
      <w:tr w:rsidR="00404911" w:rsidRPr="008604D9" w14:paraId="73317536" w14:textId="77777777" w:rsidTr="00404911">
        <w:tc>
          <w:tcPr>
            <w:tcW w:w="2405" w:type="dxa"/>
          </w:tcPr>
          <w:p w14:paraId="02E554BE" w14:textId="77777777" w:rsidR="00404911" w:rsidRPr="008604D9" w:rsidRDefault="00404911" w:rsidP="00404911">
            <w:pPr>
              <w:pStyle w:val="ac"/>
              <w:ind w:left="0"/>
            </w:pPr>
            <w:r>
              <w:t>1 Формирования требования к АС</w:t>
            </w:r>
          </w:p>
        </w:tc>
        <w:tc>
          <w:tcPr>
            <w:tcW w:w="1701" w:type="dxa"/>
          </w:tcPr>
          <w:p w14:paraId="32F0A303" w14:textId="77777777" w:rsidR="00404911" w:rsidRDefault="00404911" w:rsidP="00404911">
            <w:pPr>
              <w:pStyle w:val="ac"/>
              <w:ind w:left="0"/>
              <w:jc w:val="center"/>
            </w:pPr>
            <w:r>
              <w:t>10.02.2026</w:t>
            </w:r>
          </w:p>
          <w:p w14:paraId="54AA8774" w14:textId="77777777" w:rsidR="00404911" w:rsidRDefault="00404911" w:rsidP="00404911">
            <w:pPr>
              <w:pStyle w:val="ac"/>
              <w:ind w:left="0"/>
              <w:jc w:val="center"/>
            </w:pPr>
            <w:r>
              <w:t>–</w:t>
            </w:r>
          </w:p>
          <w:p w14:paraId="2D1B440F" w14:textId="77777777" w:rsidR="00404911" w:rsidRPr="008604D9" w:rsidRDefault="00404911" w:rsidP="00404911">
            <w:pPr>
              <w:pStyle w:val="ac"/>
              <w:ind w:left="0"/>
              <w:jc w:val="center"/>
            </w:pPr>
            <w:r>
              <w:t>17.02.2026</w:t>
            </w:r>
          </w:p>
        </w:tc>
        <w:tc>
          <w:tcPr>
            <w:tcW w:w="6032" w:type="dxa"/>
          </w:tcPr>
          <w:p w14:paraId="0A0EC1E7" w14:textId="77777777" w:rsidR="00404911" w:rsidRPr="00E80091" w:rsidRDefault="00404911" w:rsidP="00404911">
            <w:pPr>
              <w:pStyle w:val="ac"/>
              <w:ind w:left="0"/>
              <w:jc w:val="both"/>
            </w:pPr>
            <w:r w:rsidRPr="00E80091">
              <w:t xml:space="preserve">Обследование объекта автоматизации, изучение потребностей целевой аудитории и существующих аналогов. Определение целей и задач создания АС «Запоминалка». </w:t>
            </w:r>
          </w:p>
        </w:tc>
      </w:tr>
      <w:tr w:rsidR="00404911" w:rsidRPr="008604D9" w14:paraId="32D30589" w14:textId="77777777" w:rsidTr="00404911">
        <w:tc>
          <w:tcPr>
            <w:tcW w:w="2405" w:type="dxa"/>
          </w:tcPr>
          <w:p w14:paraId="4B6A7E98" w14:textId="77777777" w:rsidR="00404911" w:rsidRDefault="00404911" w:rsidP="00404911">
            <w:pPr>
              <w:pStyle w:val="ac"/>
              <w:ind w:left="0"/>
            </w:pPr>
            <w:r>
              <w:t>2 Разработка концепции АС</w:t>
            </w:r>
          </w:p>
        </w:tc>
        <w:tc>
          <w:tcPr>
            <w:tcW w:w="1701" w:type="dxa"/>
          </w:tcPr>
          <w:p w14:paraId="4F876F4D" w14:textId="77777777" w:rsidR="00404911" w:rsidRDefault="00404911" w:rsidP="00404911">
            <w:pPr>
              <w:pStyle w:val="ac"/>
              <w:ind w:left="0"/>
              <w:jc w:val="center"/>
            </w:pPr>
            <w:r>
              <w:t>18.02.2026</w:t>
            </w:r>
          </w:p>
          <w:p w14:paraId="19C5ADE6" w14:textId="77777777" w:rsidR="00404911" w:rsidRDefault="00404911" w:rsidP="00404911">
            <w:pPr>
              <w:pStyle w:val="ac"/>
              <w:ind w:left="0"/>
              <w:jc w:val="center"/>
            </w:pPr>
            <w:r>
              <w:t>–</w:t>
            </w:r>
          </w:p>
          <w:p w14:paraId="4FAD0AA0" w14:textId="77777777" w:rsidR="00404911" w:rsidRPr="008604D9" w:rsidRDefault="00404911" w:rsidP="00404911">
            <w:pPr>
              <w:pStyle w:val="ac"/>
              <w:ind w:left="0"/>
              <w:jc w:val="center"/>
            </w:pPr>
            <w:r>
              <w:t>25.02.2026</w:t>
            </w:r>
          </w:p>
        </w:tc>
        <w:tc>
          <w:tcPr>
            <w:tcW w:w="6032" w:type="dxa"/>
          </w:tcPr>
          <w:p w14:paraId="3C7D6D33" w14:textId="77777777" w:rsidR="00404911" w:rsidRPr="00E80091" w:rsidRDefault="00404911" w:rsidP="00404911">
            <w:pPr>
              <w:pStyle w:val="ac"/>
              <w:ind w:left="0"/>
              <w:jc w:val="both"/>
            </w:pPr>
            <w:r w:rsidRPr="00E80091">
              <w:t>Изучение предметной области (методик тренировки памяти). Разработка вариантов концепции системы и архитектуры будущего приложения. Выбор оптимального способа реализации функций адаптивной тренировки. Оценка возможности реализации и предварительный выбор программных средств.</w:t>
            </w:r>
          </w:p>
        </w:tc>
      </w:tr>
    </w:tbl>
    <w:p w14:paraId="03B73180" w14:textId="64882199" w:rsidR="00404911" w:rsidRDefault="00404911" w:rsidP="00404911">
      <w:pPr>
        <w:pStyle w:val="ac"/>
        <w:tabs>
          <w:tab w:val="left" w:pos="1134"/>
        </w:tabs>
        <w:spacing w:before="200" w:after="200" w:line="240" w:lineRule="auto"/>
        <w:ind w:left="0" w:firstLine="709"/>
        <w:jc w:val="both"/>
      </w:pPr>
      <w:r>
        <w:t xml:space="preserve"> Таблица 1 – Этапы разработки АС</w:t>
      </w:r>
    </w:p>
    <w:p w14:paraId="4BF37C06" w14:textId="77777777" w:rsidR="0092540B" w:rsidRDefault="00404911" w:rsidP="00404911">
      <w:pPr>
        <w:pStyle w:val="af9"/>
        <w:keepNext/>
      </w:pPr>
      <w:r>
        <w:lastRenderedPageBreak/>
        <w:t>Продолжение таблицы 1</w:t>
      </w:r>
    </w:p>
    <w:tbl>
      <w:tblPr>
        <w:tblStyle w:val="af1"/>
        <w:tblpPr w:leftFromText="180" w:rightFromText="180" w:vertAnchor="text" w:horzAnchor="margin" w:tblpY="55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701"/>
        <w:gridCol w:w="6032"/>
      </w:tblGrid>
      <w:tr w:rsidR="0092540B" w:rsidRPr="008604D9" w14:paraId="7D6BA0E5" w14:textId="77777777" w:rsidTr="0092540B">
        <w:tc>
          <w:tcPr>
            <w:tcW w:w="2405" w:type="dxa"/>
            <w:vAlign w:val="center"/>
          </w:tcPr>
          <w:p w14:paraId="51A8A389" w14:textId="77777777" w:rsidR="0092540B" w:rsidRPr="008604D9" w:rsidRDefault="0092540B" w:rsidP="0092540B">
            <w:pPr>
              <w:pStyle w:val="ac"/>
              <w:ind w:left="0"/>
              <w:jc w:val="center"/>
            </w:pPr>
            <w:r w:rsidRPr="008604D9">
              <w:t>Номер и названия стадии</w:t>
            </w:r>
          </w:p>
        </w:tc>
        <w:tc>
          <w:tcPr>
            <w:tcW w:w="1701" w:type="dxa"/>
            <w:vAlign w:val="center"/>
          </w:tcPr>
          <w:p w14:paraId="4D969397" w14:textId="77777777" w:rsidR="0092540B" w:rsidRPr="008604D9" w:rsidRDefault="0092540B" w:rsidP="0092540B">
            <w:pPr>
              <w:pStyle w:val="ac"/>
              <w:ind w:left="0"/>
              <w:jc w:val="center"/>
            </w:pPr>
            <w:r w:rsidRPr="008604D9">
              <w:t>Сроки исполнения</w:t>
            </w:r>
          </w:p>
        </w:tc>
        <w:tc>
          <w:tcPr>
            <w:tcW w:w="6032" w:type="dxa"/>
            <w:vAlign w:val="center"/>
          </w:tcPr>
          <w:p w14:paraId="24A8DE79" w14:textId="77777777" w:rsidR="0092540B" w:rsidRPr="008604D9" w:rsidRDefault="0092540B" w:rsidP="0092540B">
            <w:pPr>
              <w:pStyle w:val="ac"/>
              <w:ind w:left="0"/>
              <w:jc w:val="center"/>
            </w:pPr>
            <w:r w:rsidRPr="008604D9">
              <w:t>Этапы работ</w:t>
            </w:r>
          </w:p>
        </w:tc>
      </w:tr>
    </w:tbl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405"/>
        <w:gridCol w:w="1701"/>
        <w:gridCol w:w="6032"/>
      </w:tblGrid>
      <w:tr w:rsidR="00105B32" w:rsidRPr="008604D9" w14:paraId="47C466E2" w14:textId="77777777" w:rsidTr="0092540B">
        <w:tc>
          <w:tcPr>
            <w:tcW w:w="2405" w:type="dxa"/>
          </w:tcPr>
          <w:p w14:paraId="350206AA" w14:textId="77777777" w:rsidR="00105B32" w:rsidRDefault="00105B32" w:rsidP="00B64E1D">
            <w:pPr>
              <w:pStyle w:val="ac"/>
              <w:ind w:left="0"/>
            </w:pPr>
            <w:r>
              <w:t>3 Техническое задание</w:t>
            </w:r>
          </w:p>
        </w:tc>
        <w:tc>
          <w:tcPr>
            <w:tcW w:w="1701" w:type="dxa"/>
          </w:tcPr>
          <w:p w14:paraId="29C686EB" w14:textId="77777777" w:rsidR="00105B32" w:rsidRDefault="00105B32" w:rsidP="00B64E1D">
            <w:pPr>
              <w:pStyle w:val="ac"/>
              <w:ind w:left="0"/>
              <w:jc w:val="center"/>
            </w:pPr>
            <w:r>
              <w:t>26.02.2026</w:t>
            </w:r>
          </w:p>
          <w:p w14:paraId="4032B312" w14:textId="77777777" w:rsidR="00105B32" w:rsidRDefault="00105B32" w:rsidP="00B64E1D">
            <w:pPr>
              <w:pStyle w:val="ac"/>
              <w:ind w:left="0"/>
              <w:jc w:val="center"/>
            </w:pPr>
            <w:r>
              <w:t>–</w:t>
            </w:r>
          </w:p>
          <w:p w14:paraId="740CA13D" w14:textId="77777777" w:rsidR="00105B32" w:rsidRPr="008604D9" w:rsidRDefault="00105B32" w:rsidP="00B64E1D">
            <w:pPr>
              <w:pStyle w:val="ac"/>
              <w:ind w:left="0"/>
              <w:jc w:val="center"/>
            </w:pPr>
            <w:r>
              <w:t>07.03.2026</w:t>
            </w:r>
          </w:p>
        </w:tc>
        <w:tc>
          <w:tcPr>
            <w:tcW w:w="6032" w:type="dxa"/>
          </w:tcPr>
          <w:p w14:paraId="239289FD" w14:textId="77777777" w:rsidR="00105B32" w:rsidRPr="00E80091" w:rsidRDefault="00105B32" w:rsidP="00B64E1D">
            <w:pPr>
              <w:pStyle w:val="ac"/>
              <w:ind w:left="0"/>
              <w:jc w:val="both"/>
            </w:pPr>
            <w:r w:rsidRPr="00E80091">
              <w:t>Составления технического задания на разработку Запоминалка согласно ГОСТ 34.602 - 2020</w:t>
            </w:r>
          </w:p>
        </w:tc>
      </w:tr>
      <w:tr w:rsidR="00105B32" w:rsidRPr="008604D9" w14:paraId="183D1D2F" w14:textId="77777777" w:rsidTr="0092540B">
        <w:tc>
          <w:tcPr>
            <w:tcW w:w="2405" w:type="dxa"/>
          </w:tcPr>
          <w:p w14:paraId="54ABB9E0" w14:textId="77777777" w:rsidR="00105B32" w:rsidRDefault="00105B32" w:rsidP="00B64E1D">
            <w:pPr>
              <w:pStyle w:val="ac"/>
              <w:ind w:left="0"/>
            </w:pPr>
            <w:r>
              <w:t>4 Эскизный проект</w:t>
            </w:r>
          </w:p>
        </w:tc>
        <w:tc>
          <w:tcPr>
            <w:tcW w:w="1701" w:type="dxa"/>
          </w:tcPr>
          <w:p w14:paraId="5B06B50B" w14:textId="77777777" w:rsidR="00105B32" w:rsidRDefault="00105B32" w:rsidP="00B64E1D">
            <w:pPr>
              <w:pStyle w:val="ac"/>
              <w:ind w:left="0"/>
              <w:jc w:val="center"/>
            </w:pPr>
            <w:r>
              <w:t>08.03.2026</w:t>
            </w:r>
          </w:p>
          <w:p w14:paraId="2B5C4BB4" w14:textId="77777777" w:rsidR="00105B32" w:rsidRDefault="00105B32" w:rsidP="00B64E1D">
            <w:pPr>
              <w:pStyle w:val="ac"/>
              <w:ind w:left="0"/>
              <w:jc w:val="center"/>
            </w:pPr>
            <w:r>
              <w:t>–</w:t>
            </w:r>
          </w:p>
          <w:p w14:paraId="0ED0F0AA" w14:textId="77777777" w:rsidR="00105B32" w:rsidRPr="008604D9" w:rsidRDefault="00105B32" w:rsidP="00B64E1D">
            <w:pPr>
              <w:pStyle w:val="ac"/>
              <w:ind w:left="0"/>
              <w:jc w:val="center"/>
            </w:pPr>
            <w:r>
              <w:t>20.03.2026</w:t>
            </w:r>
          </w:p>
        </w:tc>
        <w:tc>
          <w:tcPr>
            <w:tcW w:w="6032" w:type="dxa"/>
          </w:tcPr>
          <w:p w14:paraId="00AD6D0C" w14:textId="77777777" w:rsidR="00105B32" w:rsidRPr="00E80091" w:rsidRDefault="00105B32" w:rsidP="00B64E1D">
            <w:pPr>
              <w:pStyle w:val="ac"/>
              <w:ind w:left="0"/>
              <w:jc w:val="both"/>
            </w:pPr>
            <w:r w:rsidRPr="00E80091">
              <w:t>Разработка предварительных проектных решений: создание прототипов пользовательского интерфейса (UI/UX-дизайн)</w:t>
            </w:r>
            <w:r>
              <w:t>.</w:t>
            </w:r>
            <w:r w:rsidRPr="00E80091">
              <w:t xml:space="preserve"> Определение состава технических средств.</w:t>
            </w:r>
          </w:p>
        </w:tc>
      </w:tr>
      <w:tr w:rsidR="00105B32" w:rsidRPr="008604D9" w14:paraId="3E3D798C" w14:textId="77777777" w:rsidTr="0092540B">
        <w:tc>
          <w:tcPr>
            <w:tcW w:w="2405" w:type="dxa"/>
          </w:tcPr>
          <w:p w14:paraId="7B9553E9" w14:textId="77777777" w:rsidR="00105B32" w:rsidRDefault="00105B32" w:rsidP="00B64E1D">
            <w:pPr>
              <w:pStyle w:val="ac"/>
              <w:ind w:left="0"/>
            </w:pPr>
            <w:r>
              <w:t>5 Технический проект</w:t>
            </w:r>
          </w:p>
        </w:tc>
        <w:tc>
          <w:tcPr>
            <w:tcW w:w="1701" w:type="dxa"/>
          </w:tcPr>
          <w:p w14:paraId="2AC1140F" w14:textId="77777777" w:rsidR="00105B32" w:rsidRDefault="00105B32" w:rsidP="00B64E1D">
            <w:pPr>
              <w:pStyle w:val="ac"/>
              <w:ind w:left="0"/>
              <w:jc w:val="center"/>
            </w:pPr>
            <w:r>
              <w:t>21.03.2026</w:t>
            </w:r>
          </w:p>
          <w:p w14:paraId="4C2B4FCD" w14:textId="77777777" w:rsidR="00105B32" w:rsidRDefault="00105B32" w:rsidP="00B64E1D">
            <w:pPr>
              <w:pStyle w:val="ac"/>
              <w:ind w:left="0"/>
              <w:jc w:val="center"/>
            </w:pPr>
            <w:r>
              <w:t>–</w:t>
            </w:r>
          </w:p>
          <w:p w14:paraId="34A148D6" w14:textId="77777777" w:rsidR="00105B32" w:rsidRPr="008604D9" w:rsidRDefault="00105B32" w:rsidP="00B64E1D">
            <w:pPr>
              <w:pStyle w:val="ac"/>
              <w:ind w:left="0"/>
              <w:jc w:val="center"/>
            </w:pPr>
            <w:r>
              <w:t>19.05.2026</w:t>
            </w:r>
          </w:p>
        </w:tc>
        <w:tc>
          <w:tcPr>
            <w:tcW w:w="6032" w:type="dxa"/>
          </w:tcPr>
          <w:p w14:paraId="2A73F9A8" w14:textId="77777777" w:rsidR="00105B32" w:rsidRPr="00E80091" w:rsidRDefault="00105B32" w:rsidP="00B64E1D">
            <w:pPr>
              <w:pStyle w:val="ac"/>
              <w:ind w:left="0"/>
              <w:jc w:val="both"/>
            </w:pPr>
            <w:r w:rsidRPr="00E80091">
              <w:t>Разработка полных проектных решений: написание алгоритмов адаптивной сложности, разработка логики тренировок</w:t>
            </w:r>
            <w:r>
              <w:t xml:space="preserve">. </w:t>
            </w:r>
            <w:r w:rsidRPr="00E80091">
              <w:t>Создание структуры программного кода, выбор конкретных технологий и библиотек. Разработка макетов экранов и сценариев работы пользователя.</w:t>
            </w:r>
          </w:p>
        </w:tc>
      </w:tr>
      <w:tr w:rsidR="00105B32" w:rsidRPr="008604D9" w14:paraId="5BD10C3C" w14:textId="77777777" w:rsidTr="0092540B">
        <w:tc>
          <w:tcPr>
            <w:tcW w:w="2405" w:type="dxa"/>
          </w:tcPr>
          <w:p w14:paraId="576CCFB1" w14:textId="77777777" w:rsidR="00105B32" w:rsidRDefault="00105B32" w:rsidP="00B64E1D">
            <w:pPr>
              <w:pStyle w:val="ac"/>
              <w:ind w:left="0"/>
            </w:pPr>
            <w:r>
              <w:t>6 Рабочая документация</w:t>
            </w:r>
          </w:p>
        </w:tc>
        <w:tc>
          <w:tcPr>
            <w:tcW w:w="1701" w:type="dxa"/>
          </w:tcPr>
          <w:p w14:paraId="04689F5B" w14:textId="77777777" w:rsidR="00105B32" w:rsidRDefault="00105B32" w:rsidP="00B64E1D">
            <w:pPr>
              <w:pStyle w:val="ac"/>
              <w:ind w:left="0"/>
              <w:jc w:val="center"/>
            </w:pPr>
            <w:r>
              <w:t>20.05.2026</w:t>
            </w:r>
          </w:p>
          <w:p w14:paraId="3CB628AC" w14:textId="77777777" w:rsidR="00105B32" w:rsidRDefault="00105B32" w:rsidP="00B64E1D">
            <w:pPr>
              <w:pStyle w:val="ac"/>
              <w:ind w:left="0"/>
              <w:jc w:val="center"/>
            </w:pPr>
            <w:r>
              <w:t>–</w:t>
            </w:r>
          </w:p>
          <w:p w14:paraId="33431452" w14:textId="77777777" w:rsidR="00105B32" w:rsidRPr="008604D9" w:rsidRDefault="00105B32" w:rsidP="00B64E1D">
            <w:pPr>
              <w:pStyle w:val="ac"/>
              <w:ind w:left="0"/>
              <w:jc w:val="center"/>
            </w:pPr>
            <w:r>
              <w:t>02.06.2026</w:t>
            </w:r>
          </w:p>
        </w:tc>
        <w:tc>
          <w:tcPr>
            <w:tcW w:w="6032" w:type="dxa"/>
          </w:tcPr>
          <w:p w14:paraId="2F6F4C5B" w14:textId="77777777" w:rsidR="00105B32" w:rsidRPr="00E80091" w:rsidRDefault="00105B32" w:rsidP="00B64E1D">
            <w:pPr>
              <w:pStyle w:val="ac"/>
              <w:ind w:left="0"/>
              <w:jc w:val="both"/>
            </w:pPr>
            <w:r w:rsidRPr="00E80091">
              <w:t>Разработка эксплуатационной документации: руководства пользователя. Подготовка комплекта рабочих материалов для развертывания системы.</w:t>
            </w:r>
          </w:p>
        </w:tc>
      </w:tr>
      <w:tr w:rsidR="00105B32" w:rsidRPr="008604D9" w14:paraId="7E447CAD" w14:textId="77777777" w:rsidTr="0092540B">
        <w:tc>
          <w:tcPr>
            <w:tcW w:w="2405" w:type="dxa"/>
          </w:tcPr>
          <w:p w14:paraId="7DCF3714" w14:textId="77777777" w:rsidR="00105B32" w:rsidRDefault="00105B32" w:rsidP="00B64E1D">
            <w:pPr>
              <w:pStyle w:val="ac"/>
              <w:ind w:left="0"/>
            </w:pPr>
            <w:r>
              <w:t>7 Ввод действий</w:t>
            </w:r>
          </w:p>
        </w:tc>
        <w:tc>
          <w:tcPr>
            <w:tcW w:w="1701" w:type="dxa"/>
          </w:tcPr>
          <w:p w14:paraId="1180FFF1" w14:textId="77777777" w:rsidR="00105B32" w:rsidRDefault="00105B32" w:rsidP="00B64E1D">
            <w:pPr>
              <w:pStyle w:val="ac"/>
              <w:ind w:left="0"/>
              <w:jc w:val="center"/>
            </w:pPr>
            <w:r>
              <w:t>03.06.2026</w:t>
            </w:r>
          </w:p>
          <w:p w14:paraId="1CE775D4" w14:textId="77777777" w:rsidR="00105B32" w:rsidRDefault="00105B32" w:rsidP="00B64E1D">
            <w:pPr>
              <w:pStyle w:val="ac"/>
              <w:ind w:left="0"/>
              <w:jc w:val="center"/>
            </w:pPr>
            <w:r>
              <w:t>–</w:t>
            </w:r>
          </w:p>
          <w:p w14:paraId="769FFF1C" w14:textId="77777777" w:rsidR="00105B32" w:rsidRPr="008604D9" w:rsidRDefault="00105B32" w:rsidP="00B64E1D">
            <w:pPr>
              <w:pStyle w:val="ac"/>
              <w:ind w:left="0"/>
              <w:jc w:val="center"/>
            </w:pPr>
            <w:r>
              <w:t>13.06.2026</w:t>
            </w:r>
          </w:p>
        </w:tc>
        <w:tc>
          <w:tcPr>
            <w:tcW w:w="6032" w:type="dxa"/>
          </w:tcPr>
          <w:p w14:paraId="730ABEBE" w14:textId="77777777" w:rsidR="00105B32" w:rsidRPr="00E80091" w:rsidRDefault="00105B32" w:rsidP="00B64E1D">
            <w:pPr>
              <w:pStyle w:val="ac"/>
              <w:ind w:left="0"/>
              <w:jc w:val="both"/>
            </w:pPr>
            <w:r w:rsidRPr="00E80091">
              <w:t>Установка и нас</w:t>
            </w:r>
            <w:r>
              <w:t xml:space="preserve">тройка программного обеспечения. </w:t>
            </w:r>
            <w:r w:rsidRPr="00E80091">
              <w:t>Тестирование системы в реальных условиях (функциональное, нагрузочное, пр</w:t>
            </w:r>
            <w:r>
              <w:t>иё</w:t>
            </w:r>
            <w:r w:rsidRPr="00E80091">
              <w:t>мочное). Опытная эксплуатация с привлечением фокус-группы пользователей. Исправление выявленных ошибок и недочетов.</w:t>
            </w:r>
          </w:p>
        </w:tc>
      </w:tr>
      <w:tr w:rsidR="00105B32" w:rsidRPr="008604D9" w14:paraId="49E6A299" w14:textId="77777777" w:rsidTr="0092540B">
        <w:tc>
          <w:tcPr>
            <w:tcW w:w="2405" w:type="dxa"/>
          </w:tcPr>
          <w:p w14:paraId="246FEA37" w14:textId="77777777" w:rsidR="00105B32" w:rsidRDefault="00105B32" w:rsidP="00B64E1D">
            <w:pPr>
              <w:pStyle w:val="ac"/>
              <w:ind w:left="0"/>
            </w:pPr>
            <w:r>
              <w:t>8 Сопровождение</w:t>
            </w:r>
          </w:p>
        </w:tc>
        <w:tc>
          <w:tcPr>
            <w:tcW w:w="1701" w:type="dxa"/>
          </w:tcPr>
          <w:p w14:paraId="74791313" w14:textId="77777777" w:rsidR="00105B32" w:rsidRPr="008604D9" w:rsidRDefault="00105B32" w:rsidP="00B64E1D">
            <w:pPr>
              <w:pStyle w:val="ac"/>
              <w:ind w:left="0"/>
              <w:jc w:val="center"/>
            </w:pPr>
            <w:r>
              <w:t>С 14.06.2026</w:t>
            </w:r>
          </w:p>
        </w:tc>
        <w:tc>
          <w:tcPr>
            <w:tcW w:w="6032" w:type="dxa"/>
          </w:tcPr>
          <w:p w14:paraId="63DDAA99" w14:textId="77777777" w:rsidR="00105B32" w:rsidRPr="00E80091" w:rsidRDefault="00105B32" w:rsidP="00B64E1D">
            <w:pPr>
              <w:pStyle w:val="ac"/>
              <w:ind w:left="0"/>
              <w:jc w:val="both"/>
            </w:pPr>
            <w:r w:rsidRPr="00E80091">
              <w:t>Выполнение обязательств по гарантийному обслуживанию. Мониторинг работоспособности системы. Сбор отзывов пользователей. Планирование и реализация обновлений для улучшения функциональности и исправления ошибок, выявленных в процессе эксплуатации.</w:t>
            </w:r>
          </w:p>
        </w:tc>
      </w:tr>
    </w:tbl>
    <w:p w14:paraId="5D7C1009" w14:textId="438035C1" w:rsidR="00A86A20" w:rsidRDefault="00E22E95" w:rsidP="00E22E95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</w:t>
      </w:r>
      <w:r w:rsidR="00A86A20">
        <w:t>орядок разработки автоматизированной системы.</w:t>
      </w:r>
    </w:p>
    <w:p w14:paraId="289AF8DE" w14:textId="4F392946" w:rsidR="00CF3667" w:rsidRPr="00E80091" w:rsidRDefault="00E80091" w:rsidP="00E80091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 xml:space="preserve">Разработка автоматизированной системы «Запоминалка» должна выполняться в соответствии со стадиями и этапами, определенными в разделе </w:t>
      </w:r>
      <w:r w:rsidR="006B406B">
        <w:t>пять</w:t>
      </w:r>
      <w:r w:rsidRPr="00E80091">
        <w:t xml:space="preserve"> настоящего технического задания.</w:t>
      </w:r>
    </w:p>
    <w:p w14:paraId="7B80074D" w14:textId="6E3B19CE" w:rsidR="00A86A20" w:rsidRDefault="00E22E95" w:rsidP="00E80091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П</w:t>
      </w:r>
      <w:r w:rsidR="00A86A20" w:rsidRPr="00E80091">
        <w:t>орядок контроля и при</w:t>
      </w:r>
      <w:r w:rsidR="00375129" w:rsidRPr="00E80091">
        <w:t>ё</w:t>
      </w:r>
      <w:r w:rsidR="00A86A20" w:rsidRPr="00E80091">
        <w:t>мки автоматизированной системы.</w:t>
      </w:r>
    </w:p>
    <w:p w14:paraId="3B2F4529" w14:textId="134E47DF" w:rsidR="00425D9F" w:rsidRPr="00E80091" w:rsidRDefault="00425D9F" w:rsidP="00425D9F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Порядок контроля и приёмки автоматизированной системы «Запоминалка» начинается с предварительной проверки, которую проводит разработчик. На этом этапе тестируется корректность работы алгоритмов тренировки памяти, правильность отображения упражнений, удобство навигации и стабильность работы системы на различных устройствах. После устранения выявленных недочётов </w:t>
      </w:r>
      <w:r>
        <w:lastRenderedPageBreak/>
        <w:t>проводятся приёмочные испытания с участием заказчика, в ходе которых проверяется соответствие системы заявленному функционалу, качество визуального оформления и полнота руководства пользователя. Система считается принятой в эксплуатацию после подписания акта сдачи-приёмки при условии отсутствия критических ошибок, препятствующих работе, и реализации всех основных функций, предусмотренных техническим заданием.</w:t>
      </w:r>
    </w:p>
    <w:p w14:paraId="4CEDD3E2" w14:textId="5186BA4B" w:rsidR="00A86A20" w:rsidRPr="00E80091" w:rsidRDefault="00E22E95" w:rsidP="00E80091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Т</w:t>
      </w:r>
      <w:r w:rsidR="00A86A20" w:rsidRPr="00E80091">
        <w:t>ребования к составу и содержанию работ по подготовке объекта автоматизации к вводу автоматизированной системы в действие.</w:t>
      </w:r>
    </w:p>
    <w:p w14:paraId="38A5B2D4" w14:textId="2C2C2423" w:rsidR="00375129" w:rsidRPr="006B406B" w:rsidRDefault="00E80091" w:rsidP="00E80091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FF0000"/>
        </w:rPr>
      </w:pPr>
      <w:r w:rsidRPr="00E80091">
        <w:t>Для подготовки объекта автоматизации (процесса самостоятельных занятий пользователей) к вводу АС «Запоминалка» в действие необходимо выполнить следующий комплекс организационно-технических мероприятий: определить круг лиц, ответственных за администрирование системы со стороны заказчика; установить необходимое системное программное обеспече</w:t>
      </w:r>
      <w:r w:rsidR="00AE6A89">
        <w:t xml:space="preserve">ние и обеспечить его настройку; </w:t>
      </w:r>
      <w:r w:rsidRPr="00E80091">
        <w:t>провести инструктаж пользователей по работе с системой с использов</w:t>
      </w:r>
      <w:r w:rsidR="00AE6A89">
        <w:t>анием руководства пользователя;</w:t>
      </w:r>
    </w:p>
    <w:p w14:paraId="5AE67651" w14:textId="32E752EF" w:rsidR="00A86A20" w:rsidRPr="00E80091" w:rsidRDefault="00E22E95" w:rsidP="00E80091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Т</w:t>
      </w:r>
      <w:r w:rsidR="00A86A20" w:rsidRPr="00E80091">
        <w:t>ребования к документированию.</w:t>
      </w:r>
    </w:p>
    <w:p w14:paraId="6F657363" w14:textId="018F3853" w:rsidR="00375129" w:rsidRPr="00E80091" w:rsidRDefault="00E80091" w:rsidP="00E80091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В составе автоматизированной системы «Запоминалка» заказчику должна быть передана следующая документация: техническое задание на разработку АС (настоящий документ); руководство пользователя, содержащее описание всех функций системы</w:t>
      </w:r>
      <w:r w:rsidR="00AE6A89">
        <w:t xml:space="preserve">. </w:t>
      </w:r>
      <w:r w:rsidRPr="00E80091">
        <w:t xml:space="preserve">Документация должна поставляться в электронном виде в форматах DOCX. поставка документации </w:t>
      </w:r>
      <w:r w:rsidR="00AE6A89">
        <w:t xml:space="preserve">осуществляется </w:t>
      </w:r>
      <w:r w:rsidRPr="00E80091">
        <w:t>на русском языке.</w:t>
      </w:r>
    </w:p>
    <w:p w14:paraId="18C8A844" w14:textId="3DC7A049" w:rsidR="00A86A20" w:rsidRPr="00E80091" w:rsidRDefault="00E22E95" w:rsidP="00E80091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И</w:t>
      </w:r>
      <w:r w:rsidR="00A86A20" w:rsidRPr="00E80091">
        <w:t>сточники разработки.</w:t>
      </w:r>
    </w:p>
    <w:p w14:paraId="38B09A64" w14:textId="0FB7C1AE" w:rsidR="00E80091" w:rsidRPr="00E80091" w:rsidRDefault="00E80091" w:rsidP="00E80091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 w14:paraId="6A1FCCA9" w14:textId="77777777" w:rsidR="00E80091" w:rsidRPr="00E80091" w:rsidRDefault="00E80091" w:rsidP="00D219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ГОСТ 34.601-2020 «Информационная технология. Комплекс стандартов на автоматизированные системы. Стадии создания»;</w:t>
      </w:r>
    </w:p>
    <w:p w14:paraId="60FB6388" w14:textId="77777777" w:rsidR="00E80091" w:rsidRPr="00E80091" w:rsidRDefault="00E80091" w:rsidP="00D219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настоящее техническое задание на создание АС «Запоминалка»;</w:t>
      </w:r>
    </w:p>
    <w:p w14:paraId="27264714" w14:textId="77777777" w:rsidR="00E80091" w:rsidRPr="00E80091" w:rsidRDefault="00E80091" w:rsidP="00D219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научно-методические материалы по развитию памяти и когнитивных способностей, включая общедоступные исследования в области мнемотехники и нейробиологии;</w:t>
      </w:r>
    </w:p>
    <w:p w14:paraId="0281889C" w14:textId="77777777" w:rsidR="00E80091" w:rsidRPr="00E80091" w:rsidRDefault="00E80091" w:rsidP="00D219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результаты анализа существующих мобильных приложений и веб-сервисов для тренировки памяти, проведенного на этапе формирования требований;</w:t>
      </w:r>
    </w:p>
    <w:p w14:paraId="3E6280F2" w14:textId="77777777" w:rsidR="00E80091" w:rsidRPr="00E80091" w:rsidRDefault="00E80091" w:rsidP="00D219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документация по выбранным программным средствам и библиотекам, используемым при разработке.</w:t>
      </w:r>
    </w:p>
    <w:p w14:paraId="2D170775" w14:textId="77777777" w:rsidR="00EA2BEB" w:rsidRDefault="00EA2BEB" w:rsidP="00EA2BEB">
      <w:pPr>
        <w:tabs>
          <w:tab w:val="left" w:pos="1134"/>
        </w:tabs>
        <w:spacing w:after="0" w:line="240" w:lineRule="auto"/>
        <w:jc w:val="both"/>
      </w:pPr>
    </w:p>
    <w:p w14:paraId="6F52798B" w14:textId="77777777" w:rsidR="006B413F" w:rsidRDefault="006B413F" w:rsidP="00030797">
      <w:pPr>
        <w:pStyle w:val="2"/>
        <w:jc w:val="both"/>
      </w:pPr>
      <w:bookmarkStart w:id="19" w:name="_Toc191392410"/>
      <w:bookmarkStart w:id="20" w:name="_Toc191392463"/>
      <w:bookmarkStart w:id="21" w:name="_Toc221608446"/>
      <w:bookmarkStart w:id="22" w:name="_Toc222987350"/>
    </w:p>
    <w:p w14:paraId="1205585C" w14:textId="6C3CB0AB" w:rsidR="00030797" w:rsidRDefault="00030797" w:rsidP="00030797">
      <w:pPr>
        <w:pStyle w:val="2"/>
        <w:jc w:val="both"/>
      </w:pPr>
      <w:r>
        <w:t xml:space="preserve">1.3 </w:t>
      </w:r>
      <w:bookmarkEnd w:id="19"/>
      <w:bookmarkEnd w:id="20"/>
      <w:r w:rsidR="00FF7434">
        <w:t>Функциональное проектирования</w:t>
      </w:r>
      <w:bookmarkEnd w:id="21"/>
      <w:bookmarkEnd w:id="22"/>
      <w:r w:rsidR="00FF7434">
        <w:t xml:space="preserve"> </w:t>
      </w:r>
    </w:p>
    <w:p w14:paraId="255D0AD4" w14:textId="7D752A5F" w:rsidR="00030797" w:rsidRDefault="00030797" w:rsidP="00704DE2">
      <w:pPr>
        <w:spacing w:after="0" w:line="240" w:lineRule="auto"/>
        <w:ind w:firstLine="709"/>
        <w:jc w:val="both"/>
      </w:pPr>
    </w:p>
    <w:p w14:paraId="12E78A08" w14:textId="57A710C6" w:rsidR="00030797" w:rsidRDefault="00030797" w:rsidP="00704DE2">
      <w:pPr>
        <w:spacing w:after="0" w:line="240" w:lineRule="auto"/>
        <w:ind w:firstLine="709"/>
        <w:jc w:val="both"/>
      </w:pPr>
    </w:p>
    <w:p w14:paraId="3F3B5ACA" w14:textId="361C59F9" w:rsidR="00030797" w:rsidRDefault="00704DE2" w:rsidP="00704DE2">
      <w:pPr>
        <w:spacing w:after="0" w:line="240" w:lineRule="auto"/>
        <w:ind w:firstLine="709"/>
        <w:jc w:val="both"/>
      </w:pPr>
      <w:r w:rsidRPr="00704DE2">
        <w:t xml:space="preserve">В условиях современного рынка, перенасыщенного цифровыми продуктами и сервисами, функциональное проектирование приобретает критическую актуальность, выступая мостом между абстрактными бизнес-идеями и их технической реализацией. Сегодня пользователи ожидают не просто красивого </w:t>
      </w:r>
      <w:r w:rsidRPr="00704DE2">
        <w:lastRenderedPageBreak/>
        <w:t>интерфейса</w:t>
      </w:r>
      <w:r w:rsidR="00A94F68">
        <w:t>, а интуитивно понятного, надё</w:t>
      </w:r>
      <w:r w:rsidRPr="00704DE2">
        <w:t xml:space="preserve">жного и эффективного инструмента, решающего их конкретные задачи. Именно функциональное проектирование позволяет на ранних этапах выявить и устранить логические противоречия, оптимизировать сценарии использования пользователя и минимизировать риски несоответствия конечного продукта ожиданиям аудитории. </w:t>
      </w:r>
    </w:p>
    <w:p w14:paraId="3B7E1D81" w14:textId="7E664BE6" w:rsidR="00704DE2" w:rsidRDefault="00704DE2" w:rsidP="00704DE2">
      <w:pPr>
        <w:spacing w:after="0" w:line="240" w:lineRule="auto"/>
        <w:ind w:firstLine="709"/>
        <w:jc w:val="both"/>
      </w:pPr>
      <w:r>
        <w:t>Ключевой особенностью проектирования в нотации IDEF0 является её строгая иерархическая декомпозиция, реализуемая через принцип функциональной модели «родитель-потомок». Процесс представляется в виде набора взаимосвязанных функций (блоков), где каждая функция может быть детализирована на отдельной диаграмме нижнего уровня. Это позволяет создавать многоуровневую структуру, дающую возможность анализировать систему с любой требуемой степенью детализации — от общей концепции (контекстная диаграмма) до конкретных операций конкретного исполнителя. Такой подход обеспечивает наглядное восприятие сложных систем без потери связи с общей архитектурой.</w:t>
      </w:r>
    </w:p>
    <w:p w14:paraId="63FD047E" w14:textId="3E595549" w:rsidR="00704DE2" w:rsidRDefault="00704DE2" w:rsidP="00704DE2">
      <w:pPr>
        <w:spacing w:after="0" w:line="240" w:lineRule="auto"/>
        <w:ind w:firstLine="709"/>
        <w:jc w:val="both"/>
      </w:pPr>
      <w:r>
        <w:t>Второй важнейшей особенностью является строгая дисциплина интерфейсов, реализуемая через правило пяти потоков (ICOM — Input, Control, Output, Mechanism). Каждый функциональный блок обязательно описывается входами (материалы/информация), выходами (результат), управлением (регламенты/стандарты) и механизмами (ресурсы/персонал). Такая строго</w:t>
      </w:r>
      <w:r w:rsidR="00A94F68">
        <w:t>сть заставляет проектировщика чё</w:t>
      </w:r>
      <w:r>
        <w:t>тко определять границы ответственности системы, источники данных и требования к регулированию, исключая двусмысленность. В отличие от многих других нотаций, IDEF0 делает акцент на управляющих воздействиях, что делает её идеальным инструментом для анализа и реорганизации бизнес-процессов, а не просто для описания последовательности действий.</w:t>
      </w:r>
    </w:p>
    <w:p w14:paraId="3BEDD2DA" w14:textId="78B46CDC" w:rsidR="00704DE2" w:rsidRDefault="00704DE2" w:rsidP="00D21918">
      <w:pPr>
        <w:spacing w:after="0" w:line="240" w:lineRule="auto"/>
        <w:ind w:firstLine="709"/>
        <w:jc w:val="both"/>
      </w:pPr>
      <w:r>
        <w:t>Функциональная модель</w:t>
      </w:r>
      <w:r w:rsidRPr="00704DE2">
        <w:t xml:space="preserve"> </w:t>
      </w:r>
      <w:r>
        <w:rPr>
          <w:lang w:val="en-US"/>
        </w:rPr>
        <w:t>IDEF</w:t>
      </w:r>
      <w:r w:rsidRPr="00704DE2">
        <w:t xml:space="preserve">0 </w:t>
      </w:r>
      <w:r>
        <w:t xml:space="preserve">ПО для </w:t>
      </w:r>
      <w:r w:rsidR="004234C8" w:rsidRPr="004234C8">
        <w:t>игры на запоминания памяти</w:t>
      </w:r>
      <w:r w:rsidRPr="004234C8">
        <w:t xml:space="preserve"> </w:t>
      </w:r>
      <w:r>
        <w:t xml:space="preserve">построена с использованием программного средства </w:t>
      </w:r>
      <w:r>
        <w:rPr>
          <w:lang w:val="en-US"/>
        </w:rPr>
        <w:t>Ramus</w:t>
      </w:r>
      <w:r w:rsidRPr="00704DE2">
        <w:t xml:space="preserve"> </w:t>
      </w:r>
      <w:r>
        <w:rPr>
          <w:lang w:val="en-US"/>
        </w:rPr>
        <w:t>Educational</w:t>
      </w:r>
      <w:r w:rsidRPr="00704DE2">
        <w:t xml:space="preserve"> </w:t>
      </w:r>
      <w:r>
        <w:t xml:space="preserve">и состоит из </w:t>
      </w:r>
      <w:r w:rsidRPr="00A075B6">
        <w:t xml:space="preserve">двух </w:t>
      </w:r>
      <w:r w:rsidR="006E460B" w:rsidRPr="00A075B6">
        <w:t>уровней</w:t>
      </w:r>
      <w:r w:rsidRPr="00A075B6">
        <w:t xml:space="preserve">. </w:t>
      </w:r>
      <w:r w:rsidRPr="00704DE2">
        <w:t>Контекстная диаграмма (нулевой уровень)</w:t>
      </w:r>
      <w:r>
        <w:rPr>
          <w:color w:val="FF0000"/>
        </w:rPr>
        <w:t xml:space="preserve"> </w:t>
      </w:r>
      <w:r>
        <w:rPr>
          <w:lang w:val="en-US"/>
        </w:rPr>
        <w:t>IDEF</w:t>
      </w:r>
      <w:r w:rsidRPr="00704DE2">
        <w:t xml:space="preserve">0 </w:t>
      </w:r>
      <w:r>
        <w:t>показан на рисунке</w:t>
      </w:r>
      <w:r w:rsidR="00D21918">
        <w:t xml:space="preserve"> 1</w:t>
      </w:r>
      <w:r>
        <w:t>.</w:t>
      </w:r>
    </w:p>
    <w:p w14:paraId="3CC13819" w14:textId="77777777" w:rsidR="00E41E25" w:rsidRPr="00D21918" w:rsidRDefault="00E41E25" w:rsidP="00D21918">
      <w:pPr>
        <w:spacing w:after="0" w:line="240" w:lineRule="auto"/>
        <w:ind w:firstLine="709"/>
        <w:jc w:val="both"/>
      </w:pPr>
    </w:p>
    <w:p w14:paraId="2C9FD989" w14:textId="3B722D61" w:rsidR="00704DE2" w:rsidRDefault="00704DE2" w:rsidP="004234C8">
      <w:pPr>
        <w:spacing w:after="0" w:line="240" w:lineRule="auto"/>
        <w:jc w:val="center"/>
        <w:rPr>
          <w:color w:val="FF0000"/>
        </w:rPr>
      </w:pPr>
      <w:r w:rsidRPr="00704DE2">
        <w:rPr>
          <w:noProof/>
          <w:color w:val="FF0000"/>
          <w:lang w:eastAsia="ru-RU"/>
        </w:rPr>
        <w:drawing>
          <wp:inline distT="0" distB="0" distL="0" distR="0" wp14:anchorId="6E22653D" wp14:editId="4FBB4602">
            <wp:extent cx="4495800" cy="300546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1258" cy="302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B8EF" w14:textId="74699187" w:rsidR="00704DE2" w:rsidRDefault="00704DE2" w:rsidP="00704DE2">
      <w:pPr>
        <w:spacing w:after="0" w:line="240" w:lineRule="auto"/>
        <w:jc w:val="both"/>
        <w:rPr>
          <w:color w:val="FF0000"/>
        </w:rPr>
      </w:pPr>
    </w:p>
    <w:p w14:paraId="1100E075" w14:textId="3A129D8F" w:rsidR="00704DE2" w:rsidRDefault="00704DE2" w:rsidP="00704DE2">
      <w:pPr>
        <w:spacing w:after="0" w:line="240" w:lineRule="auto"/>
        <w:ind w:firstLine="709"/>
        <w:jc w:val="both"/>
      </w:pPr>
      <w:r>
        <w:lastRenderedPageBreak/>
        <w:t>Рисунок 1 – Контекстная диаграмма работы программного приложения «</w:t>
      </w:r>
      <w:r w:rsidRPr="004234C8">
        <w:t>Запоминал</w:t>
      </w:r>
      <w:r w:rsidR="004234C8">
        <w:t>к</w:t>
      </w:r>
      <w:r w:rsidRPr="004234C8">
        <w:t>а</w:t>
      </w:r>
      <w:r>
        <w:t>»</w:t>
      </w:r>
    </w:p>
    <w:p w14:paraId="20BC4F62" w14:textId="77777777" w:rsidR="00AB6247" w:rsidRDefault="00AB6247" w:rsidP="00704DE2">
      <w:pPr>
        <w:spacing w:after="0" w:line="240" w:lineRule="auto"/>
        <w:ind w:firstLine="709"/>
        <w:jc w:val="both"/>
      </w:pPr>
    </w:p>
    <w:p w14:paraId="1FF7C57C" w14:textId="65273B84" w:rsidR="001C4F60" w:rsidRDefault="00704DE2" w:rsidP="006E460B">
      <w:pPr>
        <w:spacing w:after="0" w:line="240" w:lineRule="auto"/>
        <w:ind w:firstLine="709"/>
        <w:jc w:val="both"/>
      </w:pPr>
      <w:r>
        <w:t xml:space="preserve">Входами на диаграмме </w:t>
      </w:r>
      <w:r w:rsidR="00D21918">
        <w:t>являются</w:t>
      </w:r>
      <w:r>
        <w:t xml:space="preserve"> </w:t>
      </w:r>
      <w:r w:rsidR="00AB6247">
        <w:t>«У</w:t>
      </w:r>
      <w:r>
        <w:t>ровень сложности</w:t>
      </w:r>
      <w:r w:rsidR="00AB6247">
        <w:t>»</w:t>
      </w:r>
      <w:r>
        <w:t xml:space="preserve">. В качестве выхода </w:t>
      </w:r>
      <w:r w:rsidR="00D21918">
        <w:t xml:space="preserve">используется </w:t>
      </w:r>
      <w:r w:rsidR="00AB6247">
        <w:t>«В</w:t>
      </w:r>
      <w:r w:rsidR="00D21918">
        <w:t>ремя ответа</w:t>
      </w:r>
      <w:r w:rsidR="00AB6247">
        <w:t>»</w:t>
      </w:r>
      <w:r w:rsidR="00D21918">
        <w:t>. Задействованы управляющие элементы</w:t>
      </w:r>
      <w:r w:rsidR="00D21918" w:rsidRPr="00D21918">
        <w:t xml:space="preserve">: </w:t>
      </w:r>
      <w:r w:rsidR="00AB6247">
        <w:t>«Р</w:t>
      </w:r>
      <w:r w:rsidR="00D21918">
        <w:t>уководство пользователя</w:t>
      </w:r>
      <w:r w:rsidR="00AB6247">
        <w:t>»</w:t>
      </w:r>
      <w:r w:rsidR="00D21918">
        <w:t xml:space="preserve">, </w:t>
      </w:r>
      <w:r w:rsidR="00AB6247">
        <w:t>«П</w:t>
      </w:r>
      <w:r w:rsidR="00D21918">
        <w:t>равила игры</w:t>
      </w:r>
      <w:r w:rsidR="00AB6247">
        <w:t>»</w:t>
      </w:r>
      <w:r w:rsidR="00D21918">
        <w:t xml:space="preserve">. Механизмами служат </w:t>
      </w:r>
      <w:r w:rsidR="00AB6247">
        <w:t>«П</w:t>
      </w:r>
      <w:r w:rsidR="00D21918">
        <w:t>ользователь</w:t>
      </w:r>
      <w:r w:rsidR="00AB6247">
        <w:t>»</w:t>
      </w:r>
      <w:r w:rsidR="00D21918">
        <w:t xml:space="preserve"> и </w:t>
      </w:r>
      <w:r w:rsidR="00AB6247">
        <w:t>«</w:t>
      </w:r>
      <w:r w:rsidR="00D21918">
        <w:t>ПК</w:t>
      </w:r>
      <w:r w:rsidR="00AB6247">
        <w:t>»</w:t>
      </w:r>
      <w:r w:rsidR="00D21918">
        <w:t>.</w:t>
      </w:r>
    </w:p>
    <w:p w14:paraId="21EA50B0" w14:textId="25F231C9" w:rsidR="004234C8" w:rsidRDefault="001C4F60" w:rsidP="001C4F60">
      <w:pPr>
        <w:spacing w:after="0" w:line="240" w:lineRule="auto"/>
        <w:ind w:firstLine="709"/>
        <w:jc w:val="both"/>
      </w:pPr>
      <w:r>
        <w:t xml:space="preserve">Декомпозиция контекстной диаграммы (первого уровня </w:t>
      </w:r>
      <w:r>
        <w:rPr>
          <w:lang w:val="en-US"/>
        </w:rPr>
        <w:t>IDEF</w:t>
      </w:r>
      <w:r w:rsidRPr="000400C3">
        <w:t>0</w:t>
      </w:r>
      <w:r>
        <w:t>) показана на рисунке 2.</w:t>
      </w:r>
    </w:p>
    <w:p w14:paraId="352629A2" w14:textId="2447F7F6" w:rsidR="001C4F60" w:rsidRDefault="001C4F60" w:rsidP="001C4F60">
      <w:pPr>
        <w:spacing w:after="0" w:line="240" w:lineRule="auto"/>
        <w:jc w:val="center"/>
      </w:pPr>
      <w:r w:rsidRPr="000400C3">
        <w:rPr>
          <w:noProof/>
          <w:lang w:eastAsia="ru-RU"/>
        </w:rPr>
        <w:drawing>
          <wp:inline distT="0" distB="0" distL="0" distR="0" wp14:anchorId="65B2BD80" wp14:editId="1926E3D5">
            <wp:extent cx="4257675" cy="2960573"/>
            <wp:effectExtent l="0" t="0" r="0" b="0"/>
            <wp:docPr id="603595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95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8922" cy="299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6491" w14:textId="77777777" w:rsidR="001C4F60" w:rsidRDefault="001C4F60" w:rsidP="001C4F60">
      <w:pPr>
        <w:spacing w:after="0" w:line="240" w:lineRule="auto"/>
        <w:jc w:val="center"/>
      </w:pPr>
    </w:p>
    <w:p w14:paraId="14180073" w14:textId="696BC1CF" w:rsidR="001C4F60" w:rsidRDefault="001C4F60" w:rsidP="001C4F60">
      <w:pPr>
        <w:spacing w:after="0" w:line="240" w:lineRule="auto"/>
        <w:ind w:firstLine="709"/>
        <w:jc w:val="both"/>
      </w:pPr>
      <w:r>
        <w:t xml:space="preserve">Рисунок 2 – Декомпозиция контекстной диаграммы (первого уровня </w:t>
      </w:r>
      <w:r>
        <w:rPr>
          <w:lang w:val="en-US"/>
        </w:rPr>
        <w:t>IDEF</w:t>
      </w:r>
      <w:r w:rsidRPr="000400C3">
        <w:t>0</w:t>
      </w:r>
      <w:r>
        <w:t>)</w:t>
      </w:r>
      <w:r w:rsidRPr="000400C3">
        <w:t xml:space="preserve"> </w:t>
      </w:r>
    </w:p>
    <w:p w14:paraId="65F70B19" w14:textId="031A6A15" w:rsidR="001C4F60" w:rsidRDefault="001C4F60" w:rsidP="001C4F60">
      <w:pPr>
        <w:spacing w:after="0" w:line="240" w:lineRule="auto"/>
        <w:ind w:firstLine="709"/>
        <w:jc w:val="both"/>
      </w:pPr>
    </w:p>
    <w:p w14:paraId="3E43C640" w14:textId="65D4DC38" w:rsidR="00D21918" w:rsidRDefault="006E460B" w:rsidP="006E460B">
      <w:pPr>
        <w:spacing w:after="0" w:line="240" w:lineRule="auto"/>
        <w:ind w:firstLine="709"/>
        <w:jc w:val="both"/>
      </w:pPr>
      <w:r>
        <w:t>У блока А1 «Настройка тренировки» входом является «Уровень сложности»</w:t>
      </w:r>
      <w:r w:rsidRPr="006E460B">
        <w:t xml:space="preserve">. </w:t>
      </w:r>
      <w:r>
        <w:t>В качестве выхода используется</w:t>
      </w:r>
      <w:r w:rsidRPr="006E460B">
        <w:t xml:space="preserve">: </w:t>
      </w:r>
      <w:r>
        <w:t>«Количество кружков», «Размер сетки», «Время»</w:t>
      </w:r>
      <w:r w:rsidRPr="006E460B">
        <w:t>.</w:t>
      </w:r>
      <w:r>
        <w:t xml:space="preserve"> </w:t>
      </w:r>
      <w:r w:rsidR="00DE0BC7">
        <w:t>Используется</w:t>
      </w:r>
      <w:r>
        <w:t xml:space="preserve"> управляющий элемент «Руководство пользователя».</w:t>
      </w:r>
      <w:r w:rsidRPr="006E460B">
        <w:t xml:space="preserve"> </w:t>
      </w:r>
      <w:r>
        <w:t>Механизмами служат «Пользователь» и «ПК».</w:t>
      </w:r>
    </w:p>
    <w:p w14:paraId="2D48013A" w14:textId="12673EA4" w:rsidR="00E10CDE" w:rsidRPr="00E10CDE" w:rsidRDefault="00776FB3" w:rsidP="00E10CDE">
      <w:pPr>
        <w:spacing w:after="0" w:line="240" w:lineRule="auto"/>
        <w:ind w:firstLine="709"/>
        <w:jc w:val="both"/>
      </w:pPr>
      <w:r>
        <w:t xml:space="preserve">В </w:t>
      </w:r>
      <w:r w:rsidR="00E10CDE" w:rsidRPr="00E10CDE">
        <w:t>блок</w:t>
      </w:r>
      <w:r>
        <w:t>е</w:t>
      </w:r>
      <w:r w:rsidR="00E10CDE" w:rsidRPr="00E10CDE">
        <w:t xml:space="preserve"> А2 «Выполнение задания» вход</w:t>
      </w:r>
      <w:r w:rsidR="004234C8">
        <w:t>ами</w:t>
      </w:r>
      <w:r w:rsidR="00E10CDE" w:rsidRPr="00E10CDE">
        <w:t xml:space="preserve"> </w:t>
      </w:r>
      <w:r w:rsidR="00C10649">
        <w:t>служат</w:t>
      </w:r>
      <w:r w:rsidR="00E10CDE" w:rsidRPr="00E10CDE">
        <w:t xml:space="preserve"> «Количество кружков», «Размер сетки», «Время». </w:t>
      </w:r>
      <w:r w:rsidR="00DE0BC7">
        <w:t>В</w:t>
      </w:r>
      <w:r w:rsidR="00E10CDE" w:rsidRPr="00E10CDE">
        <w:t>ыход</w:t>
      </w:r>
      <w:r w:rsidR="00DE0BC7">
        <w:t>ом</w:t>
      </w:r>
      <w:r w:rsidR="00E10CDE" w:rsidRPr="00E10CDE">
        <w:t xml:space="preserve"> </w:t>
      </w:r>
      <w:r w:rsidR="00DE0BC7">
        <w:t>является</w:t>
      </w:r>
      <w:r w:rsidR="00E10CDE" w:rsidRPr="00E10CDE">
        <w:t>: «Результат». Задействован управляющий элемент «Правила игры». Механизмами служат «Пользователь» и «ПК».</w:t>
      </w:r>
    </w:p>
    <w:p w14:paraId="3E63CCDC" w14:textId="19FA0E2B" w:rsidR="00E10CDE" w:rsidRPr="00E10CDE" w:rsidRDefault="00776FB3" w:rsidP="00E10CDE">
      <w:pPr>
        <w:spacing w:after="0" w:line="240" w:lineRule="auto"/>
        <w:ind w:firstLine="709"/>
        <w:jc w:val="both"/>
      </w:pPr>
      <w:r>
        <w:t>Б</w:t>
      </w:r>
      <w:r w:rsidR="00E10CDE" w:rsidRPr="00E10CDE">
        <w:t>лок А3 «Результат»</w:t>
      </w:r>
      <w:r w:rsidR="004234C8">
        <w:t xml:space="preserve"> </w:t>
      </w:r>
      <w:r w:rsidR="00DE0BC7">
        <w:t>имеет вход</w:t>
      </w:r>
      <w:r w:rsidR="00E10CDE" w:rsidRPr="00E10CDE">
        <w:t xml:space="preserve"> «Результат». В качестве выхода используется «Образец результатов». Задействован управляющий элемент «Правила игры». Механизмами служат «Пользователь» и «ПК».</w:t>
      </w:r>
    </w:p>
    <w:p w14:paraId="54CFECAA" w14:textId="3DE8307B" w:rsidR="005D0A4B" w:rsidRDefault="00776FB3" w:rsidP="006B413F">
      <w:pPr>
        <w:spacing w:after="0" w:line="240" w:lineRule="auto"/>
        <w:ind w:firstLine="709"/>
        <w:jc w:val="both"/>
      </w:pPr>
      <w:r>
        <w:t>Для</w:t>
      </w:r>
      <w:r w:rsidR="00E10CDE" w:rsidRPr="00E10CDE">
        <w:t xml:space="preserve"> блока А4 «Руководство пользователя», вход</w:t>
      </w:r>
      <w:r w:rsidR="004234C8">
        <w:t>ами</w:t>
      </w:r>
      <w:r w:rsidR="00E10CDE" w:rsidRPr="00E10CDE">
        <w:t xml:space="preserve"> явля</w:t>
      </w:r>
      <w:r w:rsidR="004234C8">
        <w:t>ю</w:t>
      </w:r>
      <w:r w:rsidR="00E10CDE" w:rsidRPr="00E10CDE">
        <w:t xml:space="preserve">тся «Уровень сложности», «Настройка тренировки». В качестве выхода используется «Правила игры». </w:t>
      </w:r>
      <w:r w:rsidR="00DE0BC7">
        <w:t>Использован</w:t>
      </w:r>
      <w:r w:rsidR="00E10CDE" w:rsidRPr="00E10CDE">
        <w:t xml:space="preserve"> управляющий элемент «Пользователь». Механизмами служат «ПК».</w:t>
      </w:r>
      <w:bookmarkStart w:id="23" w:name="_Toc221608447"/>
      <w:bookmarkStart w:id="24" w:name="_Toc222987351"/>
    </w:p>
    <w:p w14:paraId="0F98B946" w14:textId="77777777" w:rsidR="006B413F" w:rsidRDefault="006B413F" w:rsidP="006B413F">
      <w:pPr>
        <w:spacing w:after="0" w:line="240" w:lineRule="auto"/>
        <w:ind w:firstLine="709"/>
        <w:jc w:val="both"/>
      </w:pPr>
    </w:p>
    <w:p w14:paraId="10E562BB" w14:textId="3E35E7AD" w:rsidR="00F17702" w:rsidRDefault="00F17702" w:rsidP="00F17702">
      <w:pPr>
        <w:pStyle w:val="a0"/>
      </w:pPr>
    </w:p>
    <w:p w14:paraId="77CEFCF4" w14:textId="77777777" w:rsidR="00F17702" w:rsidRDefault="00F17702">
      <w:pPr>
        <w:rPr>
          <w:b/>
        </w:rPr>
      </w:pPr>
      <w:r>
        <w:br w:type="page"/>
      </w:r>
    </w:p>
    <w:p w14:paraId="3F693A42" w14:textId="70BC0314" w:rsidR="00FF7434" w:rsidRDefault="00FF7434" w:rsidP="00FF7434">
      <w:pPr>
        <w:pStyle w:val="2"/>
        <w:jc w:val="both"/>
      </w:pPr>
      <w:r>
        <w:lastRenderedPageBreak/>
        <w:t>1.4 Проектирования пользовательского интерфейса</w:t>
      </w:r>
      <w:bookmarkEnd w:id="23"/>
      <w:bookmarkEnd w:id="24"/>
      <w:r>
        <w:t xml:space="preserve"> </w:t>
      </w:r>
    </w:p>
    <w:p w14:paraId="5FE20005" w14:textId="7E30A2AC" w:rsidR="00030797" w:rsidRDefault="00030797" w:rsidP="00FF793B">
      <w:pPr>
        <w:pStyle w:val="a0"/>
      </w:pPr>
    </w:p>
    <w:p w14:paraId="2ADDAE66" w14:textId="3B3507ED" w:rsidR="00FF793B" w:rsidRDefault="00FF793B" w:rsidP="00FF793B">
      <w:pPr>
        <w:pStyle w:val="a0"/>
      </w:pPr>
    </w:p>
    <w:p w14:paraId="7C7DE350" w14:textId="60836BA9" w:rsidR="00FF793B" w:rsidRDefault="005D0A4B" w:rsidP="00FF793B">
      <w:pPr>
        <w:pStyle w:val="a0"/>
      </w:pPr>
      <w:r w:rsidRPr="005D0A4B">
        <w:t>Пользовательский интерфейс (UI, User Interface) — это точка взаимодействия между человеком и цифровым продуктом. Это совокупность экранов, страниц, кнопок, иконок, анимации и тактильных откликов, с помощью которых пользователь управляет устройством или программой и получает обратную связь.</w:t>
      </w:r>
    </w:p>
    <w:p w14:paraId="3207F4C9" w14:textId="3EF44F4A" w:rsidR="00FF793B" w:rsidRPr="00AA49BE" w:rsidRDefault="000F7474" w:rsidP="00FF793B">
      <w:pPr>
        <w:pStyle w:val="a0"/>
      </w:pPr>
      <w:r w:rsidRPr="00AA49BE">
        <w:t>Виды пользовательск</w:t>
      </w:r>
      <w:r w:rsidR="00AA49BE" w:rsidRPr="00AA49BE">
        <w:t>ого</w:t>
      </w:r>
      <w:r w:rsidRPr="00AA49BE">
        <w:t xml:space="preserve"> интерфейс</w:t>
      </w:r>
      <w:r w:rsidR="00AA49BE" w:rsidRPr="00AA49BE">
        <w:t>а</w:t>
      </w:r>
      <w:r w:rsidRPr="00AA49BE">
        <w:rPr>
          <w:lang w:val="en-US"/>
        </w:rPr>
        <w:t>:</w:t>
      </w:r>
    </w:p>
    <w:p w14:paraId="35C17352" w14:textId="5625DB4C" w:rsidR="005D0A4B" w:rsidRPr="00AA49BE" w:rsidRDefault="005D0A4B" w:rsidP="00F17702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hanging="11"/>
        <w:jc w:val="both"/>
      </w:pPr>
      <w:r w:rsidRPr="00AA49BE">
        <w:t>Графический интерфейс</w:t>
      </w:r>
      <w:r w:rsidR="00D245F1">
        <w:t>.</w:t>
      </w:r>
    </w:p>
    <w:p w14:paraId="03AD23DE" w14:textId="5F317828" w:rsidR="005D0A4B" w:rsidRPr="00AA49BE" w:rsidRDefault="005D0A4B" w:rsidP="00F17702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hanging="11"/>
        <w:jc w:val="both"/>
      </w:pPr>
      <w:r w:rsidRPr="00AA49BE">
        <w:t>Интерфейс командной строки</w:t>
      </w:r>
      <w:r w:rsidR="00AA49BE">
        <w:t>.</w:t>
      </w:r>
      <w:r w:rsidRPr="00AA49BE">
        <w:t xml:space="preserve"> </w:t>
      </w:r>
    </w:p>
    <w:p w14:paraId="22F7124C" w14:textId="457CC8D5" w:rsidR="005D0A4B" w:rsidRPr="00AA49BE" w:rsidRDefault="005D0A4B" w:rsidP="00F17702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hanging="11"/>
        <w:jc w:val="both"/>
      </w:pPr>
      <w:r w:rsidRPr="00AA49BE">
        <w:t>Голосовой интерфейс</w:t>
      </w:r>
      <w:r w:rsidR="00AA49BE">
        <w:t>.</w:t>
      </w:r>
    </w:p>
    <w:p w14:paraId="50E35644" w14:textId="6D263D60" w:rsidR="005D0A4B" w:rsidRPr="00AA49BE" w:rsidRDefault="005D0A4B" w:rsidP="00F17702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hanging="11"/>
        <w:jc w:val="both"/>
      </w:pPr>
      <w:r w:rsidRPr="00AA49BE">
        <w:t>Тактильный интерфейс</w:t>
      </w:r>
      <w:r w:rsidR="00AA49BE">
        <w:t>.</w:t>
      </w:r>
    </w:p>
    <w:p w14:paraId="3C291DD2" w14:textId="714300F2" w:rsidR="005D0A4B" w:rsidRPr="00AA49BE" w:rsidRDefault="005D0A4B" w:rsidP="00F17702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hanging="11"/>
        <w:jc w:val="both"/>
      </w:pPr>
      <w:r w:rsidRPr="00AA49BE">
        <w:t>Жестовый интерфейс</w:t>
      </w:r>
      <w:r w:rsidR="00AA49BE">
        <w:t>.</w:t>
      </w:r>
    </w:p>
    <w:p w14:paraId="62D99123" w14:textId="0F115787" w:rsidR="005D0A4B" w:rsidRDefault="005D0A4B" w:rsidP="005D0A4B">
      <w:pPr>
        <w:pStyle w:val="a0"/>
      </w:pPr>
      <w:r>
        <w:t>Требования к интерфейсам — это набор критериев, характеристик и ограничений, которым должен соответствовать пользовательский интерфейс, чтобы обеспечить эффективное, безопасное и комфортное взаимодействие пользователя с системой.</w:t>
      </w:r>
    </w:p>
    <w:p w14:paraId="0E77AF7E" w14:textId="2757962F" w:rsidR="005D0A4B" w:rsidRPr="0040759F" w:rsidRDefault="005D0A4B" w:rsidP="00F17702">
      <w:pPr>
        <w:pStyle w:val="a0"/>
        <w:ind w:left="567" w:firstLine="0"/>
      </w:pPr>
      <w:r w:rsidRPr="0040759F">
        <w:t>Требования делятся на несколько ключевых категорий:</w:t>
      </w:r>
    </w:p>
    <w:p w14:paraId="2BEE6BD5" w14:textId="2E28B3AC" w:rsidR="005B0D14" w:rsidRDefault="005B0D14" w:rsidP="00F1770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Функциональные требования – Определяют, что именно должен уметь</w:t>
      </w:r>
      <w:bookmarkStart w:id="25" w:name="_Hlk225418026"/>
      <w:r>
        <w:t xml:space="preserve"> </w:t>
      </w:r>
      <w:bookmarkEnd w:id="25"/>
      <w:r>
        <w:t xml:space="preserve">делать интерфейс. </w:t>
      </w:r>
    </w:p>
    <w:p w14:paraId="1618A68B" w14:textId="25D14082" w:rsidR="005B0D14" w:rsidRDefault="005B0D14" w:rsidP="00F1770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Эргономические требования – Определяют, насколько удобно пользователю работать с интерфейсом. </w:t>
      </w:r>
    </w:p>
    <w:p w14:paraId="3FFFD6B3" w14:textId="32DD0036" w:rsidR="005B0D14" w:rsidRDefault="005B0D14" w:rsidP="00F1770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Психологические и визуальные требования – Определяют, как интерфейс воспринимается пользователем. </w:t>
      </w:r>
    </w:p>
    <w:p w14:paraId="14AEF3B0" w14:textId="61547FEC" w:rsidR="005B0D14" w:rsidRDefault="005B0D14" w:rsidP="00F1770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Технические требования – Определяют, на каких устройствах и как интерфейс должен работать.</w:t>
      </w:r>
    </w:p>
    <w:p w14:paraId="655701A1" w14:textId="2BB2020F" w:rsidR="005B0D14" w:rsidRDefault="005B0D14" w:rsidP="00F1770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доступности</w:t>
      </w:r>
      <w:r w:rsidR="0090134B">
        <w:t xml:space="preserve"> </w:t>
      </w:r>
      <w:r>
        <w:t>– Определяют, могут ли пользоваться интерфейсом люди с ограниченными возможностями.</w:t>
      </w:r>
    </w:p>
    <w:p w14:paraId="310B4257" w14:textId="37EC259B" w:rsidR="005B0D14" w:rsidRDefault="005B0D14" w:rsidP="00F1770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безопасности – Определяют, как интерфейс защищает пользователя и данные. </w:t>
      </w:r>
    </w:p>
    <w:p w14:paraId="68752FF9" w14:textId="06109263" w:rsidR="00FF793B" w:rsidRDefault="005B0D14" w:rsidP="00F1770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Юридические и нормативные требования – Определяют, каким законам и стандартам должен соответствовать интерфейс. </w:t>
      </w:r>
    </w:p>
    <w:p w14:paraId="6AAD25EB" w14:textId="06F942B5" w:rsidR="0090134B" w:rsidRPr="000F7DCD" w:rsidRDefault="0090134B" w:rsidP="00D245F1">
      <w:pPr>
        <w:pStyle w:val="a0"/>
      </w:pPr>
      <w:r>
        <w:t xml:space="preserve">Всем </w:t>
      </w:r>
      <w:r w:rsidR="00AE314B">
        <w:t>вышеперечисленным</w:t>
      </w:r>
      <w:r>
        <w:t xml:space="preserve"> требованиям должен </w:t>
      </w:r>
      <w:r w:rsidR="00960501">
        <w:t>удовлетворять</w:t>
      </w:r>
      <w:r>
        <w:t xml:space="preserve"> интерфейс «Запоминалка». Интерфейс разработ</w:t>
      </w:r>
      <w:r w:rsidR="00AB431D">
        <w:t>а</w:t>
      </w:r>
      <w:r>
        <w:t xml:space="preserve">емого программного приложения состоит из </w:t>
      </w:r>
      <w:r w:rsidR="00C4692C" w:rsidRPr="00C4692C">
        <w:t>одного окна</w:t>
      </w:r>
      <w:r>
        <w:t xml:space="preserve">. Главное окно приложение представлено на рисунке </w:t>
      </w:r>
      <w:r w:rsidR="006B413F" w:rsidRPr="000F7DCD">
        <w:t>3.</w:t>
      </w:r>
    </w:p>
    <w:p w14:paraId="4DC3D995" w14:textId="6D7F0DFB" w:rsidR="006B413F" w:rsidRDefault="006B413F" w:rsidP="00D245F1">
      <w:pPr>
        <w:pStyle w:val="a0"/>
      </w:pPr>
    </w:p>
    <w:p w14:paraId="2B36F81F" w14:textId="61EBA114" w:rsidR="006B413F" w:rsidRDefault="00A7024E" w:rsidP="006B413F">
      <w:pPr>
        <w:spacing w:after="0"/>
        <w:jc w:val="center"/>
        <w:rPr>
          <w:noProof/>
          <w:szCs w:val="28"/>
        </w:rPr>
      </w:pPr>
      <w:r w:rsidRPr="00A7024E">
        <w:rPr>
          <w:noProof/>
          <w:szCs w:val="28"/>
        </w:rPr>
        <w:lastRenderedPageBreak/>
        <w:drawing>
          <wp:inline distT="0" distB="0" distL="0" distR="0" wp14:anchorId="1FC5CA69" wp14:editId="4A9F722A">
            <wp:extent cx="4334480" cy="5525271"/>
            <wp:effectExtent l="0" t="0" r="9525" b="0"/>
            <wp:docPr id="63793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5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48E6" w14:textId="77777777" w:rsidR="006B413F" w:rsidRPr="0014381E" w:rsidRDefault="006B413F" w:rsidP="006B413F">
      <w:pPr>
        <w:spacing w:after="0"/>
        <w:jc w:val="center"/>
        <w:rPr>
          <w:noProof/>
          <w:szCs w:val="28"/>
        </w:rPr>
      </w:pPr>
    </w:p>
    <w:p w14:paraId="6E0700B0" w14:textId="1F036578" w:rsidR="006B413F" w:rsidRDefault="006B413F" w:rsidP="006B413F">
      <w:pPr>
        <w:spacing w:after="0"/>
        <w:ind w:firstLine="709"/>
        <w:jc w:val="both"/>
        <w:rPr>
          <w:noProof/>
          <w:szCs w:val="28"/>
        </w:rPr>
      </w:pPr>
      <w:r w:rsidRPr="0014381E">
        <w:rPr>
          <w:noProof/>
          <w:szCs w:val="28"/>
        </w:rPr>
        <w:t xml:space="preserve">Рисунок </w:t>
      </w:r>
      <w:r w:rsidRPr="006B413F">
        <w:rPr>
          <w:noProof/>
          <w:szCs w:val="28"/>
        </w:rPr>
        <w:t xml:space="preserve">3 </w:t>
      </w:r>
      <w:r w:rsidRPr="0014381E">
        <w:rPr>
          <w:noProof/>
          <w:szCs w:val="28"/>
        </w:rPr>
        <w:t>– Главное окно приложения «Запоминалка»</w:t>
      </w:r>
    </w:p>
    <w:p w14:paraId="346C4A3A" w14:textId="77777777" w:rsidR="006B413F" w:rsidRPr="0014381E" w:rsidRDefault="006B413F" w:rsidP="006B413F">
      <w:pPr>
        <w:spacing w:after="0"/>
        <w:ind w:firstLine="709"/>
        <w:jc w:val="both"/>
        <w:rPr>
          <w:noProof/>
          <w:szCs w:val="28"/>
        </w:rPr>
      </w:pPr>
    </w:p>
    <w:p w14:paraId="1DB24219" w14:textId="77777777" w:rsidR="006B413F" w:rsidRDefault="006B413F" w:rsidP="006B413F">
      <w:pPr>
        <w:spacing w:after="0"/>
        <w:ind w:firstLine="709"/>
        <w:jc w:val="both"/>
        <w:rPr>
          <w:noProof/>
          <w:szCs w:val="28"/>
        </w:rPr>
      </w:pPr>
      <w:r w:rsidRPr="0014381E">
        <w:rPr>
          <w:noProof/>
          <w:szCs w:val="28"/>
        </w:rPr>
        <w:t>В верхней левой части главного окна находится группа кнопок «Уровень сложности», внутри которой расположены три кнопки: «Низкий», «Средний» и «Высокий». По умолчанию активна кнопка «Низкий», которая устанавливает игровое поле размером 3×3, количество кружков равным одному, время показа кружков две секунды, а время на ответ пять секунд. Кнопка «Средний» устанавливает поле 4×4, два кружка, полторы секунды показа и четыре секунды на ответ. Кнопка «Высокий» устанавливает поле 5×5, три кружка, одну секунду показа и три секунды на ответ. При переключении любой радиокнопки игровое поле мгновенно перестраивается под новый размер, таймер сбрасывается на нулевое значение, игровой прогресс обнуляется, и игра останавливается до повторного нажатия кнопки «Запуск».</w:t>
      </w:r>
    </w:p>
    <w:p w14:paraId="2E3A8115" w14:textId="237E3557" w:rsidR="00BB4928" w:rsidRPr="00FE682D" w:rsidRDefault="006B413F" w:rsidP="00FE682D">
      <w:pPr>
        <w:pStyle w:val="1"/>
        <w:spacing w:after="0"/>
        <w:jc w:val="both"/>
      </w:pPr>
      <w:bookmarkStart w:id="26" w:name="_Toc191392411"/>
      <w:bookmarkStart w:id="27" w:name="_Toc191392464"/>
      <w:bookmarkStart w:id="28" w:name="_Toc221608448"/>
      <w:bookmarkStart w:id="29" w:name="_Toc222987352"/>
      <w:r>
        <w:br w:type="page"/>
      </w:r>
      <w:r w:rsidR="00030797" w:rsidRPr="00FE682D">
        <w:lastRenderedPageBreak/>
        <w:t>2</w:t>
      </w:r>
      <w:r w:rsidR="00BB4928" w:rsidRPr="00FE682D">
        <w:t xml:space="preserve"> </w:t>
      </w:r>
      <w:bookmarkEnd w:id="26"/>
      <w:bookmarkEnd w:id="27"/>
      <w:r w:rsidR="00FF7434">
        <w:t>Программная реализация и тестирования компьютерной логической игры для тренировки памяти</w:t>
      </w:r>
      <w:bookmarkEnd w:id="28"/>
      <w:bookmarkEnd w:id="29"/>
    </w:p>
    <w:p w14:paraId="6F74EEBC" w14:textId="71701666" w:rsidR="00BB4928" w:rsidRDefault="00BB4928" w:rsidP="00457D8A">
      <w:pPr>
        <w:spacing w:after="0" w:line="240" w:lineRule="auto"/>
      </w:pPr>
    </w:p>
    <w:p w14:paraId="414E2B9E" w14:textId="6721FFDC" w:rsidR="00030797" w:rsidRDefault="00030797" w:rsidP="00030797">
      <w:pPr>
        <w:pStyle w:val="2"/>
        <w:jc w:val="both"/>
      </w:pPr>
      <w:bookmarkStart w:id="30" w:name="_Toc191392412"/>
      <w:bookmarkStart w:id="31" w:name="_Toc191392465"/>
      <w:bookmarkStart w:id="32" w:name="_Toc221608449"/>
      <w:bookmarkStart w:id="33" w:name="_Toc222987353"/>
      <w:r>
        <w:t xml:space="preserve">2.1 </w:t>
      </w:r>
      <w:bookmarkEnd w:id="30"/>
      <w:bookmarkEnd w:id="31"/>
      <w:r w:rsidR="00FF7434">
        <w:t>Обоснования выбора инструментальных средств разработки</w:t>
      </w:r>
      <w:bookmarkEnd w:id="32"/>
      <w:bookmarkEnd w:id="33"/>
    </w:p>
    <w:p w14:paraId="6EEC30F4" w14:textId="77777777" w:rsidR="00030797" w:rsidRDefault="00030797" w:rsidP="00C4692C">
      <w:pPr>
        <w:spacing w:after="0" w:line="240" w:lineRule="auto"/>
        <w:ind w:firstLine="709"/>
      </w:pPr>
    </w:p>
    <w:p w14:paraId="761EE857" w14:textId="77777777" w:rsidR="00030797" w:rsidRDefault="00030797" w:rsidP="00C4692C">
      <w:pPr>
        <w:spacing w:after="0" w:line="240" w:lineRule="auto"/>
        <w:ind w:firstLine="709"/>
      </w:pPr>
    </w:p>
    <w:p w14:paraId="1AC43A6F" w14:textId="5FA5F035" w:rsidR="00030797" w:rsidRDefault="00B37685" w:rsidP="003E513F">
      <w:pPr>
        <w:spacing w:after="0" w:line="240" w:lineRule="auto"/>
        <w:ind w:firstLine="709"/>
        <w:jc w:val="both"/>
      </w:pPr>
      <w:r w:rsidRPr="00B37685">
        <w:t>При создании программы для тренировки памяти важно правильно подобрать технологии и инструменты для разработки.</w:t>
      </w:r>
      <w:r w:rsidR="00B81D58" w:rsidRPr="00B37685">
        <w:t xml:space="preserve"> </w:t>
      </w:r>
      <w:r w:rsidR="00B81D58" w:rsidRPr="00B81D58">
        <w:t>В качестве основы предлагается использовать экосистему Microsoft .NET с языком C# в сочетании с</w:t>
      </w:r>
      <w:r w:rsidR="007C645F">
        <w:t>о с</w:t>
      </w:r>
      <w:r w:rsidR="004E6A82">
        <w:t xml:space="preserve">редством разработки – </w:t>
      </w:r>
      <w:r w:rsidR="004E6A82">
        <w:rPr>
          <w:lang w:val="en-US"/>
        </w:rPr>
        <w:t>Visual</w:t>
      </w:r>
      <w:r w:rsidR="004E6A82" w:rsidRPr="003B53F6">
        <w:t xml:space="preserve"> </w:t>
      </w:r>
      <w:r w:rsidR="004E6A82">
        <w:rPr>
          <w:lang w:val="en-US"/>
        </w:rPr>
        <w:t>Studio</w:t>
      </w:r>
      <w:r w:rsidR="00B81D58">
        <w:t xml:space="preserve">. </w:t>
      </w:r>
      <w:r w:rsidR="00B81D58" w:rsidRPr="00B81D58">
        <w:t>Ниже представлено развернутое обоснование этого выбора</w:t>
      </w:r>
      <w:r w:rsidR="008832A8">
        <w:t>.</w:t>
      </w:r>
    </w:p>
    <w:p w14:paraId="23CAE3AB" w14:textId="03C95077" w:rsidR="00B81D58" w:rsidRDefault="00B81D58" w:rsidP="003E513F">
      <w:pPr>
        <w:spacing w:after="0" w:line="240" w:lineRule="auto"/>
        <w:ind w:firstLine="709"/>
        <w:jc w:val="both"/>
      </w:pPr>
      <w:r>
        <w:t>Visual Studio — флагманская интегрированная среда разработки от Microsoft, предназначенная для создания программного обеспечения различного назначения</w:t>
      </w:r>
      <w:r w:rsidR="008832A8">
        <w:t>.</w:t>
      </w:r>
    </w:p>
    <w:p w14:paraId="203FF711" w14:textId="304CE7E9" w:rsidR="00B81D58" w:rsidRDefault="00B81D58" w:rsidP="003E513F">
      <w:pPr>
        <w:spacing w:after="0" w:line="240" w:lineRule="auto"/>
        <w:ind w:firstLine="709"/>
        <w:jc w:val="both"/>
      </w:pPr>
      <w:r>
        <w:t>Ключевое преимущество</w:t>
      </w:r>
      <w:r w:rsidR="003E513F" w:rsidRPr="003E513F">
        <w:t xml:space="preserve">: </w:t>
      </w:r>
      <w:r>
        <w:t>универсальность и всеобъемлющий характер. Среда разработки поддерживает множество языков программирования, включая C#, C++, Visual Basic, F#, Python, JavaScript и другие. Более того, через систему расширений можно добавить поддержку практически любого современного языка.</w:t>
      </w:r>
    </w:p>
    <w:p w14:paraId="088B988E" w14:textId="276DD1BD" w:rsidR="003E513F" w:rsidRDefault="003E513F" w:rsidP="003E513F">
      <w:pPr>
        <w:spacing w:after="0" w:line="240" w:lineRule="auto"/>
        <w:ind w:firstLine="709"/>
        <w:jc w:val="both"/>
      </w:pPr>
      <w:r>
        <w:t>Отладчик Visual Studio — это мощный инструмент для выявления и исправления ошибок в коде. Он позволяет:</w:t>
      </w:r>
    </w:p>
    <w:p w14:paraId="6E684292" w14:textId="7E7BE9EC" w:rsidR="003E513F" w:rsidRDefault="003E513F" w:rsidP="003E513F">
      <w:pPr>
        <w:pStyle w:val="ac"/>
        <w:numPr>
          <w:ilvl w:val="0"/>
          <w:numId w:val="22"/>
        </w:numPr>
        <w:spacing w:after="0" w:line="240" w:lineRule="auto"/>
        <w:ind w:left="0" w:firstLine="357"/>
        <w:jc w:val="both"/>
      </w:pPr>
      <w:r>
        <w:t>Устанавливать точки останова, включая условные и точки трассировки</w:t>
      </w:r>
    </w:p>
    <w:p w14:paraId="30CEC3B7" w14:textId="1DD08103" w:rsidR="003E513F" w:rsidRDefault="003E513F" w:rsidP="003E513F">
      <w:pPr>
        <w:pStyle w:val="ac"/>
        <w:numPr>
          <w:ilvl w:val="0"/>
          <w:numId w:val="22"/>
        </w:numPr>
        <w:spacing w:after="0" w:line="240" w:lineRule="auto"/>
        <w:ind w:left="0" w:firstLine="357"/>
        <w:jc w:val="both"/>
      </w:pPr>
      <w:r>
        <w:t>Наблюдать за значениями переменных и выражений в реальном времени</w:t>
      </w:r>
    </w:p>
    <w:p w14:paraId="073713E2" w14:textId="72CA0E2C" w:rsidR="003E513F" w:rsidRDefault="003E513F" w:rsidP="003E513F">
      <w:pPr>
        <w:pStyle w:val="ac"/>
        <w:numPr>
          <w:ilvl w:val="0"/>
          <w:numId w:val="22"/>
        </w:numPr>
        <w:spacing w:after="0" w:line="240" w:lineRule="auto"/>
        <w:ind w:left="0" w:firstLine="357"/>
        <w:jc w:val="both"/>
      </w:pPr>
      <w:r>
        <w:t>Использовать окна наблюдения и локальных переменных</w:t>
      </w:r>
    </w:p>
    <w:p w14:paraId="670274C1" w14:textId="4E5C335D" w:rsidR="003E513F" w:rsidRDefault="003E513F" w:rsidP="003E513F">
      <w:pPr>
        <w:pStyle w:val="ac"/>
        <w:numPr>
          <w:ilvl w:val="0"/>
          <w:numId w:val="22"/>
        </w:numPr>
        <w:spacing w:after="0" w:line="240" w:lineRule="auto"/>
        <w:ind w:left="0" w:firstLine="357"/>
        <w:jc w:val="both"/>
      </w:pPr>
      <w:r>
        <w:t>Отлаживать многопоточные приложения с визуализацией потоков</w:t>
      </w:r>
    </w:p>
    <w:p w14:paraId="6CB71DA7" w14:textId="25E5C74A" w:rsidR="003E513F" w:rsidRDefault="003E513F" w:rsidP="003E513F">
      <w:pPr>
        <w:pStyle w:val="ac"/>
        <w:numPr>
          <w:ilvl w:val="0"/>
          <w:numId w:val="22"/>
        </w:numPr>
        <w:spacing w:after="0" w:line="240" w:lineRule="auto"/>
        <w:ind w:left="0" w:firstLine="357"/>
        <w:jc w:val="both"/>
      </w:pPr>
      <w:r>
        <w:t xml:space="preserve">Проводить отладку исторических данных </w:t>
      </w:r>
    </w:p>
    <w:p w14:paraId="71353C26" w14:textId="7FA80AE6" w:rsidR="003E513F" w:rsidRDefault="003E513F" w:rsidP="003E513F">
      <w:pPr>
        <w:pStyle w:val="ac"/>
        <w:numPr>
          <w:ilvl w:val="0"/>
          <w:numId w:val="22"/>
        </w:numPr>
        <w:spacing w:after="0" w:line="240" w:lineRule="auto"/>
        <w:ind w:left="0" w:firstLine="357"/>
        <w:jc w:val="both"/>
      </w:pPr>
      <w:r>
        <w:t>Отлаживать приложения удаленно, включая облачные сервисы</w:t>
      </w:r>
    </w:p>
    <w:p w14:paraId="1169A3A6" w14:textId="6E392D9E" w:rsidR="003E513F" w:rsidRDefault="003E513F" w:rsidP="003E513F">
      <w:pPr>
        <w:spacing w:after="0" w:line="240" w:lineRule="auto"/>
        <w:ind w:firstLine="709"/>
        <w:jc w:val="both"/>
      </w:pPr>
      <w:r>
        <w:t xml:space="preserve">Функция </w:t>
      </w:r>
      <w:r w:rsidR="007C645F">
        <w:t>«</w:t>
      </w:r>
      <w:r>
        <w:t>Edit and Continue</w:t>
      </w:r>
      <w:r w:rsidR="007C645F">
        <w:t>»</w:t>
      </w:r>
      <w:r>
        <w:t xml:space="preserve"> позволяет вносить изменения в код прямо во время сеанса отладки, что существенно ускоряет процесс исправления обнаруженных проблем.</w:t>
      </w:r>
    </w:p>
    <w:p w14:paraId="67BF0E7E" w14:textId="3CF4771C" w:rsidR="003E513F" w:rsidRDefault="008832A8" w:rsidP="003E513F">
      <w:pPr>
        <w:spacing w:after="0" w:line="240" w:lineRule="auto"/>
        <w:ind w:firstLine="709"/>
        <w:jc w:val="both"/>
      </w:pPr>
      <w:r w:rsidRPr="008832A8">
        <w:t>C#</w:t>
      </w:r>
      <w:r w:rsidR="007C645F">
        <w:t xml:space="preserve"> </w:t>
      </w:r>
      <w:r w:rsidRPr="008832A8">
        <w:t>– это объектно-ориентированный язык программирования. Он был разработан корпорацией Microsoft специально для своих операционных систем.</w:t>
      </w:r>
    </w:p>
    <w:p w14:paraId="7EB4F74A" w14:textId="418F8948" w:rsidR="008832A8" w:rsidRDefault="008832A8" w:rsidP="008832A8">
      <w:pPr>
        <w:spacing w:after="0" w:line="240" w:lineRule="auto"/>
        <w:ind w:firstLine="709"/>
        <w:jc w:val="both"/>
      </w:pPr>
      <w:r>
        <w:t>К сильным сторонам рассматриваемого инструмента разработки программного обеспечения можно отнести:</w:t>
      </w:r>
    </w:p>
    <w:p w14:paraId="7F7FC365" w14:textId="77777777" w:rsidR="008832A8" w:rsidRDefault="008832A8" w:rsidP="008832A8">
      <w:pPr>
        <w:pStyle w:val="ac"/>
        <w:numPr>
          <w:ilvl w:val="0"/>
          <w:numId w:val="23"/>
        </w:numPr>
        <w:spacing w:after="0" w:line="240" w:lineRule="auto"/>
        <w:ind w:left="0" w:firstLine="426"/>
        <w:jc w:val="both"/>
      </w:pPr>
      <w:r>
        <w:t>Простой синтаксис. Его не очень сложно изучать и применять. Это делает инструмент подходящим для новичков в области программирования.</w:t>
      </w:r>
    </w:p>
    <w:p w14:paraId="63780116" w14:textId="7CD61B19" w:rsidR="008832A8" w:rsidRDefault="008832A8" w:rsidP="008832A8">
      <w:pPr>
        <w:pStyle w:val="ac"/>
        <w:numPr>
          <w:ilvl w:val="0"/>
          <w:numId w:val="23"/>
        </w:numPr>
        <w:spacing w:after="0" w:line="240" w:lineRule="auto"/>
        <w:ind w:left="0" w:firstLine="426"/>
        <w:jc w:val="both"/>
      </w:pPr>
      <w:r>
        <w:t>Наличие автоматического управления памяти. За сч</w:t>
      </w:r>
      <w:r w:rsidR="007C645F">
        <w:t>ё</w:t>
      </w:r>
      <w:r>
        <w:t>т данной особенности процедура создания программ становится более простой и эффективной. Вручную управлять памятью не прид</w:t>
      </w:r>
      <w:r w:rsidR="007C645F">
        <w:t>ё</w:t>
      </w:r>
      <w:r>
        <w:t>тся. Все выполняется без дополнительного вмешательства специалистов.</w:t>
      </w:r>
    </w:p>
    <w:p w14:paraId="0DCE8B87" w14:textId="6253A893" w:rsidR="008832A8" w:rsidRDefault="008832A8" w:rsidP="008832A8">
      <w:pPr>
        <w:pStyle w:val="ac"/>
        <w:numPr>
          <w:ilvl w:val="0"/>
          <w:numId w:val="23"/>
        </w:numPr>
        <w:spacing w:after="0" w:line="240" w:lineRule="auto"/>
        <w:ind w:left="0" w:firstLine="426"/>
        <w:jc w:val="both"/>
      </w:pPr>
      <w:r>
        <w:t>Кроссплатформенность. На C# можно писать проекты не только под</w:t>
      </w:r>
      <w:r w:rsidR="004E6A82" w:rsidRPr="004E6A82">
        <w:t xml:space="preserve"> </w:t>
      </w:r>
      <w:r w:rsidR="004E6A82">
        <w:rPr>
          <w:lang w:val="en-US"/>
        </w:rPr>
        <w:t>Windows</w:t>
      </w:r>
      <w:r>
        <w:t>, но и под Linux/iOS.</w:t>
      </w:r>
    </w:p>
    <w:p w14:paraId="47CB680C" w14:textId="77777777" w:rsidR="008832A8" w:rsidRDefault="008832A8" w:rsidP="008832A8">
      <w:pPr>
        <w:pStyle w:val="ac"/>
        <w:numPr>
          <w:ilvl w:val="0"/>
          <w:numId w:val="23"/>
        </w:numPr>
        <w:spacing w:after="0" w:line="240" w:lineRule="auto"/>
        <w:ind w:left="0" w:firstLine="426"/>
        <w:jc w:val="both"/>
      </w:pPr>
      <w:r>
        <w:t>Наличие широкого выбора библиотек и иных инструментов. Это значительно расширяет базовые возможности языка и делает разработку намного проще.</w:t>
      </w:r>
    </w:p>
    <w:p w14:paraId="3C557881" w14:textId="6163826D" w:rsidR="008832A8" w:rsidRDefault="008832A8" w:rsidP="008832A8">
      <w:pPr>
        <w:pStyle w:val="ac"/>
        <w:numPr>
          <w:ilvl w:val="0"/>
          <w:numId w:val="23"/>
        </w:numPr>
        <w:spacing w:after="0" w:line="240" w:lineRule="auto"/>
        <w:ind w:left="0" w:firstLine="426"/>
        <w:jc w:val="both"/>
      </w:pPr>
      <w:r>
        <w:lastRenderedPageBreak/>
        <w:t>Производительность и масштабируемость. Соответствующий момент положительно сказывается на формировании эффективных приложений, устойчивых к высоким нагрузкам.</w:t>
      </w:r>
    </w:p>
    <w:p w14:paraId="76AD09E2" w14:textId="58774B4C" w:rsidR="00C4692C" w:rsidRDefault="00C4692C" w:rsidP="00C4692C">
      <w:pPr>
        <w:spacing w:after="0" w:line="240" w:lineRule="auto"/>
        <w:ind w:firstLine="709"/>
      </w:pPr>
    </w:p>
    <w:p w14:paraId="7390769A" w14:textId="77777777" w:rsidR="00C4692C" w:rsidRDefault="00C4692C" w:rsidP="00C4692C">
      <w:pPr>
        <w:spacing w:after="0" w:line="240" w:lineRule="auto"/>
        <w:ind w:firstLine="709"/>
      </w:pPr>
    </w:p>
    <w:p w14:paraId="75026C4B" w14:textId="00A17ECD" w:rsidR="00030797" w:rsidRDefault="00030797" w:rsidP="00030797">
      <w:pPr>
        <w:pStyle w:val="2"/>
        <w:jc w:val="both"/>
      </w:pPr>
      <w:bookmarkStart w:id="34" w:name="_Toc191392413"/>
      <w:bookmarkStart w:id="35" w:name="_Toc191392466"/>
      <w:bookmarkStart w:id="36" w:name="_Toc221608450"/>
      <w:bookmarkStart w:id="37" w:name="_Toc222987354"/>
      <w:r>
        <w:t xml:space="preserve">2.2 </w:t>
      </w:r>
      <w:bookmarkEnd w:id="34"/>
      <w:bookmarkEnd w:id="35"/>
      <w:bookmarkEnd w:id="36"/>
      <w:bookmarkEnd w:id="37"/>
      <w:r w:rsidR="00CF6933">
        <w:t xml:space="preserve">Алгоритмизация и программирование </w:t>
      </w:r>
    </w:p>
    <w:p w14:paraId="79016D62" w14:textId="77777777" w:rsidR="00030797" w:rsidRDefault="00030797" w:rsidP="00CF6933">
      <w:pPr>
        <w:spacing w:after="0" w:line="240" w:lineRule="auto"/>
        <w:ind w:firstLine="709"/>
      </w:pPr>
    </w:p>
    <w:p w14:paraId="46CE376C" w14:textId="77777777" w:rsidR="00030797" w:rsidRDefault="00030797" w:rsidP="00CF6933">
      <w:pPr>
        <w:spacing w:after="0" w:line="240" w:lineRule="auto"/>
        <w:ind w:firstLine="709"/>
      </w:pPr>
    </w:p>
    <w:p w14:paraId="5AC4A049" w14:textId="46BBD397" w:rsidR="00476486" w:rsidRPr="00476486" w:rsidRDefault="00476486" w:rsidP="00476486">
      <w:pPr>
        <w:spacing w:after="0" w:line="240" w:lineRule="auto"/>
        <w:ind w:firstLine="709"/>
        <w:jc w:val="both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А</w:t>
      </w:r>
      <w:r w:rsidR="00925733" w:rsidRPr="00476486">
        <w:rPr>
          <w:rFonts w:cs="Times New Roman"/>
          <w:color w:val="0F1115"/>
          <w:shd w:val="clear" w:color="auto" w:fill="FFFFFF"/>
        </w:rPr>
        <w:t xml:space="preserve">ктуальность алгоритмизации и программирования остается фундаментальной и не снижается, поскольку любой программный продукт, независимо от методологии его создания (гибкой, каскадной или другой), начинается с формализации решаемой задачи в виде алгоритма и последующей ее реализации в коде. Даже с появлением </w:t>
      </w:r>
      <w:r w:rsidR="00B64E1D" w:rsidRPr="00476486">
        <w:rPr>
          <w:rFonts w:cs="Times New Roman"/>
          <w:color w:val="0F1115"/>
          <w:shd w:val="clear" w:color="auto" w:fill="FFFFFF"/>
        </w:rPr>
        <w:t>низко кодовых</w:t>
      </w:r>
      <w:r w:rsidR="00925733" w:rsidRPr="00476486">
        <w:rPr>
          <w:rFonts w:cs="Times New Roman"/>
          <w:color w:val="0F1115"/>
          <w:shd w:val="clear" w:color="auto" w:fill="FFFFFF"/>
        </w:rPr>
        <w:t xml:space="preserve"> и </w:t>
      </w:r>
      <w:r w:rsidR="00B64E1D" w:rsidRPr="00476486">
        <w:rPr>
          <w:rFonts w:cs="Times New Roman"/>
          <w:color w:val="0F1115"/>
          <w:shd w:val="clear" w:color="auto" w:fill="FFFFFF"/>
        </w:rPr>
        <w:t>без кодовых</w:t>
      </w:r>
      <w:r w:rsidR="00925733" w:rsidRPr="00476486">
        <w:rPr>
          <w:rFonts w:cs="Times New Roman"/>
          <w:color w:val="0F1115"/>
          <w:shd w:val="clear" w:color="auto" w:fill="FFFFFF"/>
        </w:rPr>
        <w:t xml:space="preserve"> платформ, а также инструментов с элементами искусственного интеллекта, понимание основ алгоритмизации необходимо для корректной настройки таких систем, отладки нестандартных ситуаций и оптимизации производительности. Более того, в рамках дисциплины </w:t>
      </w:r>
      <w:r w:rsidR="008C05D2" w:rsidRPr="008C05D2">
        <w:rPr>
          <w:rFonts w:cs="Times New Roman"/>
          <w:shd w:val="clear" w:color="auto" w:fill="FFFFFF"/>
        </w:rPr>
        <w:t>Технологии разработки программного обеспечения</w:t>
      </w:r>
      <w:r w:rsidR="008C05D2">
        <w:rPr>
          <w:rFonts w:cs="Times New Roman"/>
          <w:shd w:val="clear" w:color="auto" w:fill="FFFFFF"/>
        </w:rPr>
        <w:t xml:space="preserve"> (ТРПО)</w:t>
      </w:r>
      <w:r w:rsidR="00925733" w:rsidRPr="008C05D2">
        <w:rPr>
          <w:rFonts w:cs="Times New Roman"/>
          <w:shd w:val="clear" w:color="auto" w:fill="FFFFFF"/>
        </w:rPr>
        <w:t xml:space="preserve"> </w:t>
      </w:r>
      <w:r w:rsidR="00925733" w:rsidRPr="00476486">
        <w:rPr>
          <w:rFonts w:cs="Times New Roman"/>
          <w:color w:val="0F1115"/>
          <w:shd w:val="clear" w:color="auto" w:fill="FFFFFF"/>
        </w:rPr>
        <w:t>алгоритмизация влияет на все этапы жизненного цикла ПО — от проектирования архитектуры и структур данных до тестирования и сопровождения, где грамотно спроектированные алгоритмы обеспечивают над</w:t>
      </w:r>
      <w:r w:rsidR="000A00D0">
        <w:rPr>
          <w:rFonts w:cs="Times New Roman"/>
          <w:color w:val="0F1115"/>
          <w:shd w:val="clear" w:color="auto" w:fill="FFFFFF"/>
        </w:rPr>
        <w:t>ё</w:t>
      </w:r>
      <w:r w:rsidR="00925733" w:rsidRPr="00476486">
        <w:rPr>
          <w:rFonts w:cs="Times New Roman"/>
          <w:color w:val="0F1115"/>
          <w:shd w:val="clear" w:color="auto" w:fill="FFFFFF"/>
        </w:rPr>
        <w:t>жность, масштабируемость и эффективность готового решения, что делает навыки алгоритмизации и программирования ключевой компетенцией разработчика вне зависимости от используемых инструментов.</w:t>
      </w:r>
    </w:p>
    <w:p w14:paraId="1257F1DC" w14:textId="42052762" w:rsidR="00CF6933" w:rsidRDefault="00CF6933" w:rsidP="000A00D0">
      <w:pPr>
        <w:spacing w:after="0" w:line="240" w:lineRule="auto"/>
        <w:ind w:firstLine="709"/>
        <w:jc w:val="both"/>
      </w:pPr>
      <w:r>
        <w:t>В техническом задание сформулирована следующие основные функции</w:t>
      </w:r>
      <w:r w:rsidRPr="00CF6933">
        <w:t xml:space="preserve"> </w:t>
      </w:r>
      <w:r>
        <w:t>«Запоминалка»</w:t>
      </w:r>
      <w:r w:rsidRPr="00CF6933">
        <w:t>:</w:t>
      </w:r>
    </w:p>
    <w:p w14:paraId="3C905CC5" w14:textId="77777777" w:rsidR="000F7DCD" w:rsidRPr="000F7DCD" w:rsidRDefault="000F7DCD" w:rsidP="000F7DCD">
      <w:pPr>
        <w:numPr>
          <w:ilvl w:val="0"/>
          <w:numId w:val="27"/>
        </w:numPr>
        <w:spacing w:after="0" w:line="240" w:lineRule="auto"/>
        <w:ind w:left="-142" w:firstLine="568"/>
        <w:jc w:val="both"/>
      </w:pPr>
      <w:r w:rsidRPr="000F7DCD">
        <w:t>Настройка уровня сложности (низкий, средний, высокий), включающая изменение размера игрового поля, времени показа кружков, времени на ответ и начального количества запоминаемых объектов.</w:t>
      </w:r>
    </w:p>
    <w:p w14:paraId="0943B3F5" w14:textId="77777777" w:rsidR="000F7DCD" w:rsidRPr="000F7DCD" w:rsidRDefault="000F7DCD" w:rsidP="000F7DCD">
      <w:pPr>
        <w:numPr>
          <w:ilvl w:val="0"/>
          <w:numId w:val="27"/>
        </w:numPr>
        <w:spacing w:after="0" w:line="240" w:lineRule="auto"/>
        <w:ind w:left="-142" w:firstLine="568"/>
        <w:jc w:val="both"/>
      </w:pPr>
      <w:r w:rsidRPr="000F7DCD">
        <w:t>Генерация случайных позиций для кружков в каждом раунде игры.</w:t>
      </w:r>
    </w:p>
    <w:p w14:paraId="055B6EF0" w14:textId="77777777" w:rsidR="000F7DCD" w:rsidRPr="000F7DCD" w:rsidRDefault="000F7DCD" w:rsidP="000F7DCD">
      <w:pPr>
        <w:numPr>
          <w:ilvl w:val="0"/>
          <w:numId w:val="27"/>
        </w:numPr>
        <w:spacing w:after="0" w:line="240" w:lineRule="auto"/>
        <w:ind w:left="-142" w:firstLine="568"/>
        <w:jc w:val="both"/>
      </w:pPr>
      <w:r w:rsidRPr="000F7DCD">
        <w:t>Отображение кружков на игровом поле на заданный промежуток времени.</w:t>
      </w:r>
    </w:p>
    <w:p w14:paraId="1FBB91C1" w14:textId="2AAFFFD5" w:rsidR="000F7DCD" w:rsidRPr="000F7DCD" w:rsidRDefault="000F7DCD" w:rsidP="000F7DCD">
      <w:pPr>
        <w:numPr>
          <w:ilvl w:val="0"/>
          <w:numId w:val="27"/>
        </w:numPr>
        <w:spacing w:after="0" w:line="240" w:lineRule="auto"/>
        <w:ind w:left="-142" w:firstLine="568"/>
        <w:jc w:val="both"/>
      </w:pPr>
      <w:r w:rsidRPr="000F7DCD">
        <w:t>При</w:t>
      </w:r>
      <w:r w:rsidR="000A00D0">
        <w:t>ё</w:t>
      </w:r>
      <w:r w:rsidRPr="000F7DCD">
        <w:t>м и проверка ответов пользователя — отметка ячеек, которые, по его мнению, содержали кружки.</w:t>
      </w:r>
    </w:p>
    <w:p w14:paraId="79D3652A" w14:textId="53624584" w:rsidR="000F7DCD" w:rsidRPr="000F7DCD" w:rsidRDefault="000F7DCD" w:rsidP="000F7DCD">
      <w:pPr>
        <w:numPr>
          <w:ilvl w:val="0"/>
          <w:numId w:val="27"/>
        </w:numPr>
        <w:spacing w:after="0" w:line="240" w:lineRule="auto"/>
        <w:ind w:left="-142" w:firstLine="568"/>
        <w:jc w:val="both"/>
      </w:pPr>
      <w:r w:rsidRPr="000F7DCD">
        <w:t>Подсч</w:t>
      </w:r>
      <w:r w:rsidR="000A00D0">
        <w:t>ё</w:t>
      </w:r>
      <w:r w:rsidRPr="000F7DCD">
        <w:t>т правильных и неправильных ответов, адаптация сложности в реальном времени (увеличение или уменьшение количества кружков).</w:t>
      </w:r>
    </w:p>
    <w:p w14:paraId="3DDCE41C" w14:textId="4F46D8EF" w:rsidR="000F7DCD" w:rsidRPr="000F7DCD" w:rsidRDefault="000F7DCD" w:rsidP="000F7DCD">
      <w:pPr>
        <w:numPr>
          <w:ilvl w:val="0"/>
          <w:numId w:val="27"/>
        </w:numPr>
        <w:spacing w:after="0" w:line="240" w:lineRule="auto"/>
        <w:ind w:left="-142" w:firstLine="568"/>
        <w:jc w:val="both"/>
      </w:pPr>
      <w:r w:rsidRPr="000F7DCD">
        <w:t>Управление таймерами: таймер показа кружков и таймер обратного отсч</w:t>
      </w:r>
      <w:r w:rsidR="000A00D0">
        <w:t>ё</w:t>
      </w:r>
      <w:r w:rsidRPr="000F7DCD">
        <w:t>та времени на ответ.</w:t>
      </w:r>
    </w:p>
    <w:p w14:paraId="5E27D6B8" w14:textId="77777777" w:rsidR="000F7DCD" w:rsidRPr="000F7DCD" w:rsidRDefault="000F7DCD" w:rsidP="000F7DCD">
      <w:pPr>
        <w:numPr>
          <w:ilvl w:val="0"/>
          <w:numId w:val="27"/>
        </w:numPr>
        <w:spacing w:after="0" w:line="240" w:lineRule="auto"/>
        <w:ind w:left="-142" w:firstLine="568"/>
        <w:jc w:val="both"/>
      </w:pPr>
      <w:r w:rsidRPr="000F7DCD">
        <w:t>Фиксация окончания времени, автоматическая обработка проигрыша и запуск следующего раунда.</w:t>
      </w:r>
    </w:p>
    <w:p w14:paraId="0A6010A1" w14:textId="152C01E4" w:rsidR="00CF6933" w:rsidRDefault="00CF6933" w:rsidP="000F7DCD">
      <w:pPr>
        <w:spacing w:after="0" w:line="240" w:lineRule="auto"/>
        <w:ind w:firstLine="709"/>
        <w:jc w:val="both"/>
      </w:pPr>
      <w:r>
        <w:t xml:space="preserve">Для реализации </w:t>
      </w:r>
      <w:r w:rsidR="00925733">
        <w:t>нижеперечисленные</w:t>
      </w:r>
      <w:r>
        <w:t xml:space="preserve"> функции разработаны методы</w:t>
      </w:r>
      <w:r w:rsidR="000A00D0">
        <w:t>,</w:t>
      </w:r>
      <w:r>
        <w:t xml:space="preserve"> представлены в таблице </w:t>
      </w:r>
      <w:r w:rsidR="00476486">
        <w:t>2.</w:t>
      </w:r>
    </w:p>
    <w:p w14:paraId="5E7D4C76" w14:textId="77777777" w:rsidR="00925733" w:rsidRDefault="00925733" w:rsidP="00CF6933">
      <w:pPr>
        <w:spacing w:after="0" w:line="240" w:lineRule="auto"/>
        <w:ind w:firstLine="709"/>
      </w:pPr>
    </w:p>
    <w:p w14:paraId="4FB2BE6B" w14:textId="77777777" w:rsidR="000F7DCD" w:rsidRDefault="000F7DCD" w:rsidP="00CF6933">
      <w:pPr>
        <w:spacing w:after="0" w:line="240" w:lineRule="auto"/>
        <w:ind w:firstLine="709"/>
      </w:pPr>
    </w:p>
    <w:p w14:paraId="0814B3B5" w14:textId="77777777" w:rsidR="000F7DCD" w:rsidRDefault="000F7DCD" w:rsidP="00CF6933">
      <w:pPr>
        <w:spacing w:after="0" w:line="240" w:lineRule="auto"/>
        <w:ind w:firstLine="709"/>
      </w:pPr>
    </w:p>
    <w:p w14:paraId="1254B7EF" w14:textId="77777777" w:rsidR="000F7DCD" w:rsidRDefault="000F7DCD" w:rsidP="00CF6933">
      <w:pPr>
        <w:spacing w:after="0" w:line="240" w:lineRule="auto"/>
        <w:ind w:firstLine="709"/>
      </w:pPr>
    </w:p>
    <w:p w14:paraId="269BCDE8" w14:textId="77777777" w:rsidR="000F7DCD" w:rsidRDefault="000F7DCD" w:rsidP="00CF6933">
      <w:pPr>
        <w:spacing w:after="0" w:line="240" w:lineRule="auto"/>
        <w:ind w:firstLine="709"/>
      </w:pPr>
    </w:p>
    <w:p w14:paraId="57F814FE" w14:textId="4DAD165E" w:rsidR="00CF6933" w:rsidRDefault="00925733" w:rsidP="00CF6933">
      <w:pPr>
        <w:spacing w:after="0" w:line="240" w:lineRule="auto"/>
        <w:ind w:firstLine="709"/>
      </w:pPr>
      <w:r>
        <w:t xml:space="preserve">Таблица 2 – </w:t>
      </w:r>
      <w:r w:rsidR="000A00D0">
        <w:t>С</w:t>
      </w:r>
      <w:r>
        <w:t>писок методов «Запоминалка»</w:t>
      </w:r>
    </w:p>
    <w:p w14:paraId="4D199BEA" w14:textId="77777777" w:rsidR="00925733" w:rsidRDefault="00925733" w:rsidP="000F7DCD">
      <w:pPr>
        <w:spacing w:after="0" w:line="240" w:lineRule="auto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56"/>
        <w:gridCol w:w="6882"/>
      </w:tblGrid>
      <w:tr w:rsidR="00925733" w:rsidRPr="00925733" w14:paraId="272C3010" w14:textId="77777777" w:rsidTr="000A00D0">
        <w:tc>
          <w:tcPr>
            <w:tcW w:w="3256" w:type="dxa"/>
          </w:tcPr>
          <w:p w14:paraId="0683CEBC" w14:textId="77777777" w:rsidR="00925733" w:rsidRPr="00925733" w:rsidRDefault="00925733" w:rsidP="00925733">
            <w:pPr>
              <w:jc w:val="center"/>
            </w:pPr>
            <w:r w:rsidRPr="00925733">
              <w:t>Номер и название метода</w:t>
            </w:r>
          </w:p>
        </w:tc>
        <w:tc>
          <w:tcPr>
            <w:tcW w:w="6882" w:type="dxa"/>
          </w:tcPr>
          <w:p w14:paraId="099EABA9" w14:textId="389359AC" w:rsidR="00925733" w:rsidRPr="00925733" w:rsidRDefault="00925733" w:rsidP="00925733">
            <w:pPr>
              <w:jc w:val="center"/>
            </w:pPr>
            <w:r>
              <w:t>Н</w:t>
            </w:r>
            <w:r w:rsidRPr="00925733">
              <w:t>азначение м</w:t>
            </w:r>
            <w:r>
              <w:t>е</w:t>
            </w:r>
            <w:r w:rsidRPr="00925733">
              <w:t>тода</w:t>
            </w:r>
          </w:p>
        </w:tc>
      </w:tr>
      <w:tr w:rsidR="00925733" w:rsidRPr="00925733" w14:paraId="5FF053BB" w14:textId="77777777" w:rsidTr="000A00D0">
        <w:tc>
          <w:tcPr>
            <w:tcW w:w="3256" w:type="dxa"/>
          </w:tcPr>
          <w:p w14:paraId="02F7CC89" w14:textId="562EBE2F" w:rsidR="00925733" w:rsidRPr="000F7DCD" w:rsidRDefault="00925733" w:rsidP="00B64E1D">
            <w:pPr>
              <w:rPr>
                <w:lang w:val="en-US"/>
              </w:rPr>
            </w:pPr>
            <w:r w:rsidRPr="000F7DCD">
              <w:rPr>
                <w:lang w:val="en-US"/>
              </w:rPr>
              <w:t>1 Button1_click</w:t>
            </w:r>
          </w:p>
        </w:tc>
        <w:tc>
          <w:tcPr>
            <w:tcW w:w="6882" w:type="dxa"/>
          </w:tcPr>
          <w:p w14:paraId="776E5CF0" w14:textId="00395EB1" w:rsidR="00925733" w:rsidRPr="000F7DCD" w:rsidRDefault="000F7DCD" w:rsidP="000F7DCD">
            <w:pPr>
              <w:jc w:val="both"/>
            </w:pPr>
            <w:r w:rsidRPr="000F7DCD">
              <w:t>Обработчик нажатия на кнопку «Запуск». Останавливает все активные таймеры, сбрасывает игровые переменные (счетчик ошибок, количество кружков) и запускает новый раунд игры вызовом StartNewRound().</w:t>
            </w:r>
          </w:p>
        </w:tc>
      </w:tr>
      <w:tr w:rsidR="000F7DCD" w:rsidRPr="00925733" w14:paraId="6BF497BB" w14:textId="77777777" w:rsidTr="000A00D0">
        <w:tc>
          <w:tcPr>
            <w:tcW w:w="3256" w:type="dxa"/>
          </w:tcPr>
          <w:p w14:paraId="057199EC" w14:textId="34E09223" w:rsidR="000F7DCD" w:rsidRPr="000F7DCD" w:rsidRDefault="000F7DCD" w:rsidP="00B64E1D">
            <w:pPr>
              <w:rPr>
                <w:lang w:val="en-US"/>
              </w:rPr>
            </w:pPr>
            <w:r w:rsidRPr="000F7DCD">
              <w:t>2 StartNewRound()</w:t>
            </w:r>
          </w:p>
        </w:tc>
        <w:tc>
          <w:tcPr>
            <w:tcW w:w="6882" w:type="dxa"/>
          </w:tcPr>
          <w:p w14:paraId="722AB87D" w14:textId="19B4E1B0" w:rsidR="000F7DCD" w:rsidRPr="000F7DCD" w:rsidRDefault="000F7DCD" w:rsidP="000F7DCD">
            <w:pPr>
              <w:jc w:val="both"/>
            </w:pPr>
            <w:r w:rsidRPr="000F7DCD">
              <w:t>Запускает новый раунд игры. Генерирует случайные позиции для кружков (алгоритм случайной выборки из списка всех клеток), отображает их на поле, запускает таймер показа кружков.</w:t>
            </w:r>
          </w:p>
        </w:tc>
      </w:tr>
      <w:tr w:rsidR="000F7DCD" w:rsidRPr="00925733" w14:paraId="69179AAF" w14:textId="77777777" w:rsidTr="000A00D0">
        <w:tc>
          <w:tcPr>
            <w:tcW w:w="3256" w:type="dxa"/>
          </w:tcPr>
          <w:p w14:paraId="733957C1" w14:textId="4A5E0BCF" w:rsidR="000F7DCD" w:rsidRPr="000F7DCD" w:rsidRDefault="000F7DCD" w:rsidP="00B64E1D">
            <w:r w:rsidRPr="000F7DCD">
              <w:t>3 StartAnswerTimer()</w:t>
            </w:r>
          </w:p>
        </w:tc>
        <w:tc>
          <w:tcPr>
            <w:tcW w:w="6882" w:type="dxa"/>
          </w:tcPr>
          <w:p w14:paraId="79E88A89" w14:textId="5DC980C3" w:rsidR="000F7DCD" w:rsidRPr="000F7DCD" w:rsidRDefault="000F7DCD" w:rsidP="000F7DCD">
            <w:pPr>
              <w:jc w:val="both"/>
            </w:pPr>
            <w:r w:rsidRPr="000F7DCD">
              <w:t>Создает и запускает таймер для обратного отсчета времени на ответ. Каждую секунду обновляет отображение на форме и меняет цвет цифр на красный, когда времени осталось мало. При истечении времени вызывает метод AutoFail().</w:t>
            </w:r>
          </w:p>
        </w:tc>
      </w:tr>
      <w:tr w:rsidR="000F7DCD" w:rsidRPr="00925733" w14:paraId="39F20FE1" w14:textId="77777777" w:rsidTr="000A00D0">
        <w:tc>
          <w:tcPr>
            <w:tcW w:w="3256" w:type="dxa"/>
          </w:tcPr>
          <w:p w14:paraId="5FA7BEE6" w14:textId="0C31FA02" w:rsidR="000F7DCD" w:rsidRPr="000F7DCD" w:rsidRDefault="000F7DCD" w:rsidP="00B64E1D">
            <w:r w:rsidRPr="000F7DCD">
              <w:t>4 UpdateTimerDisplay()</w:t>
            </w:r>
          </w:p>
        </w:tc>
        <w:tc>
          <w:tcPr>
            <w:tcW w:w="6882" w:type="dxa"/>
          </w:tcPr>
          <w:p w14:paraId="41537666" w14:textId="76BA81AB" w:rsidR="000F7DCD" w:rsidRPr="000F7DCD" w:rsidRDefault="000F7DCD" w:rsidP="000F7DCD">
            <w:pPr>
              <w:jc w:val="both"/>
            </w:pPr>
            <w:r w:rsidRPr="000F7DCD">
              <w:t>Обновляет текстовое отображение таймера на форме в формате «ММ:СС».</w:t>
            </w:r>
          </w:p>
        </w:tc>
      </w:tr>
      <w:tr w:rsidR="000F7DCD" w:rsidRPr="00925733" w14:paraId="0DF0BAA9" w14:textId="77777777" w:rsidTr="000A00D0">
        <w:tc>
          <w:tcPr>
            <w:tcW w:w="3256" w:type="dxa"/>
          </w:tcPr>
          <w:p w14:paraId="3055EF00" w14:textId="2F76FA34" w:rsidR="000F7DCD" w:rsidRPr="000F7DCD" w:rsidRDefault="000F7DCD" w:rsidP="00B64E1D">
            <w:r w:rsidRPr="000F7DCD">
              <w:t>5 AutoFail()</w:t>
            </w:r>
          </w:p>
        </w:tc>
        <w:tc>
          <w:tcPr>
            <w:tcW w:w="6882" w:type="dxa"/>
          </w:tcPr>
          <w:p w14:paraId="6BBEB348" w14:textId="2E503045" w:rsidR="000F7DCD" w:rsidRPr="000F7DCD" w:rsidRDefault="000F7DCD" w:rsidP="000F7DCD">
            <w:pPr>
              <w:jc w:val="both"/>
            </w:pPr>
            <w:r w:rsidRPr="000F7DCD">
              <w:t>Обрабатывает ситуацию, когда пользователь не успел дать ответ за отведенное время. Фиксирует ошибку, обновляет правило изменения сложности и запускает следующий раунд.</w:t>
            </w:r>
          </w:p>
        </w:tc>
      </w:tr>
      <w:tr w:rsidR="000F7DCD" w:rsidRPr="00925733" w14:paraId="6C2CE854" w14:textId="77777777" w:rsidTr="000A00D0">
        <w:tc>
          <w:tcPr>
            <w:tcW w:w="3256" w:type="dxa"/>
          </w:tcPr>
          <w:p w14:paraId="2D20553D" w14:textId="6AC74034" w:rsidR="000F7DCD" w:rsidRPr="000F7DCD" w:rsidRDefault="000F7DCD" w:rsidP="00B64E1D">
            <w:r w:rsidRPr="000F7DCD">
              <w:t>6 ResetGameState()</w:t>
            </w:r>
          </w:p>
        </w:tc>
        <w:tc>
          <w:tcPr>
            <w:tcW w:w="6882" w:type="dxa"/>
          </w:tcPr>
          <w:p w14:paraId="4C72D39C" w14:textId="416E6B44" w:rsidR="000F7DCD" w:rsidRPr="000F7DCD" w:rsidRDefault="000F7DCD" w:rsidP="000F7DCD">
            <w:pPr>
              <w:jc w:val="both"/>
            </w:pPr>
            <w:r w:rsidRPr="000F7DCD">
              <w:t>Полностью сбрасывает состояние игры: останавливает все таймеры, очищает списки правильных и пользовательских ответов, снимает отметки с игрового поля, обнуляет игровые флаги.</w:t>
            </w:r>
          </w:p>
        </w:tc>
      </w:tr>
      <w:tr w:rsidR="000F7DCD" w:rsidRPr="00925733" w14:paraId="4E2931B9" w14:textId="77777777" w:rsidTr="000A00D0">
        <w:tc>
          <w:tcPr>
            <w:tcW w:w="3256" w:type="dxa"/>
          </w:tcPr>
          <w:p w14:paraId="3D203934" w14:textId="7B7850E1" w:rsidR="000F7DCD" w:rsidRPr="000F7DCD" w:rsidRDefault="000F7DCD" w:rsidP="00B64E1D">
            <w:r w:rsidRPr="000F7DCD">
              <w:t>7 Dgv_CellClick()</w:t>
            </w:r>
          </w:p>
        </w:tc>
        <w:tc>
          <w:tcPr>
            <w:tcW w:w="6882" w:type="dxa"/>
          </w:tcPr>
          <w:p w14:paraId="183F443A" w14:textId="6765E5E5" w:rsidR="000F7DCD" w:rsidRPr="000F7DCD" w:rsidRDefault="000F7DCD" w:rsidP="000F7DCD">
            <w:pPr>
              <w:tabs>
                <w:tab w:val="left" w:pos="1530"/>
              </w:tabs>
              <w:jc w:val="both"/>
            </w:pPr>
            <w:r w:rsidRPr="000F7DCD">
              <w:t>Обработчик клика по ячейке игрового поля. Проверяет, разрешены ли действия в текущем состоянии игры (canPlay и isShowing). Добавляет или удаляет отметку пользователя (голубой фон). Автоматически вызывает проверку CheckAnswer() после того, как пользователь отметил все кружки.</w:t>
            </w:r>
          </w:p>
        </w:tc>
      </w:tr>
      <w:tr w:rsidR="000F7DCD" w:rsidRPr="00925733" w14:paraId="064EDD46" w14:textId="77777777" w:rsidTr="000A00D0">
        <w:trPr>
          <w:trHeight w:val="1840"/>
        </w:trPr>
        <w:tc>
          <w:tcPr>
            <w:tcW w:w="3256" w:type="dxa"/>
          </w:tcPr>
          <w:p w14:paraId="6E04BD4F" w14:textId="6D1E046C" w:rsidR="000F7DCD" w:rsidRPr="000F7DCD" w:rsidRDefault="000F7DCD" w:rsidP="00B64E1D">
            <w:r w:rsidRPr="000F7DCD">
              <w:t>8 CreateGameField()</w:t>
            </w:r>
          </w:p>
        </w:tc>
        <w:tc>
          <w:tcPr>
            <w:tcW w:w="6882" w:type="dxa"/>
          </w:tcPr>
          <w:p w14:paraId="46DF79C2" w14:textId="02A86CCD" w:rsidR="000F7DCD" w:rsidRPr="000F7DCD" w:rsidRDefault="000F7DCD" w:rsidP="000F7DCD">
            <w:pPr>
              <w:tabs>
                <w:tab w:val="left" w:pos="1530"/>
              </w:tabs>
              <w:jc w:val="both"/>
            </w:pPr>
            <w:r w:rsidRPr="000F7DCD">
              <w:t>Создание и настройка элемента DataGridView, который служит игровым полем. Задает его размер, положение, внешний вид и подписывается на событие клика по ячейке.</w:t>
            </w:r>
          </w:p>
        </w:tc>
      </w:tr>
    </w:tbl>
    <w:p w14:paraId="5989F1E1" w14:textId="77777777" w:rsidR="000A00D0" w:rsidRDefault="000A00D0" w:rsidP="000F7DCD">
      <w:pPr>
        <w:spacing w:after="0" w:line="240" w:lineRule="auto"/>
        <w:ind w:firstLine="709"/>
      </w:pPr>
    </w:p>
    <w:p w14:paraId="0AD0FA80" w14:textId="715A6C1B" w:rsidR="00925733" w:rsidRPr="000A00D0" w:rsidRDefault="00925733" w:rsidP="000F7DCD">
      <w:pPr>
        <w:spacing w:after="0" w:line="240" w:lineRule="auto"/>
        <w:ind w:firstLine="709"/>
        <w:rPr>
          <w:highlight w:val="yellow"/>
        </w:rPr>
      </w:pPr>
      <w:r w:rsidRPr="00AC2F8C">
        <w:t xml:space="preserve">Блок-схема алгоритма </w:t>
      </w:r>
      <w:r w:rsidR="009C2CA9" w:rsidRPr="00AC2F8C">
        <w:t>«</w:t>
      </w:r>
      <w:r w:rsidR="00AC2F8C" w:rsidRPr="00AC2F8C">
        <w:t>Запуск таймера ответа</w:t>
      </w:r>
      <w:r w:rsidR="009C2CA9" w:rsidRPr="00AC2F8C">
        <w:t xml:space="preserve">» </w:t>
      </w:r>
      <w:r w:rsidRPr="00AC2F8C">
        <w:t>представлена на рисунке</w:t>
      </w:r>
      <w:r w:rsidR="000F7DCD" w:rsidRPr="00AC2F8C">
        <w:t xml:space="preserve"> 4.</w:t>
      </w:r>
    </w:p>
    <w:p w14:paraId="5BEAF61A" w14:textId="5FF0370F" w:rsidR="000A00D0" w:rsidRPr="000A00D0" w:rsidRDefault="000A00D0" w:rsidP="000F7DCD">
      <w:pPr>
        <w:spacing w:after="0" w:line="240" w:lineRule="auto"/>
        <w:ind w:firstLine="709"/>
        <w:rPr>
          <w:highlight w:val="yellow"/>
        </w:rPr>
      </w:pPr>
    </w:p>
    <w:p w14:paraId="1D7D1EB5" w14:textId="77777777" w:rsidR="000A00D0" w:rsidRPr="000A00D0" w:rsidRDefault="000A00D0" w:rsidP="000F7DCD">
      <w:pPr>
        <w:spacing w:after="0" w:line="240" w:lineRule="auto"/>
        <w:ind w:firstLine="709"/>
        <w:rPr>
          <w:highlight w:val="yellow"/>
        </w:rPr>
      </w:pPr>
    </w:p>
    <w:p w14:paraId="26B52127" w14:textId="379B9E81" w:rsidR="009C2CA9" w:rsidRPr="000A00D0" w:rsidRDefault="003104DD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C8710" wp14:editId="00A82E20">
                <wp:simplePos x="0" y="0"/>
                <wp:positionH relativeFrom="column">
                  <wp:posOffset>2391410</wp:posOffset>
                </wp:positionH>
                <wp:positionV relativeFrom="paragraph">
                  <wp:posOffset>21590</wp:posOffset>
                </wp:positionV>
                <wp:extent cx="1495425" cy="493490"/>
                <wp:effectExtent l="0" t="0" r="28575" b="20955"/>
                <wp:wrapNone/>
                <wp:docPr id="4" name="Блок-схема: знак заверше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9349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F2548" w14:textId="51A3B3FD" w:rsidR="004E0BF1" w:rsidRPr="003104DD" w:rsidRDefault="004E0BF1" w:rsidP="003104DD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1C8710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4" o:spid="_x0000_s1026" type="#_x0000_t116" style="position:absolute;left:0;text-align:left;margin-left:188.3pt;margin-top:1.7pt;width:117.75pt;height:3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" fillcolor="white [3201]" strokecolor="black [3213]" strokeweight="1pt">
                <v:textbox>
                  <w:txbxContent>
                    <w:p w14:paraId="045F2548" w14:textId="51A3B3FD" w:rsidR="004E0BF1" w:rsidRPr="003104DD" w:rsidRDefault="004E0BF1" w:rsidP="003104DD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14:paraId="7042BAA7" w14:textId="2633D4BB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4651461B" w14:textId="66E4E66A" w:rsidR="009C2CA9" w:rsidRPr="000A00D0" w:rsidRDefault="00F9483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686A1D" wp14:editId="2A264E53">
                <wp:simplePos x="0" y="0"/>
                <wp:positionH relativeFrom="column">
                  <wp:posOffset>3095691</wp:posOffset>
                </wp:positionH>
                <wp:positionV relativeFrom="paragraph">
                  <wp:posOffset>103628</wp:posOffset>
                </wp:positionV>
                <wp:extent cx="0" cy="168522"/>
                <wp:effectExtent l="76200" t="0" r="57150" b="6032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5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0BC2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7" o:spid="_x0000_s1026" type="#_x0000_t32" style="position:absolute;margin-left:243.75pt;margin-top:8.15pt;width:0;height:13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</w:p>
    <w:p w14:paraId="645FE67B" w14:textId="47DDD3FA" w:rsidR="009C2CA9" w:rsidRPr="000A00D0" w:rsidRDefault="003104DD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433DBA" wp14:editId="0BF9AB63">
                <wp:simplePos x="0" y="0"/>
                <wp:positionH relativeFrom="column">
                  <wp:posOffset>2410460</wp:posOffset>
                </wp:positionH>
                <wp:positionV relativeFrom="paragraph">
                  <wp:posOffset>65405</wp:posOffset>
                </wp:positionV>
                <wp:extent cx="1476375" cy="989171"/>
                <wp:effectExtent l="0" t="0" r="28575" b="20955"/>
                <wp:wrapNone/>
                <wp:docPr id="10" name="Блок-схема: процесс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989171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2DEEC" w14:textId="085528BB" w:rsidR="004E0BF1" w:rsidRPr="003104DD" w:rsidRDefault="004E0BF1" w:rsidP="003104D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3104DD">
                              <w:rPr>
                                <w:rFonts w:cs="Times New Roman"/>
                                <w:color w:val="000000"/>
                                <w:szCs w:val="28"/>
                              </w:rPr>
                              <w:t xml:space="preserve">timeLeft = </w:t>
                            </w:r>
                            <w:r>
                              <w:rPr>
                                <w:rFonts w:cs="Times New Roman"/>
                                <w:color w:val="000000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433DBA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10" o:spid="_x0000_s1027" type="#_x0000_t109" style="position:absolute;left:0;text-align:left;margin-left:189.8pt;margin-top:5.15pt;width:116.25pt;height:7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" fillcolor="white [3201]" strokecolor="black [3213]" strokeweight="1pt">
                <v:textbox>
                  <w:txbxContent>
                    <w:p w14:paraId="5032DEEC" w14:textId="085528BB" w:rsidR="004E0BF1" w:rsidRPr="003104DD" w:rsidRDefault="004E0BF1" w:rsidP="003104DD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3104DD">
                        <w:rPr>
                          <w:rFonts w:cs="Times New Roman"/>
                          <w:color w:val="000000"/>
                          <w:szCs w:val="28"/>
                        </w:rPr>
                        <w:t xml:space="preserve">timeLeft = </w:t>
                      </w:r>
                      <w:r>
                        <w:rPr>
                          <w:rFonts w:cs="Times New Roman"/>
                          <w:color w:val="000000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3E25AD6" w14:textId="70056A21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4769AD4E" w14:textId="2E371BC3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421FDC07" w14:textId="2F9C3A33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12E9F4B8" w14:textId="754F632D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10F908B7" w14:textId="7119548F" w:rsidR="009C2CA9" w:rsidRPr="000A00D0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CDD501" wp14:editId="1AB12954">
                <wp:simplePos x="0" y="0"/>
                <wp:positionH relativeFrom="column">
                  <wp:posOffset>3186276</wp:posOffset>
                </wp:positionH>
                <wp:positionV relativeFrom="paragraph">
                  <wp:posOffset>33425</wp:posOffset>
                </wp:positionV>
                <wp:extent cx="0" cy="116623"/>
                <wp:effectExtent l="76200" t="0" r="57150" b="5524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6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322B0" id="Прямая со стрелкой 40" o:spid="_x0000_s1026" type="#_x0000_t32" style="position:absolute;margin-left:250.9pt;margin-top:2.65pt;width:0;height:9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3104D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A2E4D" wp14:editId="05CD39B4">
                <wp:simplePos x="0" y="0"/>
                <wp:positionH relativeFrom="column">
                  <wp:posOffset>2410460</wp:posOffset>
                </wp:positionH>
                <wp:positionV relativeFrom="paragraph">
                  <wp:posOffset>147955</wp:posOffset>
                </wp:positionV>
                <wp:extent cx="1543050" cy="1033844"/>
                <wp:effectExtent l="0" t="0" r="19050" b="13970"/>
                <wp:wrapNone/>
                <wp:docPr id="11" name="Блок-схема: типовой процесс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033844"/>
                        </a:xfrm>
                        <a:prstGeom prst="flowChartPredefined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2DDB6" w14:textId="7765A5A0" w:rsidR="004E0BF1" w:rsidRPr="00534376" w:rsidRDefault="004E0BF1" w:rsidP="003104DD">
                            <w:pPr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534376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Обновляем отображение таймера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5A2E4D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11" o:spid="_x0000_s1028" type="#_x0000_t112" style="position:absolute;left:0;text-align:left;margin-left:189.8pt;margin-top:11.65pt;width:121.5pt;height:8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" fillcolor="white [3201]" strokecolor="black [3213]" strokeweight="1pt">
                <v:textbox>
                  <w:txbxContent>
                    <w:p w14:paraId="35F2DDB6" w14:textId="7765A5A0" w:rsidR="004E0BF1" w:rsidRPr="00534376" w:rsidRDefault="004E0BF1" w:rsidP="003104DD">
                      <w:pPr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534376">
                        <w:rPr>
                          <w:rFonts w:cs="Times New Roman"/>
                          <w:sz w:val="24"/>
                          <w:szCs w:val="24"/>
                        </w:rPr>
                        <w:t>Обновляем отображение таймера</w:t>
                      </w:r>
                    </w:p>
                  </w:txbxContent>
                </v:textbox>
              </v:shape>
            </w:pict>
          </mc:Fallback>
        </mc:AlternateContent>
      </w:r>
    </w:p>
    <w:p w14:paraId="15B99D90" w14:textId="6AA1A7F8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4B5D5E0F" w14:textId="5A33CCCA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699FEFD2" w14:textId="1019B68E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646DF15A" w14:textId="36010AB2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3484449A" w14:textId="7E1F2B35" w:rsidR="009C2CA9" w:rsidRPr="000A00D0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C98DE9" wp14:editId="1670FF5A">
                <wp:simplePos x="0" y="0"/>
                <wp:positionH relativeFrom="column">
                  <wp:posOffset>3186276</wp:posOffset>
                </wp:positionH>
                <wp:positionV relativeFrom="paragraph">
                  <wp:posOffset>161478</wp:posOffset>
                </wp:positionV>
                <wp:extent cx="0" cy="116757"/>
                <wp:effectExtent l="76200" t="0" r="57150" b="55245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985FC0" id="Прямая со стрелкой 41" o:spid="_x0000_s1026" type="#_x0000_t32" style="position:absolute;margin-left:250.9pt;margin-top:12.7pt;width:0;height:9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67FDEA03" w14:textId="7849BD5A" w:rsidR="009C2CA9" w:rsidRPr="000A00D0" w:rsidRDefault="003104DD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F223BA" wp14:editId="3D4E1D0A">
                <wp:simplePos x="0" y="0"/>
                <wp:positionH relativeFrom="column">
                  <wp:posOffset>2410460</wp:posOffset>
                </wp:positionH>
                <wp:positionV relativeFrom="paragraph">
                  <wp:posOffset>73660</wp:posOffset>
                </wp:positionV>
                <wp:extent cx="1543050" cy="1033844"/>
                <wp:effectExtent l="0" t="0" r="19050" b="13970"/>
                <wp:wrapNone/>
                <wp:docPr id="12" name="Блок-схема: процесс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033844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4CF35" w14:textId="2A727CA5" w:rsidR="004E0BF1" w:rsidRDefault="004E0BF1" w:rsidP="003104DD">
                            <w:pPr>
                              <w:jc w:val="center"/>
                            </w:pPr>
                            <w:r>
                              <w:t>Цвет шрифта «Время ответа» = Зеленый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223BA" id="Блок-схема: процесс 12" o:spid="_x0000_s1029" type="#_x0000_t109" style="position:absolute;left:0;text-align:left;margin-left:189.8pt;margin-top:5.8pt;width:121.5pt;height:8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" fillcolor="white [3201]" strokecolor="black [3213]" strokeweight="1pt">
                <v:textbox>
                  <w:txbxContent>
                    <w:p w14:paraId="74C4CF35" w14:textId="2A727CA5" w:rsidR="004E0BF1" w:rsidRDefault="004E0BF1" w:rsidP="003104DD">
                      <w:pPr>
                        <w:jc w:val="center"/>
                      </w:pPr>
                      <w:r>
                        <w:t>Цвет шрифта «Время ответа» = Зеленый</w:t>
                      </w:r>
                    </w:p>
                  </w:txbxContent>
                </v:textbox>
              </v:shape>
            </w:pict>
          </mc:Fallback>
        </mc:AlternateContent>
      </w:r>
    </w:p>
    <w:p w14:paraId="1D5FD01F" w14:textId="1E6BAD6F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048C1B95" w14:textId="79BBBADC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4DEC6B9B" w14:textId="57029B5F" w:rsidR="009C2CA9" w:rsidRPr="000A00D0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604C0FE8" w14:textId="05C50975" w:rsidR="009C2CA9" w:rsidRDefault="009C2CA9" w:rsidP="000F7DCD">
      <w:pPr>
        <w:spacing w:after="0" w:line="240" w:lineRule="auto"/>
        <w:ind w:firstLine="709"/>
        <w:rPr>
          <w:highlight w:val="yellow"/>
        </w:rPr>
      </w:pPr>
    </w:p>
    <w:p w14:paraId="5BAF3BB2" w14:textId="7D177DCD" w:rsidR="0075759D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421371" wp14:editId="2F7D16F4">
                <wp:simplePos x="0" y="0"/>
                <wp:positionH relativeFrom="column">
                  <wp:posOffset>3186276</wp:posOffset>
                </wp:positionH>
                <wp:positionV relativeFrom="paragraph">
                  <wp:posOffset>85830</wp:posOffset>
                </wp:positionV>
                <wp:extent cx="0" cy="272505"/>
                <wp:effectExtent l="76200" t="0" r="57150" b="5143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FB252" id="Прямая со стрелкой 42" o:spid="_x0000_s1026" type="#_x0000_t32" style="position:absolute;margin-left:250.9pt;margin-top:6.75pt;width:0;height:2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</w:p>
    <w:p w14:paraId="535EAD2A" w14:textId="6C2D5A84" w:rsidR="0075759D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F65C1C" wp14:editId="2C8C7E12">
                <wp:simplePos x="0" y="0"/>
                <wp:positionH relativeFrom="column">
                  <wp:posOffset>548584</wp:posOffset>
                </wp:positionH>
                <wp:positionV relativeFrom="paragraph">
                  <wp:posOffset>38309</wp:posOffset>
                </wp:positionV>
                <wp:extent cx="2637692" cy="0"/>
                <wp:effectExtent l="0" t="76200" r="10795" b="9525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76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4F6E7" id="Прямая со стрелкой 46" o:spid="_x0000_s1026" type="#_x0000_t32" style="position:absolute;margin-left:43.2pt;margin-top:3pt;width:207.7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7DC501" wp14:editId="24CD4AE3">
                <wp:simplePos x="0" y="0"/>
                <wp:positionH relativeFrom="column">
                  <wp:posOffset>548584</wp:posOffset>
                </wp:positionH>
                <wp:positionV relativeFrom="paragraph">
                  <wp:posOffset>38309</wp:posOffset>
                </wp:positionV>
                <wp:extent cx="0" cy="2476919"/>
                <wp:effectExtent l="0" t="0" r="38100" b="1905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76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C8AFDE" id="Прямая соединительная линия 45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pt,3pt" to="43.2pt,1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E985C" wp14:editId="0985BDF1">
                <wp:simplePos x="0" y="0"/>
                <wp:positionH relativeFrom="column">
                  <wp:posOffset>1980271</wp:posOffset>
                </wp:positionH>
                <wp:positionV relativeFrom="paragraph">
                  <wp:posOffset>155215</wp:posOffset>
                </wp:positionV>
                <wp:extent cx="2371725" cy="1589753"/>
                <wp:effectExtent l="19050" t="19050" r="28575" b="29845"/>
                <wp:wrapNone/>
                <wp:docPr id="13" name="Блок-схема: решени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589753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7459E" w14:textId="34B11149" w:rsidR="004E0BF1" w:rsidRPr="003104DD" w:rsidRDefault="004E0BF1" w:rsidP="003104D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104DD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Pr="003104DD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t>timeLeft &lt;=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E985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3" o:spid="_x0000_s1030" type="#_x0000_t110" style="position:absolute;left:0;text-align:left;margin-left:155.95pt;margin-top:12.2pt;width:186.75pt;height:12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" fillcolor="white [3201]" strokecolor="black [3213]" strokeweight="1pt">
                <v:textbox>
                  <w:txbxContent>
                    <w:p w14:paraId="4827459E" w14:textId="34B11149" w:rsidR="004E0BF1" w:rsidRPr="003104DD" w:rsidRDefault="004E0BF1" w:rsidP="003104D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104DD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Pr="003104DD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t>timeLeft &lt;= 2)</w:t>
                      </w:r>
                    </w:p>
                  </w:txbxContent>
                </v:textbox>
              </v:shape>
            </w:pict>
          </mc:Fallback>
        </mc:AlternateContent>
      </w:r>
    </w:p>
    <w:p w14:paraId="39B0F2CD" w14:textId="14B302D7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6EE8D274" w14:textId="74DEB0B0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1E2D3638" w14:textId="230E8576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6F46CED7" w14:textId="7F22B4EA" w:rsidR="0075759D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E97846" wp14:editId="3516DC88">
                <wp:simplePos x="0" y="0"/>
                <wp:positionH relativeFrom="column">
                  <wp:posOffset>5099915</wp:posOffset>
                </wp:positionH>
                <wp:positionV relativeFrom="paragraph">
                  <wp:posOffset>129805</wp:posOffset>
                </wp:positionV>
                <wp:extent cx="572" cy="487345"/>
                <wp:effectExtent l="76200" t="0" r="57150" b="6540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2" cy="487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3B9DD" id="Прямая со стрелкой 34" o:spid="_x0000_s1026" type="#_x0000_t32" style="position:absolute;margin-left:401.55pt;margin-top:10.2pt;width:.05pt;height:38.35pt;flip:x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C8CBE2" wp14:editId="29EB8F75">
                <wp:simplePos x="0" y="0"/>
                <wp:positionH relativeFrom="column">
                  <wp:posOffset>4351885</wp:posOffset>
                </wp:positionH>
                <wp:positionV relativeFrom="paragraph">
                  <wp:posOffset>128737</wp:posOffset>
                </wp:positionV>
                <wp:extent cx="748602" cy="1067"/>
                <wp:effectExtent l="0" t="0" r="33020" b="37465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602" cy="1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775E3" id="Прямая соединительная линия 3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65pt,10.15pt" to="401.6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2F2D8D" wp14:editId="22931F24">
                <wp:simplePos x="0" y="0"/>
                <wp:positionH relativeFrom="column">
                  <wp:posOffset>1422791</wp:posOffset>
                </wp:positionH>
                <wp:positionV relativeFrom="paragraph">
                  <wp:posOffset>129805</wp:posOffset>
                </wp:positionV>
                <wp:extent cx="0" cy="488238"/>
                <wp:effectExtent l="76200" t="0" r="57150" b="6477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762F1" id="Прямая со стрелкой 33" o:spid="_x0000_s1026" type="#_x0000_t32" style="position:absolute;margin-left:112.05pt;margin-top:10.2pt;width:0;height:38.4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18FEBA" wp14:editId="3F330AEB">
                <wp:simplePos x="0" y="0"/>
                <wp:positionH relativeFrom="column">
                  <wp:posOffset>1424340</wp:posOffset>
                </wp:positionH>
                <wp:positionV relativeFrom="paragraph">
                  <wp:posOffset>131340</wp:posOffset>
                </wp:positionV>
                <wp:extent cx="566382" cy="0"/>
                <wp:effectExtent l="0" t="0" r="0" b="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63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5FF65" id="Прямая соединительная линия 31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15pt,10.35pt" to="156.7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" strokecolor="black [3200]" strokeweight=".5pt">
                <v:stroke joinstyle="miter"/>
              </v:line>
            </w:pict>
          </mc:Fallback>
        </mc:AlternateContent>
      </w:r>
    </w:p>
    <w:p w14:paraId="02FA72B3" w14:textId="1512256A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1EB2131F" w14:textId="1CCBF393" w:rsidR="0075759D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D0751" wp14:editId="5AA96F34">
                <wp:simplePos x="0" y="0"/>
                <wp:positionH relativeFrom="column">
                  <wp:posOffset>3598545</wp:posOffset>
                </wp:positionH>
                <wp:positionV relativeFrom="paragraph">
                  <wp:posOffset>1359535</wp:posOffset>
                </wp:positionV>
                <wp:extent cx="2371725" cy="1589405"/>
                <wp:effectExtent l="19050" t="19050" r="28575" b="29845"/>
                <wp:wrapNone/>
                <wp:docPr id="17" name="Блок-схема: решени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58940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48897" w14:textId="3E56D8D3" w:rsidR="004E0BF1" w:rsidRPr="003104DD" w:rsidRDefault="004E0BF1" w:rsidP="00F9483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104DD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Pr="003104DD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timeLeft &lt;= 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Pr="003104DD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D0751" id="Блок-схема: решение 17" o:spid="_x0000_s1031" type="#_x0000_t110" style="position:absolute;left:0;text-align:left;margin-left:283.35pt;margin-top:107.05pt;width:186.75pt;height:125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" fillcolor="white [3201]" strokecolor="black [3213]" strokeweight="1pt">
                <v:textbox>
                  <w:txbxContent>
                    <w:p w14:paraId="20448897" w14:textId="3E56D8D3" w:rsidR="004E0BF1" w:rsidRPr="003104DD" w:rsidRDefault="004E0BF1" w:rsidP="00F9483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104DD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Pr="003104DD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t xml:space="preserve">timeLeft &lt;= </w:t>
                      </w:r>
                      <w:r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Pr="003104DD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5D86F8" wp14:editId="7F5428AD">
                <wp:simplePos x="0" y="0"/>
                <wp:positionH relativeFrom="column">
                  <wp:posOffset>731520</wp:posOffset>
                </wp:positionH>
                <wp:positionV relativeFrom="paragraph">
                  <wp:posOffset>205740</wp:posOffset>
                </wp:positionV>
                <wp:extent cx="1400175" cy="937260"/>
                <wp:effectExtent l="0" t="0" r="28575" b="15240"/>
                <wp:wrapNone/>
                <wp:docPr id="14" name="Блок-схема: процесс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726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D6394" w14:textId="71E0AE7D" w:rsidR="004E0BF1" w:rsidRPr="00F9483B" w:rsidRDefault="004E0BF1" w:rsidP="00F9483B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F9483B">
                              <w:rPr>
                                <w:rFonts w:cs="Times New Roman"/>
                                <w:color w:val="000000"/>
                                <w:szCs w:val="28"/>
                              </w:rPr>
                              <w:t>timeLeft--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86F8" id="Блок-схема: процесс 14" o:spid="_x0000_s1032" type="#_x0000_t109" style="position:absolute;left:0;text-align:left;margin-left:57.6pt;margin-top:16.2pt;width:110.25pt;height:73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" fillcolor="white [3201]" strokecolor="black [3213]" strokeweight="1pt">
                <v:textbox>
                  <w:txbxContent>
                    <w:p w14:paraId="748D6394" w14:textId="71E0AE7D" w:rsidR="004E0BF1" w:rsidRPr="00F9483B" w:rsidRDefault="004E0BF1" w:rsidP="00F9483B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F9483B">
                        <w:rPr>
                          <w:rFonts w:cs="Times New Roman"/>
                          <w:color w:val="000000"/>
                          <w:szCs w:val="28"/>
                        </w:rPr>
                        <w:t>timeLeft--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0C47A5" wp14:editId="49593BB3">
                <wp:simplePos x="0" y="0"/>
                <wp:positionH relativeFrom="column">
                  <wp:posOffset>4351655</wp:posOffset>
                </wp:positionH>
                <wp:positionV relativeFrom="paragraph">
                  <wp:posOffset>210185</wp:posOffset>
                </wp:positionV>
                <wp:extent cx="1400175" cy="937260"/>
                <wp:effectExtent l="0" t="0" r="28575" b="15240"/>
                <wp:wrapNone/>
                <wp:docPr id="15" name="Блок-схема: процесс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726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C804D" w14:textId="513800D2" w:rsidR="004E0BF1" w:rsidRDefault="004E0BF1" w:rsidP="00F9483B">
                            <w:pPr>
                              <w:jc w:val="center"/>
                            </w:pPr>
                            <w:r>
                              <w:t>Цвет шрифта «Время ответа» = Красный</w:t>
                            </w:r>
                          </w:p>
                          <w:p w14:paraId="10D8CCD0" w14:textId="77777777" w:rsidR="004E0BF1" w:rsidRDefault="004E0BF1" w:rsidP="00F948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C47A5" id="Блок-схема: процесс 15" o:spid="_x0000_s1033" type="#_x0000_t109" style="position:absolute;left:0;text-align:left;margin-left:342.65pt;margin-top:16.55pt;width:110.25pt;height:7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" fillcolor="white [3201]" strokecolor="black [3213]" strokeweight="1pt">
                <v:textbox>
                  <w:txbxContent>
                    <w:p w14:paraId="79EC804D" w14:textId="513800D2" w:rsidR="004E0BF1" w:rsidRDefault="004E0BF1" w:rsidP="00F9483B">
                      <w:pPr>
                        <w:jc w:val="center"/>
                      </w:pPr>
                      <w:r>
                        <w:t>Цвет шрифта «Время ответа» = Красный</w:t>
                      </w:r>
                    </w:p>
                    <w:p w14:paraId="10D8CCD0" w14:textId="77777777" w:rsidR="004E0BF1" w:rsidRDefault="004E0BF1" w:rsidP="00F9483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440F19B" w14:textId="0A109EB0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29B9C45C" w14:textId="7D0E95A3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07FBAB43" w14:textId="077F47B4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7B8E35FD" w14:textId="14109E30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1476DBE8" w14:textId="18B97AF8" w:rsidR="0075759D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AF4B4C" wp14:editId="7B01D880">
                <wp:simplePos x="0" y="0"/>
                <wp:positionH relativeFrom="column">
                  <wp:posOffset>4804410</wp:posOffset>
                </wp:positionH>
                <wp:positionV relativeFrom="paragraph">
                  <wp:posOffset>123190</wp:posOffset>
                </wp:positionV>
                <wp:extent cx="0" cy="212090"/>
                <wp:effectExtent l="76200" t="0" r="57150" b="5461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32D9D5" id="Прямая со стрелкой 47" o:spid="_x0000_s1026" type="#_x0000_t32" style="position:absolute;margin-left:378.3pt;margin-top:9.7pt;width:0;height:16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D1A19F" wp14:editId="2D1BC0AC">
                <wp:simplePos x="0" y="0"/>
                <wp:positionH relativeFrom="column">
                  <wp:posOffset>1362501</wp:posOffset>
                </wp:positionH>
                <wp:positionV relativeFrom="paragraph">
                  <wp:posOffset>123120</wp:posOffset>
                </wp:positionV>
                <wp:extent cx="0" cy="147962"/>
                <wp:effectExtent l="0" t="0" r="38100" b="23495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192C5" id="Прямая соединительная линия 4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pt,9.7pt" to="107.3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40BF07DC" w14:textId="7AA9F14C" w:rsidR="0075759D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9AE50C" wp14:editId="53C03A1F">
                <wp:simplePos x="0" y="0"/>
                <wp:positionH relativeFrom="column">
                  <wp:posOffset>2264410</wp:posOffset>
                </wp:positionH>
                <wp:positionV relativeFrom="paragraph">
                  <wp:posOffset>69215</wp:posOffset>
                </wp:positionV>
                <wp:extent cx="2540000" cy="0"/>
                <wp:effectExtent l="0" t="76200" r="12700" b="9525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B3C3B" id="Прямая со стрелкой 55" o:spid="_x0000_s1026" type="#_x0000_t32" style="position:absolute;margin-left:178.3pt;margin-top:5.45pt;width:200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37CCB8" wp14:editId="5EBBD898">
                <wp:simplePos x="0" y="0"/>
                <wp:positionH relativeFrom="column">
                  <wp:posOffset>2264410</wp:posOffset>
                </wp:positionH>
                <wp:positionV relativeFrom="paragraph">
                  <wp:posOffset>69215</wp:posOffset>
                </wp:positionV>
                <wp:extent cx="0" cy="2360295"/>
                <wp:effectExtent l="0" t="0" r="38100" b="20955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60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323343" id="Прямая соединительная линия 54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3pt,5.45pt" to="178.3pt,1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1177CB" wp14:editId="57E11358">
                <wp:simplePos x="0" y="0"/>
                <wp:positionH relativeFrom="column">
                  <wp:posOffset>548584</wp:posOffset>
                </wp:positionH>
                <wp:positionV relativeFrom="paragraph">
                  <wp:posOffset>63842</wp:posOffset>
                </wp:positionV>
                <wp:extent cx="813917" cy="0"/>
                <wp:effectExtent l="0" t="0" r="0" b="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39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6210E" id="Прямая соединительная линия 44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pt,5.05pt" to="107.3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</w:p>
    <w:p w14:paraId="5E305FB1" w14:textId="00D3FAD2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5F4A04E2" w14:textId="35AA2D97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5CA3D6D7" w14:textId="5E1FE9E8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091B8D0B" w14:textId="0C2C0A70" w:rsidR="0075759D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993385" wp14:editId="5EDD23D8">
                <wp:simplePos x="0" y="0"/>
                <wp:positionH relativeFrom="column">
                  <wp:posOffset>3128010</wp:posOffset>
                </wp:positionH>
                <wp:positionV relativeFrom="paragraph">
                  <wp:posOffset>113030</wp:posOffset>
                </wp:positionV>
                <wp:extent cx="0" cy="438150"/>
                <wp:effectExtent l="76200" t="0" r="57150" b="5715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AE298" id="Прямая со стрелкой 51" o:spid="_x0000_s1026" type="#_x0000_t32" style="position:absolute;margin-left:246.3pt;margin-top:8.9pt;width:0;height:34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D13268" wp14:editId="2BBB4FCF">
                <wp:simplePos x="0" y="0"/>
                <wp:positionH relativeFrom="column">
                  <wp:posOffset>3128010</wp:posOffset>
                </wp:positionH>
                <wp:positionV relativeFrom="paragraph">
                  <wp:posOffset>113030</wp:posOffset>
                </wp:positionV>
                <wp:extent cx="469900" cy="0"/>
                <wp:effectExtent l="0" t="0" r="0" b="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7A593" id="Прямая соединительная линия 50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3pt,8.9pt" to="283.3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58FCAF" wp14:editId="1B61F7EA">
                <wp:simplePos x="0" y="0"/>
                <wp:positionH relativeFrom="column">
                  <wp:posOffset>6128385</wp:posOffset>
                </wp:positionH>
                <wp:positionV relativeFrom="paragraph">
                  <wp:posOffset>113030</wp:posOffset>
                </wp:positionV>
                <wp:extent cx="0" cy="1416050"/>
                <wp:effectExtent l="76200" t="0" r="57150" b="5080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6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8F892" id="Прямая со стрелкой 49" o:spid="_x0000_s1026" type="#_x0000_t32" style="position:absolute;margin-left:482.55pt;margin-top:8.9pt;width:0;height:111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A58F0E" wp14:editId="6B9E8ED9">
                <wp:simplePos x="0" y="0"/>
                <wp:positionH relativeFrom="column">
                  <wp:posOffset>5969635</wp:posOffset>
                </wp:positionH>
                <wp:positionV relativeFrom="paragraph">
                  <wp:posOffset>113030</wp:posOffset>
                </wp:positionV>
                <wp:extent cx="155575" cy="0"/>
                <wp:effectExtent l="0" t="0" r="0" b="0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9F7467" id="Прямая соединительная линия 48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0.05pt,8.9pt" to="482.3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</w:p>
    <w:p w14:paraId="41E41684" w14:textId="11BE692C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58B4E694" w14:textId="574C2073" w:rsidR="0075759D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1BA8D4" wp14:editId="1B5D01D7">
                <wp:simplePos x="0" y="0"/>
                <wp:positionH relativeFrom="column">
                  <wp:posOffset>2390434</wp:posOffset>
                </wp:positionH>
                <wp:positionV relativeFrom="paragraph">
                  <wp:posOffset>139738</wp:posOffset>
                </wp:positionV>
                <wp:extent cx="1400175" cy="937260"/>
                <wp:effectExtent l="0" t="0" r="28575" b="15240"/>
                <wp:wrapNone/>
                <wp:docPr id="20" name="Блок-схема: процесс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726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F7065" w14:textId="7F38138B" w:rsidR="004E0BF1" w:rsidRPr="00F9483B" w:rsidRDefault="004E0BF1" w:rsidP="00F9483B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F9483B">
                              <w:rPr>
                                <w:rFonts w:cs="Times New Roman"/>
                                <w:color w:val="000000"/>
                                <w:szCs w:val="28"/>
                              </w:rPr>
                              <w:t>timeLeft--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BA8D4" id="Блок-схема: процесс 20" o:spid="_x0000_s1034" type="#_x0000_t109" style="position:absolute;left:0;text-align:left;margin-left:188.2pt;margin-top:11pt;width:110.25pt;height:7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" fillcolor="white [3201]" strokecolor="black [3213]" strokeweight="1pt">
                <v:textbox>
                  <w:txbxContent>
                    <w:p w14:paraId="2DEF7065" w14:textId="7F38138B" w:rsidR="004E0BF1" w:rsidRPr="00F9483B" w:rsidRDefault="004E0BF1" w:rsidP="00F9483B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F9483B">
                        <w:rPr>
                          <w:rFonts w:cs="Times New Roman"/>
                          <w:color w:val="000000"/>
                          <w:szCs w:val="28"/>
                        </w:rPr>
                        <w:t>timeLeft--</w:t>
                      </w:r>
                    </w:p>
                  </w:txbxContent>
                </v:textbox>
              </v:shape>
            </w:pict>
          </mc:Fallback>
        </mc:AlternateContent>
      </w:r>
    </w:p>
    <w:p w14:paraId="79E61426" w14:textId="34E5A7C4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320466A2" w14:textId="6DE235F5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1A3CE16E" w14:textId="516D3F03" w:rsidR="0075759D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37E2B099" w14:textId="72E50E20" w:rsidR="0075759D" w:rsidRPr="000A00D0" w:rsidRDefault="0075759D" w:rsidP="000F7DCD">
      <w:pPr>
        <w:spacing w:after="0" w:line="240" w:lineRule="auto"/>
        <w:ind w:firstLine="709"/>
        <w:rPr>
          <w:highlight w:val="yellow"/>
        </w:rPr>
      </w:pPr>
    </w:p>
    <w:p w14:paraId="037C99D5" w14:textId="7553C259" w:rsidR="009C2CA9" w:rsidRPr="000A00D0" w:rsidRDefault="00CA1E9B" w:rsidP="000F7DCD">
      <w:pPr>
        <w:spacing w:after="0" w:line="240" w:lineRule="auto"/>
        <w:ind w:firstLine="709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53D016" wp14:editId="0771E5C5">
                <wp:simplePos x="0" y="0"/>
                <wp:positionH relativeFrom="column">
                  <wp:posOffset>2264410</wp:posOffset>
                </wp:positionH>
                <wp:positionV relativeFrom="paragraph">
                  <wp:posOffset>180340</wp:posOffset>
                </wp:positionV>
                <wp:extent cx="863600" cy="0"/>
                <wp:effectExtent l="0" t="0" r="0" b="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F6DAD" id="Прямая соединительная линия 53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3pt,14.2pt" to="246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32C406" wp14:editId="065E8706">
                <wp:simplePos x="0" y="0"/>
                <wp:positionH relativeFrom="column">
                  <wp:posOffset>3128010</wp:posOffset>
                </wp:positionH>
                <wp:positionV relativeFrom="paragraph">
                  <wp:posOffset>59690</wp:posOffset>
                </wp:positionV>
                <wp:extent cx="0" cy="120650"/>
                <wp:effectExtent l="0" t="0" r="38100" b="3175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49CAB" id="Прямая соединительная линия 52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3pt,4.7pt" to="246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F9483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68045D" wp14:editId="4988838B">
                <wp:simplePos x="0" y="0"/>
                <wp:positionH relativeFrom="column">
                  <wp:posOffset>5715635</wp:posOffset>
                </wp:positionH>
                <wp:positionV relativeFrom="paragraph">
                  <wp:posOffset>59690</wp:posOffset>
                </wp:positionV>
                <wp:extent cx="561975" cy="466725"/>
                <wp:effectExtent l="0" t="0" r="28575" b="28575"/>
                <wp:wrapNone/>
                <wp:docPr id="19" name="Блок-схема: узе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6672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58126" w14:textId="152B4557" w:rsidR="004E0BF1" w:rsidRDefault="004E0BF1" w:rsidP="00F9483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68045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9" o:spid="_x0000_s1035" type="#_x0000_t120" style="position:absolute;left:0;text-align:left;margin-left:450.05pt;margin-top:4.7pt;width:44.25pt;height:36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" fillcolor="white [3201]" strokecolor="black [3213]" strokeweight="1pt">
                <v:stroke joinstyle="miter"/>
                <v:textbox>
                  <w:txbxContent>
                    <w:p w14:paraId="73958126" w14:textId="152B4557" w:rsidR="004E0BF1" w:rsidRDefault="004E0BF1" w:rsidP="00F9483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BF580FD" w14:textId="522FA24C" w:rsidR="00F9483B" w:rsidRDefault="00F9483B" w:rsidP="000A00D0">
      <w:pPr>
        <w:spacing w:after="0" w:line="240" w:lineRule="auto"/>
        <w:ind w:firstLine="70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B9632D" wp14:editId="6B7B2065">
                <wp:simplePos x="0" y="0"/>
                <wp:positionH relativeFrom="column">
                  <wp:posOffset>2804822</wp:posOffset>
                </wp:positionH>
                <wp:positionV relativeFrom="paragraph">
                  <wp:posOffset>0</wp:posOffset>
                </wp:positionV>
                <wp:extent cx="561975" cy="466725"/>
                <wp:effectExtent l="0" t="0" r="28575" b="28575"/>
                <wp:wrapNone/>
                <wp:docPr id="21" name="Блок-схема: узе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6672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87B66" w14:textId="374D83E9" w:rsidR="004E0BF1" w:rsidRDefault="004E0BF1" w:rsidP="00F9483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9632D" id="Блок-схема: узел 21" o:spid="_x0000_s1036" type="#_x0000_t120" style="position:absolute;left:0;text-align:left;margin-left:220.85pt;margin-top:0;width:44.25pt;height:36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" fillcolor="white [3201]" strokecolor="black [3213]" strokeweight="1pt">
                <v:stroke joinstyle="miter"/>
                <v:textbox>
                  <w:txbxContent>
                    <w:p w14:paraId="50287B66" w14:textId="374D83E9" w:rsidR="004E0BF1" w:rsidRDefault="004E0BF1" w:rsidP="00F9483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88051E9" w14:textId="73493C0A" w:rsidR="00F9483B" w:rsidRDefault="00F9483B" w:rsidP="000A00D0">
      <w:pPr>
        <w:spacing w:after="0" w:line="240" w:lineRule="auto"/>
        <w:ind w:firstLine="709"/>
      </w:pPr>
    </w:p>
    <w:p w14:paraId="4F3A18E0" w14:textId="0D3D78AC" w:rsidR="00F9483B" w:rsidRDefault="00CA1E9B" w:rsidP="000A00D0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4B1B8E" wp14:editId="556954EA">
                <wp:simplePos x="0" y="0"/>
                <wp:positionH relativeFrom="column">
                  <wp:posOffset>3075967</wp:posOffset>
                </wp:positionH>
                <wp:positionV relativeFrom="paragraph">
                  <wp:posOffset>57785</wp:posOffset>
                </wp:positionV>
                <wp:extent cx="0" cy="217087"/>
                <wp:effectExtent l="76200" t="0" r="57150" b="50165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0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E7E69" id="Прямая со стрелкой 56" o:spid="_x0000_s1026" type="#_x0000_t32" style="position:absolute;margin-left:242.2pt;margin-top:4.55pt;width:0;height:17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14:paraId="5FCC9F47" w14:textId="1FA1F8A8" w:rsidR="00F9483B" w:rsidRDefault="00CA1E9B" w:rsidP="000A00D0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F181FC" wp14:editId="1A05CDA7">
                <wp:simplePos x="0" y="0"/>
                <wp:positionH relativeFrom="column">
                  <wp:posOffset>2147017</wp:posOffset>
                </wp:positionH>
                <wp:positionV relativeFrom="paragraph">
                  <wp:posOffset>71120</wp:posOffset>
                </wp:positionV>
                <wp:extent cx="1962150" cy="1314985"/>
                <wp:effectExtent l="0" t="0" r="19050" b="19050"/>
                <wp:wrapNone/>
                <wp:docPr id="26" name="Блок-схема: типовой процесс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314985"/>
                        </a:xfrm>
                        <a:prstGeom prst="flowChartPredefined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37109" w14:textId="6AAC93F4" w:rsidR="004E0BF1" w:rsidRPr="00F9483B" w:rsidRDefault="004E0BF1" w:rsidP="00F9483B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F9483B">
                              <w:rPr>
                                <w:rFonts w:cs="Times New Roman"/>
                                <w:szCs w:val="28"/>
                              </w:rPr>
                              <w:t>Останавливаем таймер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181FC" id="Блок-схема: типовой процесс 26" o:spid="_x0000_s1037" type="#_x0000_t112" style="position:absolute;left:0;text-align:left;margin-left:169.05pt;margin-top:5.6pt;width:154.5pt;height:10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" fillcolor="white [3201]" strokecolor="black [3213]" strokeweight="1pt">
                <v:textbox>
                  <w:txbxContent>
                    <w:p w14:paraId="4E437109" w14:textId="6AAC93F4" w:rsidR="004E0BF1" w:rsidRPr="00F9483B" w:rsidRDefault="004E0BF1" w:rsidP="00F9483B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F9483B">
                        <w:rPr>
                          <w:rFonts w:cs="Times New Roman"/>
                          <w:szCs w:val="28"/>
                        </w:rPr>
                        <w:t>Останавливаем таймер</w:t>
                      </w:r>
                    </w:p>
                  </w:txbxContent>
                </v:textbox>
              </v:shape>
            </w:pict>
          </mc:Fallback>
        </mc:AlternateContent>
      </w:r>
    </w:p>
    <w:p w14:paraId="5E40D63C" w14:textId="4D1FD466" w:rsidR="00F9483B" w:rsidRDefault="00F9483B" w:rsidP="000A00D0">
      <w:pPr>
        <w:spacing w:after="0" w:line="240" w:lineRule="auto"/>
        <w:ind w:firstLine="709"/>
      </w:pPr>
    </w:p>
    <w:p w14:paraId="39D5D506" w14:textId="58468DE0" w:rsidR="00F9483B" w:rsidRDefault="00F9483B" w:rsidP="000A00D0">
      <w:pPr>
        <w:spacing w:after="0" w:line="240" w:lineRule="auto"/>
        <w:ind w:firstLine="709"/>
      </w:pPr>
    </w:p>
    <w:p w14:paraId="2B83908F" w14:textId="77777777" w:rsidR="00F9483B" w:rsidRDefault="00F9483B" w:rsidP="000A00D0">
      <w:pPr>
        <w:spacing w:after="0" w:line="240" w:lineRule="auto"/>
        <w:ind w:firstLine="709"/>
      </w:pPr>
    </w:p>
    <w:p w14:paraId="4715C574" w14:textId="0D9C3395" w:rsidR="00F9483B" w:rsidRDefault="00F9483B" w:rsidP="000A00D0">
      <w:pPr>
        <w:spacing w:after="0" w:line="240" w:lineRule="auto"/>
        <w:ind w:firstLine="709"/>
      </w:pPr>
    </w:p>
    <w:p w14:paraId="500E0421" w14:textId="16438A88" w:rsidR="00F9483B" w:rsidRDefault="00F9483B" w:rsidP="000A00D0">
      <w:pPr>
        <w:spacing w:after="0" w:line="240" w:lineRule="auto"/>
        <w:ind w:firstLine="709"/>
      </w:pPr>
    </w:p>
    <w:p w14:paraId="470A9F0C" w14:textId="4C1ADE1D" w:rsidR="00F9483B" w:rsidRDefault="00CA1E9B" w:rsidP="000A00D0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DC7C92A" wp14:editId="3FAD77F3">
                <wp:simplePos x="0" y="0"/>
                <wp:positionH relativeFrom="column">
                  <wp:posOffset>3075636</wp:posOffset>
                </wp:positionH>
                <wp:positionV relativeFrom="paragraph">
                  <wp:posOffset>158115</wp:posOffset>
                </wp:positionV>
                <wp:extent cx="0" cy="323519"/>
                <wp:effectExtent l="76200" t="0" r="76200" b="57785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5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F2A88" id="Прямая со стрелкой 57" o:spid="_x0000_s1026" type="#_x0000_t32" style="position:absolute;margin-left:242.2pt;margin-top:12.45pt;width:0;height:25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14:paraId="5AF5A482" w14:textId="0BBA4E71" w:rsidR="00F9483B" w:rsidRDefault="00F9483B" w:rsidP="000A00D0">
      <w:pPr>
        <w:spacing w:after="0" w:line="240" w:lineRule="auto"/>
        <w:ind w:firstLine="709"/>
      </w:pPr>
    </w:p>
    <w:p w14:paraId="678B52BC" w14:textId="0F675DB9" w:rsidR="00F9483B" w:rsidRDefault="00CA1E9B" w:rsidP="000A00D0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AEDE15" wp14:editId="2E71836D">
                <wp:simplePos x="0" y="0"/>
                <wp:positionH relativeFrom="column">
                  <wp:posOffset>2099945</wp:posOffset>
                </wp:positionH>
                <wp:positionV relativeFrom="paragraph">
                  <wp:posOffset>70485</wp:posOffset>
                </wp:positionV>
                <wp:extent cx="1962150" cy="1314985"/>
                <wp:effectExtent l="0" t="0" r="19050" b="19050"/>
                <wp:wrapNone/>
                <wp:docPr id="25" name="Блок-схема: типовой процесс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314985"/>
                        </a:xfrm>
                        <a:prstGeom prst="flowChartPredefined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26775" w14:textId="569C3FAB" w:rsidR="004E0BF1" w:rsidRPr="00F9483B" w:rsidRDefault="004E0BF1" w:rsidP="00F9483B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F9483B">
                              <w:rPr>
                                <w:rFonts w:cs="Times New Roman"/>
                                <w:szCs w:val="28"/>
                              </w:rPr>
                              <w:t>Автоматический проигрыш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EDE15" id="Блок-схема: типовой процесс 25" o:spid="_x0000_s1038" type="#_x0000_t112" style="position:absolute;left:0;text-align:left;margin-left:165.35pt;margin-top:5.55pt;width:154.5pt;height:10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" fillcolor="white [3201]" strokecolor="black [3213]" strokeweight="1pt">
                <v:textbox>
                  <w:txbxContent>
                    <w:p w14:paraId="61E26775" w14:textId="569C3FAB" w:rsidR="004E0BF1" w:rsidRPr="00F9483B" w:rsidRDefault="004E0BF1" w:rsidP="00F9483B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F9483B">
                        <w:rPr>
                          <w:rFonts w:cs="Times New Roman"/>
                          <w:szCs w:val="28"/>
                        </w:rPr>
                        <w:t>Автоматический проигрыш</w:t>
                      </w:r>
                    </w:p>
                  </w:txbxContent>
                </v:textbox>
              </v:shape>
            </w:pict>
          </mc:Fallback>
        </mc:AlternateContent>
      </w:r>
    </w:p>
    <w:p w14:paraId="6BB29C5C" w14:textId="77777777" w:rsidR="00F9483B" w:rsidRDefault="00F9483B" w:rsidP="000A00D0">
      <w:pPr>
        <w:spacing w:after="0" w:line="240" w:lineRule="auto"/>
        <w:ind w:firstLine="709"/>
      </w:pPr>
    </w:p>
    <w:p w14:paraId="3B276F04" w14:textId="77777777" w:rsidR="00F9483B" w:rsidRDefault="00F9483B" w:rsidP="000A00D0">
      <w:pPr>
        <w:spacing w:after="0" w:line="240" w:lineRule="auto"/>
        <w:ind w:firstLine="709"/>
      </w:pPr>
    </w:p>
    <w:p w14:paraId="2B8F42FA" w14:textId="77777777" w:rsidR="00F9483B" w:rsidRDefault="00F9483B" w:rsidP="000A00D0">
      <w:pPr>
        <w:spacing w:after="0" w:line="240" w:lineRule="auto"/>
        <w:ind w:firstLine="709"/>
      </w:pPr>
    </w:p>
    <w:p w14:paraId="2970C7D8" w14:textId="77777777" w:rsidR="00F9483B" w:rsidRDefault="00F9483B" w:rsidP="000A00D0">
      <w:pPr>
        <w:spacing w:after="0" w:line="240" w:lineRule="auto"/>
        <w:ind w:firstLine="709"/>
      </w:pPr>
    </w:p>
    <w:p w14:paraId="7430D7AE" w14:textId="77777777" w:rsidR="00F9483B" w:rsidRDefault="00F9483B" w:rsidP="000A00D0">
      <w:pPr>
        <w:spacing w:after="0" w:line="240" w:lineRule="auto"/>
        <w:ind w:firstLine="709"/>
      </w:pPr>
    </w:p>
    <w:p w14:paraId="78429E18" w14:textId="6BCF8B10" w:rsidR="00F9483B" w:rsidRDefault="00CA1E9B" w:rsidP="000A00D0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16E2C5" wp14:editId="57D9BCAB">
                <wp:simplePos x="0" y="0"/>
                <wp:positionH relativeFrom="column">
                  <wp:posOffset>3163101</wp:posOffset>
                </wp:positionH>
                <wp:positionV relativeFrom="paragraph">
                  <wp:posOffset>160020</wp:posOffset>
                </wp:positionV>
                <wp:extent cx="0" cy="212200"/>
                <wp:effectExtent l="0" t="0" r="38100" b="35560"/>
                <wp:wrapNone/>
                <wp:docPr id="5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65600" id="Прямая соединительная линия 5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05pt,12.6pt" to="249.05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6425D09F" w14:textId="7CDF7479" w:rsidR="00F9483B" w:rsidRDefault="00CA1E9B" w:rsidP="000A00D0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AEA7BC" wp14:editId="4BA32296">
                <wp:simplePos x="0" y="0"/>
                <wp:positionH relativeFrom="column">
                  <wp:posOffset>3163515</wp:posOffset>
                </wp:positionH>
                <wp:positionV relativeFrom="paragraph">
                  <wp:posOffset>165680</wp:posOffset>
                </wp:positionV>
                <wp:extent cx="0" cy="352452"/>
                <wp:effectExtent l="76200" t="0" r="76200" b="47625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0E4D6" id="Прямая со стрелкой 61" o:spid="_x0000_s1026" type="#_x0000_t32" style="position:absolute;margin-left:249.1pt;margin-top:13.05pt;width:0;height:27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5D4709BB" w14:textId="0810C39C" w:rsidR="00CA1E9B" w:rsidRDefault="00CA1E9B" w:rsidP="000A00D0">
      <w:pPr>
        <w:spacing w:after="0" w:line="240" w:lineRule="auto"/>
        <w:ind w:firstLine="709"/>
      </w:pPr>
    </w:p>
    <w:p w14:paraId="6FE76D55" w14:textId="47AB3A31" w:rsidR="00CA1E9B" w:rsidRDefault="00CA1E9B" w:rsidP="000A00D0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577413" wp14:editId="27CE4374">
                <wp:simplePos x="0" y="0"/>
                <wp:positionH relativeFrom="column">
                  <wp:posOffset>2369488</wp:posOffset>
                </wp:positionH>
                <wp:positionV relativeFrom="paragraph">
                  <wp:posOffset>109054</wp:posOffset>
                </wp:positionV>
                <wp:extent cx="1495425" cy="493490"/>
                <wp:effectExtent l="0" t="0" r="28575" b="20955"/>
                <wp:wrapNone/>
                <wp:docPr id="58" name="Блок-схема: знак заверше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9349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A4CCC" w14:textId="168D63E5" w:rsidR="004E0BF1" w:rsidRPr="003104DD" w:rsidRDefault="004E0BF1" w:rsidP="00CA1E9B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77413" id="Блок-схема: знак завершения 58" o:spid="_x0000_s1039" type="#_x0000_t116" style="position:absolute;left:0;text-align:left;margin-left:186.55pt;margin-top:8.6pt;width:117.75pt;height:38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" fillcolor="white [3201]" strokecolor="black [3213]" strokeweight="1pt">
                <v:textbox>
                  <w:txbxContent>
                    <w:p w14:paraId="22BA4CCC" w14:textId="168D63E5" w:rsidR="004E0BF1" w:rsidRPr="003104DD" w:rsidRDefault="004E0BF1" w:rsidP="00CA1E9B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</w:p>
    <w:p w14:paraId="4D71FA4F" w14:textId="15DFD997" w:rsidR="00CA1E9B" w:rsidRDefault="00CA1E9B" w:rsidP="000A00D0">
      <w:pPr>
        <w:spacing w:after="0" w:line="240" w:lineRule="auto"/>
        <w:ind w:firstLine="709"/>
      </w:pPr>
    </w:p>
    <w:p w14:paraId="1717DC02" w14:textId="77777777" w:rsidR="00CA1E9B" w:rsidRDefault="00CA1E9B" w:rsidP="000A00D0">
      <w:pPr>
        <w:spacing w:after="0" w:line="240" w:lineRule="auto"/>
        <w:ind w:firstLine="709"/>
      </w:pPr>
    </w:p>
    <w:p w14:paraId="5B1FB55A" w14:textId="77777777" w:rsidR="00CA1E9B" w:rsidRDefault="00CA1E9B" w:rsidP="00CA1E9B">
      <w:pPr>
        <w:spacing w:after="0" w:line="240" w:lineRule="auto"/>
      </w:pPr>
    </w:p>
    <w:p w14:paraId="7C12F98B" w14:textId="56321A17" w:rsidR="009C2CA9" w:rsidRDefault="009C2CA9" w:rsidP="000A00D0">
      <w:pPr>
        <w:spacing w:after="0" w:line="240" w:lineRule="auto"/>
        <w:ind w:firstLine="709"/>
      </w:pPr>
      <w:r w:rsidRPr="00AC2F8C">
        <w:t xml:space="preserve">Рисунок 4 – </w:t>
      </w:r>
      <w:r w:rsidR="0092540B" w:rsidRPr="00AC2F8C">
        <w:t>Блок-схема алгоритма «</w:t>
      </w:r>
      <w:r w:rsidR="00AC2F8C" w:rsidRPr="00AC2F8C">
        <w:t>Запуск таймера ответа</w:t>
      </w:r>
      <w:r w:rsidR="0092540B" w:rsidRPr="00AC2F8C">
        <w:t>»</w:t>
      </w:r>
    </w:p>
    <w:p w14:paraId="3064C12F" w14:textId="77777777" w:rsidR="009C2CA9" w:rsidRDefault="009C2CA9" w:rsidP="000F7DCD">
      <w:pPr>
        <w:spacing w:after="0" w:line="240" w:lineRule="auto"/>
        <w:ind w:firstLine="709"/>
      </w:pPr>
    </w:p>
    <w:p w14:paraId="73F0FDB2" w14:textId="77777777" w:rsidR="000F7DCD" w:rsidRDefault="000F7DCD" w:rsidP="0092540B">
      <w:pPr>
        <w:spacing w:after="0" w:line="240" w:lineRule="auto"/>
      </w:pPr>
    </w:p>
    <w:p w14:paraId="2170B5DB" w14:textId="41F5BD76" w:rsidR="00030797" w:rsidRDefault="00030797" w:rsidP="00030797">
      <w:pPr>
        <w:pStyle w:val="2"/>
        <w:jc w:val="both"/>
      </w:pPr>
      <w:bookmarkStart w:id="38" w:name="_Toc191392414"/>
      <w:bookmarkStart w:id="39" w:name="_Toc191392467"/>
      <w:bookmarkStart w:id="40" w:name="_Toc221608451"/>
      <w:bookmarkStart w:id="41" w:name="_Toc222987355"/>
      <w:r>
        <w:t xml:space="preserve">2.3 </w:t>
      </w:r>
      <w:bookmarkEnd w:id="38"/>
      <w:bookmarkEnd w:id="39"/>
      <w:r w:rsidR="00FF7434">
        <w:t>Тестирования</w:t>
      </w:r>
      <w:bookmarkEnd w:id="40"/>
      <w:bookmarkEnd w:id="41"/>
    </w:p>
    <w:p w14:paraId="74183160" w14:textId="5F2B267C" w:rsidR="00030797" w:rsidRDefault="00030797" w:rsidP="00457D8A">
      <w:pPr>
        <w:spacing w:after="0" w:line="240" w:lineRule="auto"/>
      </w:pPr>
    </w:p>
    <w:p w14:paraId="15705192" w14:textId="1E001AB8" w:rsidR="00030797" w:rsidRDefault="00030797" w:rsidP="00457D8A">
      <w:pPr>
        <w:spacing w:after="0" w:line="240" w:lineRule="auto"/>
      </w:pPr>
    </w:p>
    <w:p w14:paraId="7803D0BF" w14:textId="77777777" w:rsidR="000A00D0" w:rsidRPr="000A00D0" w:rsidRDefault="000A00D0" w:rsidP="00787F55">
      <w:pPr>
        <w:spacing w:after="0" w:line="240" w:lineRule="auto"/>
        <w:ind w:firstLine="709"/>
        <w:jc w:val="both"/>
      </w:pPr>
      <w:r w:rsidRPr="000A00D0">
        <w:t>Тестирование ПО – это проверка соответствия между реальным поведением программы и ее ожидаемым поведением.</w:t>
      </w:r>
    </w:p>
    <w:p w14:paraId="7F1549FB" w14:textId="713D8A54" w:rsidR="00B64E1D" w:rsidRPr="00B64E1D" w:rsidRDefault="00787F55" w:rsidP="00787F55">
      <w:pPr>
        <w:spacing w:after="0" w:line="240" w:lineRule="auto"/>
        <w:ind w:firstLine="709"/>
        <w:jc w:val="both"/>
        <w:rPr>
          <w:color w:val="0070C0"/>
        </w:rPr>
      </w:pPr>
      <w:r w:rsidRPr="00787F55">
        <w:t>А</w:t>
      </w:r>
      <w:r w:rsidR="00B64E1D" w:rsidRPr="00787F55">
        <w:t>ктуальность как этап разработки ПО</w:t>
      </w:r>
      <w:r w:rsidRPr="00787F55">
        <w:t xml:space="preserve"> </w:t>
      </w:r>
      <w:r>
        <w:rPr>
          <w:color w:val="0070C0"/>
        </w:rPr>
        <w:t xml:space="preserve">– </w:t>
      </w:r>
      <w:r>
        <w:t>тестирование программного обеспечения является критически важным этапом его разработки, актуальность которого обусловлена необходимостью минимизации финансовых затрат, сокращения сроков выхода продукта на рынок, защиты конфиденциальных данных и сохранения высокой репутации бренда за счет исключения критических дефектов до релиза.</w:t>
      </w:r>
    </w:p>
    <w:p w14:paraId="0D361467" w14:textId="4C1FB2EE" w:rsidR="00787F55" w:rsidRPr="00787F55" w:rsidRDefault="007625BA" w:rsidP="007625BA">
      <w:pPr>
        <w:spacing w:after="0" w:line="240" w:lineRule="auto"/>
        <w:ind w:firstLine="709"/>
      </w:pPr>
      <w:r>
        <w:t>При создании программных продуктов используются разные виды тестирования, где каждый вид решает свои задачи и проверяет конкретные свойства программы. К основным видам тестирования относится</w:t>
      </w:r>
      <w:r w:rsidR="00787F55" w:rsidRPr="007625BA">
        <w:t>:</w:t>
      </w:r>
      <w:r>
        <w:t xml:space="preserve"> </w:t>
      </w:r>
      <w:r w:rsidR="00787F55" w:rsidRPr="00787F55">
        <w:t>Функциональное</w:t>
      </w:r>
      <w:r>
        <w:t xml:space="preserve"> </w:t>
      </w:r>
      <w:r w:rsidR="00FC2CB9">
        <w:t>н</w:t>
      </w:r>
      <w:r w:rsidR="00787F55" w:rsidRPr="00787F55">
        <w:t>ефункциональное</w:t>
      </w:r>
      <w:r w:rsidR="00FC2CB9">
        <w:t>,</w:t>
      </w:r>
      <w:r>
        <w:t xml:space="preserve"> </w:t>
      </w:r>
      <w:r w:rsidR="00FC2CB9">
        <w:t>д</w:t>
      </w:r>
      <w:r w:rsidR="00AC7808">
        <w:t>ымовое</w:t>
      </w:r>
      <w:r w:rsidR="00FC2CB9">
        <w:t>,</w:t>
      </w:r>
      <w:r>
        <w:t xml:space="preserve"> </w:t>
      </w:r>
      <w:r w:rsidR="00FC2CB9">
        <w:t>р</w:t>
      </w:r>
      <w:r w:rsidR="00AC7808">
        <w:t>егрессионное</w:t>
      </w:r>
      <w:r w:rsidR="00FC2CB9">
        <w:t>,</w:t>
      </w:r>
      <w:r>
        <w:t xml:space="preserve"> </w:t>
      </w:r>
      <w:r w:rsidR="00FC2CB9">
        <w:t>р</w:t>
      </w:r>
      <w:r w:rsidR="00787F55" w:rsidRPr="00787F55">
        <w:t>учное</w:t>
      </w:r>
      <w:r w:rsidR="00FC2CB9">
        <w:t>,</w:t>
      </w:r>
      <w:r w:rsidR="00787F55" w:rsidRPr="00787F55">
        <w:t xml:space="preserve"> </w:t>
      </w:r>
      <w:r w:rsidR="00FC2CB9">
        <w:t>а</w:t>
      </w:r>
      <w:r w:rsidR="00787F55" w:rsidRPr="00787F55">
        <w:t>втоматизированное</w:t>
      </w:r>
      <w:r w:rsidR="00FC2CB9">
        <w:t>,</w:t>
      </w:r>
      <w:r w:rsidR="00787F55" w:rsidRPr="00787F55">
        <w:t xml:space="preserve"> </w:t>
      </w:r>
      <w:r w:rsidR="00FC2CB9">
        <w:t>м</w:t>
      </w:r>
      <w:r w:rsidR="00787F55" w:rsidRPr="00787F55">
        <w:t>етод черного ящика</w:t>
      </w:r>
      <w:r w:rsidR="00FC2CB9">
        <w:t>, м</w:t>
      </w:r>
      <w:r w:rsidR="00787F55" w:rsidRPr="00787F55">
        <w:t>етод белого ящика</w:t>
      </w:r>
      <w:r w:rsidR="00FC2CB9">
        <w:t>,</w:t>
      </w:r>
      <w:r w:rsidR="00787F55" w:rsidRPr="00787F55">
        <w:t xml:space="preserve"> </w:t>
      </w:r>
      <w:r w:rsidR="00FC2CB9">
        <w:t>м</w:t>
      </w:r>
      <w:r w:rsidR="00787F55" w:rsidRPr="00787F55">
        <w:t>етод серого ящика</w:t>
      </w:r>
      <w:r w:rsidR="00FC2CB9">
        <w:t>,</w:t>
      </w:r>
      <w:r w:rsidR="00787F55" w:rsidRPr="00787F55">
        <w:t xml:space="preserve"> </w:t>
      </w:r>
      <w:r w:rsidR="00FC2CB9">
        <w:t>а</w:t>
      </w:r>
      <w:r w:rsidR="00787F55" w:rsidRPr="00787F55">
        <w:t>льфа-тестирование</w:t>
      </w:r>
      <w:r w:rsidR="00FC2CB9">
        <w:t>,</w:t>
      </w:r>
      <w:r>
        <w:t xml:space="preserve"> </w:t>
      </w:r>
      <w:r w:rsidR="00FC2CB9">
        <w:t>б</w:t>
      </w:r>
      <w:r w:rsidR="00787F55" w:rsidRPr="00787F55">
        <w:t>ета-тестирование</w:t>
      </w:r>
      <w:r w:rsidR="00FC2CB9">
        <w:t>,</w:t>
      </w:r>
      <w:r>
        <w:t xml:space="preserve"> </w:t>
      </w:r>
      <w:r w:rsidR="00FC2CB9">
        <w:t>м</w:t>
      </w:r>
      <w:r w:rsidR="00FC2CB9" w:rsidRPr="00787F55">
        <w:t>одульное</w:t>
      </w:r>
      <w:r w:rsidR="00FC2CB9">
        <w:t>,</w:t>
      </w:r>
      <w:r w:rsidR="00FC2CB9" w:rsidRPr="00787F55">
        <w:t xml:space="preserve"> </w:t>
      </w:r>
      <w:r w:rsidR="00FC2CB9">
        <w:t>интеграционное и с</w:t>
      </w:r>
      <w:r w:rsidR="00787F55" w:rsidRPr="00787F55">
        <w:t>истемное</w:t>
      </w:r>
      <w:r w:rsidR="00FC2CB9">
        <w:t xml:space="preserve"> тестирование.</w:t>
      </w:r>
    </w:p>
    <w:p w14:paraId="62F5EC79" w14:textId="163609E2" w:rsidR="00B64E1D" w:rsidRDefault="00B64E1D" w:rsidP="00B64E1D">
      <w:pPr>
        <w:spacing w:after="0" w:line="240" w:lineRule="auto"/>
        <w:ind w:firstLine="709"/>
      </w:pPr>
      <w:r>
        <w:lastRenderedPageBreak/>
        <w:t>Для программного обеспечения «Запоминалка» проведены следующие виды тестирования</w:t>
      </w:r>
      <w:r w:rsidRPr="00B64E1D">
        <w:t>:</w:t>
      </w:r>
    </w:p>
    <w:p w14:paraId="3225CF63" w14:textId="15AD3E59" w:rsidR="00B64E1D" w:rsidRDefault="00B64E1D" w:rsidP="00C72790">
      <w:pPr>
        <w:numPr>
          <w:ilvl w:val="0"/>
          <w:numId w:val="37"/>
        </w:numPr>
        <w:spacing w:after="0" w:line="240" w:lineRule="auto"/>
        <w:ind w:left="0" w:firstLine="426"/>
        <w:jc w:val="both"/>
      </w:pPr>
      <w:r>
        <w:t xml:space="preserve">Функциональное тестирование – </w:t>
      </w:r>
      <w:r w:rsidR="00AC7808">
        <w:t>представляет собой проверку программного обеспечения на соответствие установленным техническим требованиям и бизнес-спецификациям. Данный процесс оценивает корректность выполнения системой ее прямых задач, точность обработки входных данных и генерации финальных результатов без анализа внутренней структуры кода.</w:t>
      </w:r>
    </w:p>
    <w:p w14:paraId="2A8316DB" w14:textId="187DAD7B" w:rsidR="00B64E1D" w:rsidRDefault="00B64E1D" w:rsidP="00C72790">
      <w:pPr>
        <w:numPr>
          <w:ilvl w:val="0"/>
          <w:numId w:val="37"/>
        </w:numPr>
        <w:spacing w:after="0" w:line="240" w:lineRule="auto"/>
        <w:ind w:left="0" w:firstLine="426"/>
        <w:jc w:val="both"/>
      </w:pPr>
      <w:r>
        <w:t xml:space="preserve">Тестирования пользовательского интерфейса – </w:t>
      </w:r>
      <w:r w:rsidR="00AC7808">
        <w:t>детерминируется как проверка графической оболочки программного продукта на соответствие дизайн-макетам и стандартам визуального оформления. Оно направлено на оценку корректности отображения и функционирования интерактивных элементов, шрифтов и адаптивности окон при взаимодействии с пользователем.</w:t>
      </w:r>
    </w:p>
    <w:p w14:paraId="4CFE1985" w14:textId="4C0DF793" w:rsidR="00B64E1D" w:rsidRDefault="00B64E1D" w:rsidP="004E0BF1">
      <w:pPr>
        <w:numPr>
          <w:ilvl w:val="0"/>
          <w:numId w:val="37"/>
        </w:numPr>
        <w:spacing w:after="0" w:line="240" w:lineRule="auto"/>
        <w:ind w:left="0" w:firstLine="426"/>
        <w:jc w:val="both"/>
      </w:pPr>
      <w:r>
        <w:t xml:space="preserve">Тестирование безопасности – </w:t>
      </w:r>
      <w:r w:rsidR="00AC7808" w:rsidRPr="00AC7808">
        <w:t>определяется как комплексная оценка системы для выявления уязвимостей, способных привести к несанкционированному доступу или утечке данных. Этот процесс проверяет надежность механизмов шифрования, аутентификации и общую устойчивость программного комплекса к внешним кибератакам.</w:t>
      </w:r>
    </w:p>
    <w:p w14:paraId="7D435B48" w14:textId="576A7464" w:rsidR="00B64E1D" w:rsidRDefault="00A03F1F" w:rsidP="00B64E1D">
      <w:pPr>
        <w:spacing w:after="0" w:line="240" w:lineRule="auto"/>
        <w:ind w:left="709"/>
        <w:jc w:val="both"/>
      </w:pPr>
      <w:r w:rsidRPr="00A03F1F">
        <w:t>Ниже приведен</w:t>
      </w:r>
      <w:r w:rsidR="00950943">
        <w:t>ы</w:t>
      </w:r>
      <w:r w:rsidRPr="00A03F1F">
        <w:t xml:space="preserve"> </w:t>
      </w:r>
      <w:r w:rsidR="00950943">
        <w:t xml:space="preserve">результаты функциональное </w:t>
      </w:r>
      <w:r w:rsidRPr="00A03F1F">
        <w:t>тестирование программы</w:t>
      </w:r>
    </w:p>
    <w:p w14:paraId="53E7B02E" w14:textId="7A5EC1BA" w:rsidR="00A03F1F" w:rsidRDefault="00A03F1F" w:rsidP="00B64E1D">
      <w:pPr>
        <w:spacing w:after="0" w:line="240" w:lineRule="auto"/>
        <w:ind w:left="709"/>
        <w:jc w:val="both"/>
      </w:pPr>
    </w:p>
    <w:p w14:paraId="116D02CB" w14:textId="2BFBB8DE" w:rsidR="00B64E1D" w:rsidRDefault="00A7024E" w:rsidP="00A03F1F">
      <w:pPr>
        <w:spacing w:after="0" w:line="240" w:lineRule="auto"/>
        <w:jc w:val="center"/>
      </w:pPr>
      <w:r w:rsidRPr="00A7024E">
        <w:rPr>
          <w:noProof/>
        </w:rPr>
        <w:drawing>
          <wp:inline distT="0" distB="0" distL="0" distR="0" wp14:anchorId="662A6948" wp14:editId="5B88D90D">
            <wp:extent cx="2619375" cy="3387022"/>
            <wp:effectExtent l="0" t="0" r="0" b="4445"/>
            <wp:docPr id="41542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26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536" cy="339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6E3F" w14:textId="0F9585E4" w:rsidR="00A03F1F" w:rsidRDefault="00A03F1F" w:rsidP="00A03F1F">
      <w:pPr>
        <w:spacing w:after="0" w:line="240" w:lineRule="auto"/>
        <w:jc w:val="center"/>
      </w:pPr>
    </w:p>
    <w:p w14:paraId="763E264F" w14:textId="4A44CCDB" w:rsidR="00A03F1F" w:rsidRDefault="00A03F1F" w:rsidP="00950943">
      <w:pPr>
        <w:spacing w:after="0" w:line="240" w:lineRule="auto"/>
        <w:ind w:firstLine="709"/>
      </w:pPr>
      <w:r>
        <w:t xml:space="preserve">Рисунок </w:t>
      </w:r>
      <w:r w:rsidR="00C03958">
        <w:t>5</w:t>
      </w:r>
      <w:r>
        <w:t xml:space="preserve"> – </w:t>
      </w:r>
      <w:r w:rsidR="00950943">
        <w:t>Тестирование низкого уровня сложности</w:t>
      </w:r>
    </w:p>
    <w:p w14:paraId="4C73CCCB" w14:textId="77777777" w:rsidR="00C03958" w:rsidRDefault="00C03958" w:rsidP="00950943">
      <w:pPr>
        <w:spacing w:after="0" w:line="240" w:lineRule="auto"/>
        <w:ind w:firstLine="709"/>
      </w:pPr>
    </w:p>
    <w:p w14:paraId="0C27126E" w14:textId="6721270F" w:rsidR="00E67243" w:rsidRPr="00C03958" w:rsidRDefault="00C03958" w:rsidP="00C03958">
      <w:pPr>
        <w:spacing w:after="0" w:line="240" w:lineRule="auto"/>
        <w:ind w:firstLine="709"/>
        <w:jc w:val="both"/>
      </w:pPr>
      <w:r w:rsidRPr="00C03958">
        <w:t>При запуске программы по умолчанию активна радиокнопка «Низкий». Проверка показала, что игровое поле имеет размер 3×3. При нажатии кнопки «Запуск» на поле появляется ровно один зелёный кружок в случайной ячейке. Замер времени показа кружков с помощью секундомера подтвердил, что кружки исчезают ровно через 2 секунды.</w:t>
      </w:r>
    </w:p>
    <w:p w14:paraId="4B281DAB" w14:textId="77777777" w:rsidR="00C03958" w:rsidRDefault="00C03958" w:rsidP="00C03958">
      <w:pPr>
        <w:spacing w:after="0" w:line="240" w:lineRule="auto"/>
        <w:ind w:firstLine="709"/>
        <w:jc w:val="both"/>
      </w:pPr>
    </w:p>
    <w:p w14:paraId="1CDC3604" w14:textId="2228E27C" w:rsidR="00E67243" w:rsidRDefault="00A7024E" w:rsidP="004E0BF1">
      <w:pPr>
        <w:spacing w:after="0" w:line="240" w:lineRule="auto"/>
        <w:jc w:val="center"/>
      </w:pPr>
      <w:r w:rsidRPr="00A7024E">
        <w:drawing>
          <wp:inline distT="0" distB="0" distL="0" distR="0" wp14:anchorId="158562C0" wp14:editId="28F7F601">
            <wp:extent cx="2400300" cy="3080031"/>
            <wp:effectExtent l="0" t="0" r="0" b="6350"/>
            <wp:docPr id="24151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17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2731" cy="309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54A6" w14:textId="7CB3D1A1" w:rsidR="004E0BF1" w:rsidRDefault="004E0BF1" w:rsidP="004E0BF1">
      <w:pPr>
        <w:spacing w:after="0" w:line="240" w:lineRule="auto"/>
        <w:jc w:val="center"/>
      </w:pPr>
    </w:p>
    <w:p w14:paraId="197DFBB6" w14:textId="668ADD69" w:rsidR="004E0BF1" w:rsidRDefault="004E0BF1" w:rsidP="004E0BF1">
      <w:pPr>
        <w:spacing w:after="0" w:line="240" w:lineRule="auto"/>
        <w:ind w:firstLine="709"/>
      </w:pPr>
      <w:r>
        <w:t xml:space="preserve">Рисунок </w:t>
      </w:r>
      <w:r w:rsidR="00C03958">
        <w:t>6</w:t>
      </w:r>
      <w:r>
        <w:t xml:space="preserve"> – Тестирование средн</w:t>
      </w:r>
      <w:r w:rsidR="00950943">
        <w:t>его уровня сложности</w:t>
      </w:r>
    </w:p>
    <w:p w14:paraId="442160A2" w14:textId="620A4985" w:rsidR="00950943" w:rsidRDefault="00950943" w:rsidP="004E0BF1">
      <w:pPr>
        <w:spacing w:after="0" w:line="240" w:lineRule="auto"/>
        <w:ind w:firstLine="709"/>
      </w:pPr>
    </w:p>
    <w:p w14:paraId="3FB35C97" w14:textId="11845C6B" w:rsidR="00C254CB" w:rsidRDefault="00C03958" w:rsidP="00C03958">
      <w:pPr>
        <w:spacing w:after="0" w:line="240" w:lineRule="auto"/>
        <w:ind w:firstLine="709"/>
        <w:jc w:val="both"/>
      </w:pPr>
      <w:r w:rsidRPr="00C03958">
        <w:t>При переключении на радиокнопку «Средний» игровое поле перестраивается в размер 4×4 (16 ячеек). Нажатие кнопки «Запуск» приводит к появлению ровно двух зелёных кружков в случайных неповторяющихся ячейках.</w:t>
      </w:r>
    </w:p>
    <w:p w14:paraId="1DDA3217" w14:textId="77777777" w:rsidR="00C03958" w:rsidRPr="00C03958" w:rsidRDefault="00C03958" w:rsidP="00C03958">
      <w:pPr>
        <w:spacing w:after="0" w:line="240" w:lineRule="auto"/>
        <w:ind w:firstLine="709"/>
        <w:jc w:val="both"/>
      </w:pPr>
    </w:p>
    <w:p w14:paraId="3DC2E91A" w14:textId="69D74F82" w:rsidR="00950943" w:rsidRDefault="00A7024E" w:rsidP="00950943">
      <w:pPr>
        <w:spacing w:after="0" w:line="240" w:lineRule="auto"/>
        <w:jc w:val="center"/>
      </w:pPr>
      <w:r w:rsidRPr="00A7024E">
        <w:rPr>
          <w:noProof/>
        </w:rPr>
        <w:drawing>
          <wp:inline distT="0" distB="0" distL="0" distR="0" wp14:anchorId="4932D39C" wp14:editId="3C7183BA">
            <wp:extent cx="2576191" cy="3314700"/>
            <wp:effectExtent l="0" t="0" r="0" b="0"/>
            <wp:docPr id="189406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68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5567" cy="33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6BAA" w14:textId="0137141D" w:rsidR="00950943" w:rsidRDefault="00950943" w:rsidP="00950943">
      <w:pPr>
        <w:spacing w:after="0" w:line="240" w:lineRule="auto"/>
        <w:jc w:val="center"/>
      </w:pPr>
    </w:p>
    <w:p w14:paraId="32F86C54" w14:textId="1D74FADB" w:rsidR="00C03958" w:rsidRDefault="00950943" w:rsidP="00C03958">
      <w:pPr>
        <w:spacing w:after="0" w:line="240" w:lineRule="auto"/>
        <w:ind w:firstLine="709"/>
      </w:pPr>
      <w:r>
        <w:t xml:space="preserve">Рисунок </w:t>
      </w:r>
      <w:r w:rsidR="00C03958">
        <w:t>7</w:t>
      </w:r>
      <w:r>
        <w:t xml:space="preserve"> – Тестирование высокого уровня сложности</w:t>
      </w:r>
    </w:p>
    <w:p w14:paraId="2BC86832" w14:textId="77777777" w:rsidR="00C03958" w:rsidRDefault="00C03958" w:rsidP="00C03958">
      <w:pPr>
        <w:spacing w:after="0" w:line="240" w:lineRule="auto"/>
        <w:ind w:firstLine="709"/>
      </w:pPr>
    </w:p>
    <w:p w14:paraId="66FA1DDB" w14:textId="751147B2" w:rsidR="00C254CB" w:rsidRDefault="00C03958" w:rsidP="00C03958">
      <w:pPr>
        <w:spacing w:after="0" w:line="240" w:lineRule="auto"/>
        <w:ind w:firstLine="709"/>
      </w:pPr>
      <w:r w:rsidRPr="00C03958">
        <w:lastRenderedPageBreak/>
        <w:t>При переключении на радиокнопку «Высокий» игровое поле перестраивается в размер 5×5 (25 ячеек). Нажатие кнопки «Запуск» приводит к появлению ровно трёх зелёных кружков в случайных неповторяющихся ячейках.</w:t>
      </w:r>
    </w:p>
    <w:p w14:paraId="6BDB454E" w14:textId="28926F82" w:rsidR="00C254CB" w:rsidRDefault="00C254CB" w:rsidP="00950943">
      <w:pPr>
        <w:spacing w:after="0" w:line="240" w:lineRule="auto"/>
        <w:ind w:left="709"/>
        <w:jc w:val="center"/>
      </w:pPr>
    </w:p>
    <w:p w14:paraId="14CCA6B8" w14:textId="06B39B28" w:rsidR="00C03958" w:rsidRDefault="00C03958" w:rsidP="00C03958">
      <w:pPr>
        <w:spacing w:after="0" w:line="240" w:lineRule="auto"/>
        <w:ind w:left="709"/>
      </w:pPr>
      <w:r>
        <w:t>Ниже проведено тестирования пользовательского интерфейса</w:t>
      </w:r>
    </w:p>
    <w:p w14:paraId="3353F83E" w14:textId="77777777" w:rsidR="00C03958" w:rsidRDefault="00C03958" w:rsidP="00C03958">
      <w:pPr>
        <w:spacing w:after="0" w:line="240" w:lineRule="auto"/>
        <w:ind w:left="709"/>
      </w:pPr>
    </w:p>
    <w:p w14:paraId="31E54C25" w14:textId="245855AB" w:rsidR="00950943" w:rsidRDefault="00950943" w:rsidP="00C03958">
      <w:pPr>
        <w:spacing w:after="0" w:line="240" w:lineRule="auto"/>
        <w:jc w:val="center"/>
      </w:pPr>
      <w:r w:rsidRPr="00A03F1F">
        <w:rPr>
          <w:noProof/>
        </w:rPr>
        <w:drawing>
          <wp:inline distT="0" distB="0" distL="0" distR="0" wp14:anchorId="478B4E3E" wp14:editId="5B1DBA88">
            <wp:extent cx="2586805" cy="3583172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3508" cy="36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FDFC" w14:textId="77777777" w:rsidR="00950943" w:rsidRDefault="00950943" w:rsidP="00950943">
      <w:pPr>
        <w:spacing w:after="0" w:line="240" w:lineRule="auto"/>
        <w:ind w:left="709"/>
        <w:jc w:val="center"/>
      </w:pPr>
    </w:p>
    <w:p w14:paraId="556A7E84" w14:textId="52630D45" w:rsidR="00950943" w:rsidRDefault="00950943" w:rsidP="00950943">
      <w:pPr>
        <w:spacing w:after="0" w:line="240" w:lineRule="auto"/>
        <w:ind w:left="709"/>
      </w:pPr>
      <w:r>
        <w:t xml:space="preserve">Рисунок </w:t>
      </w:r>
      <w:r w:rsidR="00C03958">
        <w:t>8</w:t>
      </w:r>
      <w:r>
        <w:t xml:space="preserve"> – Ошибка запуска игры.</w:t>
      </w:r>
    </w:p>
    <w:p w14:paraId="71848337" w14:textId="77777777" w:rsidR="00950943" w:rsidRDefault="00950943" w:rsidP="00950943">
      <w:pPr>
        <w:spacing w:after="0" w:line="240" w:lineRule="auto"/>
        <w:ind w:left="709"/>
      </w:pPr>
    </w:p>
    <w:p w14:paraId="47193429" w14:textId="37672A88" w:rsidR="00950943" w:rsidRDefault="00C03958" w:rsidP="00950943">
      <w:pPr>
        <w:spacing w:after="0" w:line="240" w:lineRule="auto"/>
        <w:ind w:firstLine="709"/>
      </w:pPr>
      <w:r w:rsidRPr="00C03958">
        <w:t xml:space="preserve">Ошибка, представленная на рисунке </w:t>
      </w:r>
      <w:r>
        <w:t>8</w:t>
      </w:r>
      <w:r w:rsidRPr="00C03958">
        <w:t xml:space="preserve">, возникает в том случае, когда пользователь пытается взаимодействовать с игровым полем (нажимает на клетки), но игра ещё не запущена. </w:t>
      </w:r>
    </w:p>
    <w:p w14:paraId="0BD76C3D" w14:textId="626028EA" w:rsidR="00C03958" w:rsidRDefault="00C03958" w:rsidP="00950943">
      <w:pPr>
        <w:spacing w:after="0" w:line="240" w:lineRule="auto"/>
        <w:ind w:firstLine="709"/>
      </w:pPr>
    </w:p>
    <w:p w14:paraId="1E0E8129" w14:textId="59908819" w:rsidR="00C03958" w:rsidRDefault="00C03958" w:rsidP="00950943">
      <w:pPr>
        <w:spacing w:after="0" w:line="240" w:lineRule="auto"/>
        <w:ind w:firstLine="709"/>
      </w:pPr>
      <w:r>
        <w:t>Тестирование безопасности не требуется в данной программе</w:t>
      </w:r>
    </w:p>
    <w:p w14:paraId="15FA8BC7" w14:textId="28682AD9" w:rsidR="00C03958" w:rsidRDefault="00C03958" w:rsidP="00950943">
      <w:pPr>
        <w:spacing w:after="0" w:line="240" w:lineRule="auto"/>
        <w:ind w:firstLine="709"/>
      </w:pPr>
    </w:p>
    <w:p w14:paraId="3F40809A" w14:textId="77777777" w:rsidR="00C03958" w:rsidRDefault="00C03958" w:rsidP="00950943">
      <w:pPr>
        <w:spacing w:after="0" w:line="240" w:lineRule="auto"/>
        <w:ind w:firstLine="709"/>
      </w:pPr>
    </w:p>
    <w:p w14:paraId="7B410C33" w14:textId="585C8382" w:rsidR="00030797" w:rsidRDefault="00030797" w:rsidP="00030797">
      <w:pPr>
        <w:pStyle w:val="2"/>
        <w:jc w:val="both"/>
      </w:pPr>
      <w:bookmarkStart w:id="42" w:name="_Toc191392415"/>
      <w:bookmarkStart w:id="43" w:name="_Toc191392468"/>
      <w:bookmarkStart w:id="44" w:name="_Toc221608452"/>
      <w:bookmarkStart w:id="45" w:name="_Toc222987356"/>
      <w:r>
        <w:t xml:space="preserve">2.4 </w:t>
      </w:r>
      <w:bookmarkEnd w:id="42"/>
      <w:bookmarkEnd w:id="43"/>
      <w:r w:rsidR="00FF7434">
        <w:t>Руководства пользователя</w:t>
      </w:r>
      <w:bookmarkEnd w:id="44"/>
      <w:bookmarkEnd w:id="45"/>
    </w:p>
    <w:p w14:paraId="097DE7A2" w14:textId="77777777" w:rsidR="00030797" w:rsidRDefault="00030797" w:rsidP="00030797">
      <w:pPr>
        <w:spacing w:after="0" w:line="240" w:lineRule="auto"/>
      </w:pPr>
    </w:p>
    <w:p w14:paraId="3E2BEE78" w14:textId="77777777" w:rsidR="00030797" w:rsidRDefault="00030797" w:rsidP="00030797">
      <w:pPr>
        <w:spacing w:after="0" w:line="240" w:lineRule="auto"/>
      </w:pPr>
    </w:p>
    <w:p w14:paraId="36684969" w14:textId="77777777" w:rsidR="00030797" w:rsidRDefault="00030797" w:rsidP="00030797">
      <w:pPr>
        <w:spacing w:after="0" w:line="240" w:lineRule="auto"/>
      </w:pPr>
    </w:p>
    <w:p w14:paraId="59D5167D" w14:textId="3685F77E" w:rsidR="00030797" w:rsidRDefault="00030797" w:rsidP="00030797">
      <w:pPr>
        <w:pStyle w:val="2"/>
        <w:jc w:val="both"/>
      </w:pPr>
      <w:bookmarkStart w:id="46" w:name="_Toc191392416"/>
      <w:bookmarkStart w:id="47" w:name="_Toc191392469"/>
      <w:bookmarkStart w:id="48" w:name="_Toc221608453"/>
      <w:bookmarkStart w:id="49" w:name="_Toc222987357"/>
      <w:r>
        <w:t xml:space="preserve">2.5 </w:t>
      </w:r>
      <w:bookmarkEnd w:id="46"/>
      <w:bookmarkEnd w:id="47"/>
      <w:r w:rsidR="00FF7434">
        <w:t xml:space="preserve">Рекомендации по </w:t>
      </w:r>
      <w:r w:rsidR="002709AF">
        <w:t xml:space="preserve">внедрению </w:t>
      </w:r>
      <w:r w:rsidR="00FF7434">
        <w:t>и сопровождению</w:t>
      </w:r>
      <w:bookmarkEnd w:id="48"/>
      <w:bookmarkEnd w:id="49"/>
      <w:r w:rsidR="00FF7434">
        <w:t xml:space="preserve"> </w:t>
      </w:r>
    </w:p>
    <w:p w14:paraId="5208C945" w14:textId="533478C7" w:rsidR="002709AF" w:rsidRDefault="002709AF" w:rsidP="002709AF">
      <w:pPr>
        <w:spacing w:after="0"/>
        <w:ind w:firstLine="709"/>
      </w:pPr>
    </w:p>
    <w:p w14:paraId="1F0A4974" w14:textId="77777777" w:rsidR="00D32C8D" w:rsidRDefault="00D32C8D" w:rsidP="002709AF">
      <w:pPr>
        <w:spacing w:after="0"/>
        <w:ind w:firstLine="709"/>
      </w:pPr>
    </w:p>
    <w:p w14:paraId="3084127E" w14:textId="2EB3C54D" w:rsidR="00E72B27" w:rsidRDefault="00E72B27" w:rsidP="00E5288A">
      <w:pPr>
        <w:spacing w:after="0" w:line="240" w:lineRule="auto"/>
        <w:ind w:firstLine="709"/>
        <w:jc w:val="both"/>
      </w:pPr>
      <w:r>
        <w:t xml:space="preserve">Внедрение информационных систем (ИС) – </w:t>
      </w:r>
      <w:r w:rsidR="007429EB">
        <w:t>э</w:t>
      </w:r>
      <w:r w:rsidR="007429EB" w:rsidRPr="007429EB">
        <w:t xml:space="preserve">то совокупность организационно-технических мероприятий, направленных на запуск и интеграцию программно-аппаратного комплекса в реальные бизнес-процессы организации или в деятельность </w:t>
      </w:r>
      <w:r w:rsidR="007429EB" w:rsidRPr="007429EB">
        <w:lastRenderedPageBreak/>
        <w:t>конечного пользователя, обеспечивающих переход от опытной эксплуатации к промышленной работе системы в штатном режиме.</w:t>
      </w:r>
      <w:r w:rsidRPr="00E72B27">
        <w:t xml:space="preserve"> Однако успешная реализация таких проектов требует четкого понимания всех этапов и тщательной подготовки.</w:t>
      </w:r>
    </w:p>
    <w:p w14:paraId="262705A3" w14:textId="47186F20" w:rsidR="00A139FF" w:rsidRDefault="00940D93" w:rsidP="00E5288A">
      <w:pPr>
        <w:spacing w:after="0" w:line="240" w:lineRule="auto"/>
        <w:ind w:firstLine="709"/>
      </w:pPr>
      <w:r w:rsidRPr="00940D93">
        <w:t>Основные цели внедрения информационных систем</w:t>
      </w:r>
      <w:r w:rsidR="00A139FF" w:rsidRPr="00A139FF">
        <w:t>:</w:t>
      </w:r>
    </w:p>
    <w:p w14:paraId="2FC46AAB" w14:textId="548DCBA8" w:rsidR="00940D93" w:rsidRDefault="00940D93" w:rsidP="00E5288A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Сокращение операционных затрат, включая расходы на бумагу, печать, почтовые услуги и канцелярские принадлежности;</w:t>
      </w:r>
    </w:p>
    <w:p w14:paraId="45397975" w14:textId="5ECADE4C" w:rsidR="00940D93" w:rsidRDefault="00940D93" w:rsidP="00E5288A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Ускорение выполнения бизнес-процессов, в том числе согласования документов и обработки заявок;</w:t>
      </w:r>
    </w:p>
    <w:p w14:paraId="05C5EC6C" w14:textId="27BEE386" w:rsidR="00940D93" w:rsidRDefault="00940D93" w:rsidP="00E5288A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Повышение точности и достоверности управленческой информации;</w:t>
      </w:r>
    </w:p>
    <w:p w14:paraId="7A5E7794" w14:textId="612B6451" w:rsidR="00940D93" w:rsidRDefault="00940D93" w:rsidP="00E5288A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Снижение трудозатрат сотрудников на рутинные операции;</w:t>
      </w:r>
    </w:p>
    <w:p w14:paraId="49B68EF6" w14:textId="58B4730E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Создание единого информационного пространства организации (особенно актуально для холдингов и территориально распределённых компаний);</w:t>
      </w:r>
    </w:p>
    <w:p w14:paraId="78D280E5" w14:textId="246AAE87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Объединение </w:t>
      </w:r>
      <w:r w:rsidR="008F5B8F">
        <w:t>разрозненных</w:t>
      </w:r>
      <w:r>
        <w:t xml:space="preserve"> информационных систем дочерних обществ в единую платформу;</w:t>
      </w:r>
    </w:p>
    <w:p w14:paraId="44727FF6" w14:textId="57301BF4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Синхронизация справочной информации и исключение многократного ввода данных;</w:t>
      </w:r>
    </w:p>
    <w:p w14:paraId="6136B49C" w14:textId="6BAD3D60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Формирование достоверной отчётности по всей компании;</w:t>
      </w:r>
    </w:p>
    <w:p w14:paraId="5C8304D4" w14:textId="70186EA1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Стандартизация бизнес-процессов — приведение их к единому образцу, зафиксированному в системе;</w:t>
      </w:r>
    </w:p>
    <w:p w14:paraId="72C02C31" w14:textId="7458FFE9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Повышение прозрачности и контролируемости деятельности организации;</w:t>
      </w:r>
    </w:p>
    <w:p w14:paraId="449D3393" w14:textId="155E7D5E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Обеспечение руководства возможностью в режиме реального времени отслеживать исполнение задач и контролировать дисциплину;</w:t>
      </w:r>
    </w:p>
    <w:p w14:paraId="1FB1BEE5" w14:textId="64FC2C07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Своевременное выявление отклонений от плановых показателей;</w:t>
      </w:r>
    </w:p>
    <w:p w14:paraId="57028D20" w14:textId="3932012E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Повышение качества обслуживания клиентов и партнёров;</w:t>
      </w:r>
    </w:p>
    <w:p w14:paraId="745EC107" w14:textId="4E64061F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Обеспечение информационной безопасности и защиты конфиденциальных данных;</w:t>
      </w:r>
    </w:p>
    <w:p w14:paraId="56CBD7AF" w14:textId="6E4BA6E1" w:rsidR="00940D93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Поддержка принятия управленческих решений на основе актуальных и достоверных данных;</w:t>
      </w:r>
    </w:p>
    <w:p w14:paraId="0F6C0009" w14:textId="06E6864C" w:rsidR="00940D93" w:rsidRPr="00A139FF" w:rsidRDefault="00940D93" w:rsidP="00940D93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Оптимизация запасов и управления цепочками поставок (для производственных и торговых компаний).</w:t>
      </w:r>
    </w:p>
    <w:p w14:paraId="1AE57529" w14:textId="1296A551" w:rsidR="00E72B27" w:rsidRDefault="00E72B27" w:rsidP="00E5288A">
      <w:pPr>
        <w:spacing w:after="0"/>
        <w:ind w:firstLine="709"/>
        <w:jc w:val="both"/>
      </w:pPr>
      <w:r>
        <w:t xml:space="preserve">Этапы внедрения </w:t>
      </w:r>
      <w:r w:rsidR="00E5288A">
        <w:t xml:space="preserve">программного продукта </w:t>
      </w:r>
      <w:r>
        <w:t>«Запоминалка» представлены в таблице 3.</w:t>
      </w:r>
    </w:p>
    <w:p w14:paraId="2F33FABB" w14:textId="77777777" w:rsidR="00E72B27" w:rsidRDefault="00E72B27" w:rsidP="002709AF">
      <w:pPr>
        <w:spacing w:after="0"/>
        <w:ind w:firstLine="709"/>
      </w:pPr>
    </w:p>
    <w:p w14:paraId="110AA327" w14:textId="5ABE7EB3" w:rsidR="00E72B27" w:rsidRDefault="00E72B27" w:rsidP="002709AF">
      <w:pPr>
        <w:spacing w:after="0"/>
        <w:ind w:firstLine="709"/>
      </w:pPr>
      <w:r>
        <w:t xml:space="preserve">Таблица 3 – </w:t>
      </w:r>
      <w:r w:rsidR="00A139FF">
        <w:t>Э</w:t>
      </w:r>
      <w:r>
        <w:t xml:space="preserve">тапы внедрения </w:t>
      </w:r>
      <w:r w:rsidR="00E5288A">
        <w:t>программного продукта «</w:t>
      </w:r>
      <w:r>
        <w:t>Запоминалка»</w:t>
      </w:r>
    </w:p>
    <w:p w14:paraId="6BB2122E" w14:textId="29705477" w:rsidR="00E72B27" w:rsidRDefault="00E72B27" w:rsidP="002709AF">
      <w:pPr>
        <w:spacing w:after="0"/>
        <w:ind w:firstLine="709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7733"/>
      </w:tblGrid>
      <w:tr w:rsidR="00E72B27" w14:paraId="3F2ADE05" w14:textId="77777777" w:rsidTr="00E5288A">
        <w:tc>
          <w:tcPr>
            <w:tcW w:w="2405" w:type="dxa"/>
            <w:vAlign w:val="center"/>
          </w:tcPr>
          <w:p w14:paraId="789449D5" w14:textId="45B7D6CE" w:rsidR="00E72B27" w:rsidRDefault="00E72B27" w:rsidP="00E5288A">
            <w:pPr>
              <w:jc w:val="center"/>
            </w:pPr>
            <w:r>
              <w:t>Номер и название этапа</w:t>
            </w:r>
          </w:p>
        </w:tc>
        <w:tc>
          <w:tcPr>
            <w:tcW w:w="7733" w:type="dxa"/>
            <w:vAlign w:val="center"/>
          </w:tcPr>
          <w:p w14:paraId="6BE15947" w14:textId="54D0FE0F" w:rsidR="00E72B27" w:rsidRDefault="00E72B27" w:rsidP="00E5288A">
            <w:pPr>
              <w:jc w:val="center"/>
            </w:pPr>
            <w:r>
              <w:t>Описание работ по внедрению</w:t>
            </w:r>
          </w:p>
        </w:tc>
      </w:tr>
      <w:tr w:rsidR="00E72B27" w14:paraId="1DADF17A" w14:textId="77777777" w:rsidTr="00E72B27">
        <w:tc>
          <w:tcPr>
            <w:tcW w:w="2405" w:type="dxa"/>
          </w:tcPr>
          <w:p w14:paraId="6A944EF0" w14:textId="407B97C5" w:rsidR="00E72B27" w:rsidRDefault="00940D93" w:rsidP="002709AF">
            <w:r>
              <w:t xml:space="preserve">1 </w:t>
            </w:r>
            <w:r w:rsidRPr="00940D93">
              <w:t>Подготовка к внедрению</w:t>
            </w:r>
          </w:p>
        </w:tc>
        <w:tc>
          <w:tcPr>
            <w:tcW w:w="7733" w:type="dxa"/>
          </w:tcPr>
          <w:p w14:paraId="56A54752" w14:textId="5DE2B014" w:rsidR="00E72B27" w:rsidRDefault="00940D93" w:rsidP="002709AF">
            <w:r w:rsidRPr="00940D93">
              <w:t>Проверка компьютера пользователя на соответствие минимальным системным требованиям</w:t>
            </w:r>
            <w:r>
              <w:t xml:space="preserve">. </w:t>
            </w:r>
            <w:r w:rsidRPr="00940D93">
              <w:t>Копирование исполняемого файла Запоминалка.exe на жёсткий диск пользователя или на внешний носитель</w:t>
            </w:r>
            <w:r>
              <w:t xml:space="preserve">. </w:t>
            </w:r>
            <w:r w:rsidRPr="00940D93">
              <w:t>Создание ярлыка на рабочем столе для быстрого запуска программы</w:t>
            </w:r>
            <w:r>
              <w:t>.</w:t>
            </w:r>
          </w:p>
        </w:tc>
      </w:tr>
    </w:tbl>
    <w:p w14:paraId="45ACC689" w14:textId="76732E0E" w:rsidR="008F5B8F" w:rsidRDefault="008F5B8F" w:rsidP="008F5B8F">
      <w:pPr>
        <w:spacing w:after="0" w:line="240" w:lineRule="auto"/>
        <w:ind w:firstLine="709"/>
        <w:contextualSpacing/>
      </w:pPr>
      <w:r>
        <w:lastRenderedPageBreak/>
        <w:t>Продолжение таблицы 3</w:t>
      </w:r>
    </w:p>
    <w:p w14:paraId="522C66AA" w14:textId="77777777" w:rsidR="008F5B8F" w:rsidRDefault="008F5B8F" w:rsidP="008F5B8F">
      <w:pPr>
        <w:spacing w:after="0" w:line="240" w:lineRule="auto"/>
        <w:ind w:firstLine="709"/>
        <w:contextualSpacing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7733"/>
      </w:tblGrid>
      <w:tr w:rsidR="008F5B8F" w14:paraId="29136BC9" w14:textId="77777777" w:rsidTr="00E5288A">
        <w:tc>
          <w:tcPr>
            <w:tcW w:w="2405" w:type="dxa"/>
            <w:vAlign w:val="center"/>
          </w:tcPr>
          <w:p w14:paraId="675184C9" w14:textId="77777777" w:rsidR="008F5B8F" w:rsidRDefault="008F5B8F" w:rsidP="00E5288A">
            <w:pPr>
              <w:jc w:val="center"/>
            </w:pPr>
            <w:r>
              <w:t>Номер и название этапа</w:t>
            </w:r>
          </w:p>
        </w:tc>
        <w:tc>
          <w:tcPr>
            <w:tcW w:w="7733" w:type="dxa"/>
            <w:vAlign w:val="center"/>
          </w:tcPr>
          <w:p w14:paraId="3D600E5A" w14:textId="77777777" w:rsidR="008F5B8F" w:rsidRDefault="008F5B8F" w:rsidP="00E5288A">
            <w:pPr>
              <w:jc w:val="center"/>
            </w:pPr>
            <w:r>
              <w:t>Описание работ по внедрению</w:t>
            </w:r>
          </w:p>
        </w:tc>
      </w:tr>
      <w:tr w:rsidR="00E72B27" w14:paraId="05079474" w14:textId="77777777" w:rsidTr="00E72B27">
        <w:tc>
          <w:tcPr>
            <w:tcW w:w="2405" w:type="dxa"/>
          </w:tcPr>
          <w:p w14:paraId="3515A33F" w14:textId="2B376C18" w:rsidR="00E72B27" w:rsidRDefault="00940D93" w:rsidP="002709AF">
            <w:r>
              <w:t xml:space="preserve">2 </w:t>
            </w:r>
            <w:r w:rsidRPr="00940D93">
              <w:t>Первичный запуск и настройка</w:t>
            </w:r>
          </w:p>
        </w:tc>
        <w:tc>
          <w:tcPr>
            <w:tcW w:w="7733" w:type="dxa"/>
          </w:tcPr>
          <w:p w14:paraId="1A247E22" w14:textId="4D546D22" w:rsidR="00E72B27" w:rsidRDefault="00940D93" w:rsidP="002709AF">
            <w:r w:rsidRPr="00940D93">
              <w:t>Запуск программы Запоминалка.exe двойным щелчком левой кнопки мыши. Проверка корректности отображения главного окна</w:t>
            </w:r>
            <w:r>
              <w:t xml:space="preserve">. </w:t>
            </w:r>
            <w:r w:rsidRPr="00940D93">
              <w:t>Выбор начального уровня сложности рекомендуется «Низкий» для новых пользователей. Настройка уровня сложности осуществляется нажатием на соответствующую радиокнопку.</w:t>
            </w:r>
          </w:p>
        </w:tc>
      </w:tr>
      <w:tr w:rsidR="00E72B27" w14:paraId="6E6BABD6" w14:textId="77777777" w:rsidTr="00E72B27">
        <w:tc>
          <w:tcPr>
            <w:tcW w:w="2405" w:type="dxa"/>
          </w:tcPr>
          <w:p w14:paraId="0ED6DF2A" w14:textId="5E11E89F" w:rsidR="00E72B27" w:rsidRDefault="008F5B8F" w:rsidP="002709AF">
            <w:r w:rsidRPr="008F5B8F">
              <w:t>3 Обучение пользователя</w:t>
            </w:r>
          </w:p>
        </w:tc>
        <w:tc>
          <w:tcPr>
            <w:tcW w:w="7733" w:type="dxa"/>
          </w:tcPr>
          <w:p w14:paraId="643C0A80" w14:textId="7F3206EB" w:rsidR="00E72B27" w:rsidRDefault="00E5288A" w:rsidP="002709AF">
            <w:r>
              <w:t>Знакомство</w:t>
            </w:r>
            <w:r w:rsidR="008F5B8F" w:rsidRPr="008F5B8F">
              <w:t xml:space="preserve"> пользователя с </w:t>
            </w:r>
            <w:r w:rsidR="008F5B8F">
              <w:t>«</w:t>
            </w:r>
            <w:r w:rsidR="008F5B8F" w:rsidRPr="008F5B8F">
              <w:t>Руководством пользователя</w:t>
            </w:r>
            <w:r w:rsidR="008F5B8F">
              <w:t>»</w:t>
            </w:r>
            <w:r w:rsidR="008F5B8F" w:rsidRPr="008F5B8F">
              <w:t xml:space="preserve"> или устным инструктажем. Объяснение правил игры: запоминание расположения зелёных кружков, их отметка голубым цветом после исчезновения, автоматическая проверка ответов. Разъяснение цветовой индикации таймера</w:t>
            </w:r>
            <w:r w:rsidR="008F5B8F">
              <w:t xml:space="preserve">. </w:t>
            </w:r>
            <w:r w:rsidR="008F5B8F" w:rsidRPr="008F5B8F">
              <w:t>Обучение правильному нажатию кнопки «Запуск» перед началом игры. Демонстрация работы адаптивной системы сложности</w:t>
            </w:r>
            <w:r w:rsidR="008F5B8F">
              <w:t>.</w:t>
            </w:r>
          </w:p>
        </w:tc>
      </w:tr>
      <w:tr w:rsidR="00E72B27" w14:paraId="570C8B18" w14:textId="77777777" w:rsidTr="00E72B27">
        <w:tc>
          <w:tcPr>
            <w:tcW w:w="2405" w:type="dxa"/>
          </w:tcPr>
          <w:p w14:paraId="33AC1AB1" w14:textId="71A5761E" w:rsidR="00E72B27" w:rsidRDefault="008F5B8F" w:rsidP="002709AF">
            <w:r>
              <w:t xml:space="preserve">4 </w:t>
            </w:r>
            <w:r w:rsidRPr="008F5B8F">
              <w:t>Промышленная эксплуатация</w:t>
            </w:r>
          </w:p>
        </w:tc>
        <w:tc>
          <w:tcPr>
            <w:tcW w:w="7733" w:type="dxa"/>
          </w:tcPr>
          <w:p w14:paraId="6C88CC25" w14:textId="7910ACE3" w:rsidR="00E72B27" w:rsidRDefault="008F5B8F" w:rsidP="002709AF">
            <w:r w:rsidRPr="008F5B8F">
              <w:t>Регулярное использование программы «Запоминалка» пользователем в штатном режиме для тренировки памяти. Рекомендуемый режим тренировок: ежедневно по 10-15 минут. Ведение пользователем дневника тренировок для отслеживания прогресса</w:t>
            </w:r>
            <w:r>
              <w:t xml:space="preserve">. </w:t>
            </w:r>
            <w:r w:rsidRPr="008F5B8F">
              <w:t>Периодическая смена уровня сложности по мере прогресса пользователя</w:t>
            </w:r>
            <w:r>
              <w:t xml:space="preserve">. </w:t>
            </w:r>
          </w:p>
        </w:tc>
      </w:tr>
    </w:tbl>
    <w:p w14:paraId="5565267B" w14:textId="77777777" w:rsidR="00E72B27" w:rsidRPr="00E72B27" w:rsidRDefault="00E72B27" w:rsidP="002709AF">
      <w:pPr>
        <w:spacing w:after="0"/>
        <w:ind w:firstLine="709"/>
      </w:pPr>
    </w:p>
    <w:p w14:paraId="66D19C54" w14:textId="0BE8E5FE" w:rsidR="00E72B27" w:rsidRDefault="00A139FF" w:rsidP="00E5288A">
      <w:pPr>
        <w:spacing w:after="0"/>
        <w:ind w:firstLine="709"/>
        <w:jc w:val="both"/>
      </w:pPr>
      <w:r>
        <w:t xml:space="preserve">Сопровождение ИС  – </w:t>
      </w:r>
      <w:r w:rsidR="008F5B8F" w:rsidRPr="008F5B8F">
        <w:t>это комплекс работ, выполняемых после внедрения системы в промышленную эксплуатацию, направленных на поддержание её работоспособности, устранение выявленных ошибок, адаптацию к изменяющимся условиям функционирования, а также на повышение эффективности и расширение функциональных возможностей системы в течение всего жизненного цикла.</w:t>
      </w:r>
    </w:p>
    <w:p w14:paraId="6F87A93E" w14:textId="77777777" w:rsidR="008F5B8F" w:rsidRDefault="008F5B8F" w:rsidP="008F5B8F">
      <w:pPr>
        <w:spacing w:after="0" w:line="240" w:lineRule="auto"/>
        <w:ind w:firstLine="709"/>
      </w:pPr>
      <w:r>
        <w:t>Цели сопровождения ИС</w:t>
      </w:r>
      <w:r w:rsidRPr="008F5B8F">
        <w:t>:</w:t>
      </w:r>
    </w:p>
    <w:p w14:paraId="58927FF9" w14:textId="63561654" w:rsidR="008F5B8F" w:rsidRDefault="008F5B8F" w:rsidP="008F5B8F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Своевременное устранение сбоев и ошибок, возникающих в процессе эксплуатации</w:t>
      </w:r>
      <w:r w:rsidRPr="008F5B8F">
        <w:t>;</w:t>
      </w:r>
    </w:p>
    <w:p w14:paraId="63BA9E3E" w14:textId="350919FA" w:rsidR="008F5B8F" w:rsidRDefault="008F5B8F" w:rsidP="008F5B8F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Мониторинг производительности системы и предотвращение отказов</w:t>
      </w:r>
      <w:r w:rsidRPr="008F5B8F">
        <w:t>;</w:t>
      </w:r>
    </w:p>
    <w:p w14:paraId="00CBFAD3" w14:textId="73FB77B0" w:rsidR="008F5B8F" w:rsidRDefault="008F5B8F" w:rsidP="008F5B8F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Минимизация времени простоев и восстановление работоспособности после сбоев</w:t>
      </w:r>
      <w:r w:rsidRPr="008F5B8F">
        <w:t>;</w:t>
      </w:r>
    </w:p>
    <w:p w14:paraId="48B5DDDB" w14:textId="5072CB42" w:rsidR="008F5B8F" w:rsidRDefault="008F5B8F" w:rsidP="008F5B8F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Реализация новых функциональных требований пользователей, возникших в процессе эксплуатации</w:t>
      </w:r>
      <w:r w:rsidRPr="008F5B8F">
        <w:t>;</w:t>
      </w:r>
    </w:p>
    <w:p w14:paraId="7FAFA2BB" w14:textId="2FA8A4AE" w:rsidR="008F5B8F" w:rsidRDefault="008F5B8F" w:rsidP="008F5B8F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Улучшение эргономики и удобства работы с системой на основе обратной связи от пользователей</w:t>
      </w:r>
      <w:r w:rsidRPr="008F5B8F">
        <w:t>;</w:t>
      </w:r>
    </w:p>
    <w:p w14:paraId="103E9310" w14:textId="27D52B42" w:rsidR="008F5B8F" w:rsidRPr="008F5B8F" w:rsidRDefault="008F5B8F" w:rsidP="008F5B8F">
      <w:pPr>
        <w:pStyle w:val="ac"/>
        <w:widowControl w:val="0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Повышение производительности и оптимизация работы системы</w:t>
      </w:r>
      <w:r w:rsidRPr="008F5B8F">
        <w:t>.</w:t>
      </w:r>
    </w:p>
    <w:p w14:paraId="02A30341" w14:textId="30E2CE3A" w:rsidR="00A139FF" w:rsidRDefault="00A139FF" w:rsidP="00E5288A">
      <w:pPr>
        <w:spacing w:after="0"/>
        <w:ind w:firstLine="709"/>
        <w:jc w:val="both"/>
      </w:pPr>
      <w:r>
        <w:t xml:space="preserve">План сопровождения </w:t>
      </w:r>
      <w:r w:rsidR="00E5288A">
        <w:t xml:space="preserve">программного продукта </w:t>
      </w:r>
      <w:r>
        <w:t>«Запоминалка» представлен в таблице 4.</w:t>
      </w:r>
    </w:p>
    <w:p w14:paraId="445A63C9" w14:textId="5AB2E392" w:rsidR="00A139FF" w:rsidRDefault="00A139FF" w:rsidP="002709AF">
      <w:pPr>
        <w:spacing w:after="0"/>
        <w:ind w:firstLine="709"/>
      </w:pPr>
    </w:p>
    <w:p w14:paraId="4370768A" w14:textId="279ABF7F" w:rsidR="00A139FF" w:rsidRDefault="00A139FF" w:rsidP="00A139FF">
      <w:pPr>
        <w:spacing w:after="0"/>
        <w:ind w:firstLine="709"/>
      </w:pPr>
      <w:r>
        <w:t>Таблица 4 – План сопровождения</w:t>
      </w:r>
      <w:r w:rsidR="00E5288A" w:rsidRPr="00E5288A">
        <w:t xml:space="preserve"> </w:t>
      </w:r>
      <w:r w:rsidR="00E5288A">
        <w:t>программного продукта</w:t>
      </w:r>
      <w:r>
        <w:t xml:space="preserve"> «Запоминалка»</w:t>
      </w:r>
    </w:p>
    <w:p w14:paraId="4C8069A5" w14:textId="77777777" w:rsidR="00A139FF" w:rsidRDefault="00A139FF" w:rsidP="00A139FF">
      <w:pPr>
        <w:spacing w:after="0"/>
        <w:ind w:firstLine="709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89"/>
        <w:gridCol w:w="7449"/>
      </w:tblGrid>
      <w:tr w:rsidR="00A139FF" w14:paraId="7E301B8C" w14:textId="77777777" w:rsidTr="00E5288A">
        <w:tc>
          <w:tcPr>
            <w:tcW w:w="2689" w:type="dxa"/>
            <w:vAlign w:val="center"/>
          </w:tcPr>
          <w:p w14:paraId="7561ACCA" w14:textId="26F3F519" w:rsidR="00A139FF" w:rsidRDefault="00A139FF" w:rsidP="00E5288A">
            <w:pPr>
              <w:jc w:val="center"/>
            </w:pPr>
            <w:r>
              <w:t>Номер и название элемента сопровождения</w:t>
            </w:r>
          </w:p>
        </w:tc>
        <w:tc>
          <w:tcPr>
            <w:tcW w:w="7449" w:type="dxa"/>
            <w:vAlign w:val="center"/>
          </w:tcPr>
          <w:p w14:paraId="3F2EB705" w14:textId="3521269C" w:rsidR="00A139FF" w:rsidRDefault="00A139FF" w:rsidP="00E5288A">
            <w:pPr>
              <w:jc w:val="center"/>
            </w:pPr>
            <w:r>
              <w:t>Описание работ по сопровождению</w:t>
            </w:r>
          </w:p>
        </w:tc>
      </w:tr>
      <w:tr w:rsidR="00A139FF" w14:paraId="732B7546" w14:textId="77777777" w:rsidTr="00A139FF">
        <w:tc>
          <w:tcPr>
            <w:tcW w:w="2689" w:type="dxa"/>
          </w:tcPr>
          <w:p w14:paraId="169DB6CF" w14:textId="6D599F8E" w:rsidR="00A139FF" w:rsidRDefault="00A139FF" w:rsidP="00E14105">
            <w:r>
              <w:t>1 Поддержка связи с пользователя</w:t>
            </w:r>
          </w:p>
        </w:tc>
        <w:tc>
          <w:tcPr>
            <w:tcW w:w="7449" w:type="dxa"/>
          </w:tcPr>
          <w:p w14:paraId="3B7ADADF" w14:textId="0E8263FA" w:rsidR="00A139FF" w:rsidRPr="00A139FF" w:rsidRDefault="00A139FF" w:rsidP="00E14105">
            <w:r>
              <w:t xml:space="preserve">Ответы на вопросы пользователей, возникающие в процессе </w:t>
            </w:r>
            <w:r w:rsidR="00940D93">
              <w:t>эксплуатации</w:t>
            </w:r>
            <w:r>
              <w:t xml:space="preserve">, посредствам телефонной связей, электронной почты, мессенджера </w:t>
            </w:r>
            <w:r>
              <w:rPr>
                <w:lang w:val="en-US"/>
              </w:rPr>
              <w:t>MAX</w:t>
            </w:r>
            <w:r>
              <w:t xml:space="preserve">, Форма обратной связи </w:t>
            </w:r>
            <w:r w:rsidR="00940D93">
              <w:t>Я</w:t>
            </w:r>
            <w:r>
              <w:t>ндекс</w:t>
            </w:r>
            <w:r w:rsidR="00940D93">
              <w:t xml:space="preserve"> Ф</w:t>
            </w:r>
            <w:r>
              <w:t>ормы</w:t>
            </w:r>
          </w:p>
        </w:tc>
      </w:tr>
      <w:tr w:rsidR="00A139FF" w14:paraId="734F2978" w14:textId="77777777" w:rsidTr="00A139FF">
        <w:tc>
          <w:tcPr>
            <w:tcW w:w="2689" w:type="dxa"/>
          </w:tcPr>
          <w:p w14:paraId="653EFD95" w14:textId="10F2F7C8" w:rsidR="00A139FF" w:rsidRDefault="00E9336C" w:rsidP="00E14105">
            <w:r>
              <w:t xml:space="preserve">2 </w:t>
            </w:r>
            <w:r w:rsidRPr="00E9336C">
              <w:t>Мониторинг работоспособности</w:t>
            </w:r>
          </w:p>
        </w:tc>
        <w:tc>
          <w:tcPr>
            <w:tcW w:w="7449" w:type="dxa"/>
          </w:tcPr>
          <w:p w14:paraId="3C932069" w14:textId="6C38A194" w:rsidR="00A139FF" w:rsidRDefault="00E9336C" w:rsidP="00E14105">
            <w:r w:rsidRPr="00E9336C">
              <w:t>Периодическая проверка корректности работы всех функций программы: генерация случайных позиций кружков, отображение игрового поля, работа таймеров</w:t>
            </w:r>
            <w:r>
              <w:t xml:space="preserve">, </w:t>
            </w:r>
            <w:r w:rsidRPr="00E9336C">
              <w:t>автоматическая проверка ответов, адаптивная система сложности, условие победы. Проверка совместимости с новыми обновлениями операционной системы Windows. Тестирование программы после выхода обновлений ОС или изменения аппаратной конфигурации.</w:t>
            </w:r>
          </w:p>
        </w:tc>
      </w:tr>
      <w:tr w:rsidR="00A139FF" w14:paraId="20D4B788" w14:textId="77777777" w:rsidTr="00A139FF">
        <w:tc>
          <w:tcPr>
            <w:tcW w:w="2689" w:type="dxa"/>
          </w:tcPr>
          <w:p w14:paraId="3EF6CBD1" w14:textId="46B17D24" w:rsidR="00A139FF" w:rsidRDefault="00E9336C" w:rsidP="00E14105">
            <w:r>
              <w:t xml:space="preserve">3 </w:t>
            </w:r>
            <w:r w:rsidRPr="00E9336C">
              <w:t>Обучение пользователей</w:t>
            </w:r>
          </w:p>
        </w:tc>
        <w:tc>
          <w:tcPr>
            <w:tcW w:w="7449" w:type="dxa"/>
          </w:tcPr>
          <w:p w14:paraId="1CF5E812" w14:textId="6FCCA7A2" w:rsidR="00A139FF" w:rsidRDefault="00E9336C" w:rsidP="00E14105">
            <w:r w:rsidRPr="00E9336C">
              <w:t>Предоставление пользователям актуальной версии Руководства пользователя.</w:t>
            </w:r>
          </w:p>
        </w:tc>
      </w:tr>
      <w:tr w:rsidR="00A139FF" w14:paraId="626F8B6E" w14:textId="77777777" w:rsidTr="00A139FF">
        <w:tc>
          <w:tcPr>
            <w:tcW w:w="2689" w:type="dxa"/>
          </w:tcPr>
          <w:p w14:paraId="1B91B0B4" w14:textId="2D834FD0" w:rsidR="00A139FF" w:rsidRDefault="00E9336C" w:rsidP="00E14105">
            <w:r>
              <w:t xml:space="preserve">4 </w:t>
            </w:r>
            <w:r w:rsidRPr="00E9336C">
              <w:t>Резервное копирование и восстановление</w:t>
            </w:r>
          </w:p>
        </w:tc>
        <w:tc>
          <w:tcPr>
            <w:tcW w:w="7449" w:type="dxa"/>
          </w:tcPr>
          <w:p w14:paraId="3F34AA21" w14:textId="38675183" w:rsidR="00A139FF" w:rsidRDefault="00E9336C" w:rsidP="00E14105">
            <w:r w:rsidRPr="00E9336C">
              <w:t>Программа «Запоминалка» не хранит пользовательские данные на диске, поэтому резервное копирование данных не требуется. При необходимости сохранения статистики тренировок рекомендуется пользователю самостоятельно вести дневник тренировок в текстовом файле или бумажном блокноте. В случае повреждения исполняемого файла программы предусмотрено его восстановление из оригинального дистрибутива.</w:t>
            </w:r>
          </w:p>
        </w:tc>
      </w:tr>
    </w:tbl>
    <w:p w14:paraId="1BD131CE" w14:textId="77777777" w:rsidR="00A139FF" w:rsidRPr="002709AF" w:rsidRDefault="00A139FF" w:rsidP="002709AF">
      <w:pPr>
        <w:spacing w:after="0"/>
        <w:ind w:firstLine="709"/>
      </w:pPr>
    </w:p>
    <w:p w14:paraId="5ECC8EFA" w14:textId="77777777" w:rsidR="00030797" w:rsidRDefault="00030797" w:rsidP="00030797">
      <w:pPr>
        <w:spacing w:after="0" w:line="240" w:lineRule="auto"/>
      </w:pPr>
    </w:p>
    <w:p w14:paraId="6895F74B" w14:textId="77777777" w:rsidR="00030797" w:rsidRDefault="00030797" w:rsidP="00030797">
      <w:pPr>
        <w:spacing w:after="0" w:line="240" w:lineRule="auto"/>
      </w:pPr>
    </w:p>
    <w:p w14:paraId="44BD8ADD" w14:textId="7855A7CD" w:rsidR="00030797" w:rsidRDefault="00030797" w:rsidP="00457D8A">
      <w:pPr>
        <w:spacing w:after="0" w:line="240" w:lineRule="auto"/>
      </w:pPr>
    </w:p>
    <w:p w14:paraId="09135764" w14:textId="3E675E9E" w:rsidR="00030797" w:rsidRDefault="00030797" w:rsidP="00457D8A">
      <w:pPr>
        <w:spacing w:after="0" w:line="240" w:lineRule="auto"/>
      </w:pPr>
    </w:p>
    <w:p w14:paraId="1EA5A1A0" w14:textId="04D3B65E" w:rsidR="00030797" w:rsidRDefault="00030797" w:rsidP="00457D8A">
      <w:pPr>
        <w:spacing w:after="0" w:line="240" w:lineRule="auto"/>
      </w:pPr>
    </w:p>
    <w:p w14:paraId="4907E24E" w14:textId="6EFF8354" w:rsidR="00030797" w:rsidRDefault="00030797" w:rsidP="00457D8A">
      <w:pPr>
        <w:spacing w:after="0" w:line="240" w:lineRule="auto"/>
      </w:pPr>
    </w:p>
    <w:p w14:paraId="5B5E0D1F" w14:textId="66B797FD" w:rsidR="00030797" w:rsidRDefault="00030797" w:rsidP="00457D8A">
      <w:pPr>
        <w:spacing w:after="0" w:line="240" w:lineRule="auto"/>
      </w:pPr>
    </w:p>
    <w:p w14:paraId="2C4EB47B" w14:textId="77777777" w:rsidR="00030797" w:rsidRPr="00457D8A" w:rsidRDefault="00030797" w:rsidP="00457D8A">
      <w:pPr>
        <w:spacing w:after="0" w:line="240" w:lineRule="auto"/>
      </w:pPr>
    </w:p>
    <w:p w14:paraId="01944E2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50" w:name="_Toc115102443"/>
      <w:bookmarkStart w:id="51" w:name="_Toc191391135"/>
      <w:r>
        <w:rPr>
          <w:rFonts w:cs="Times New Roman"/>
          <w:b/>
          <w:bCs/>
          <w:sz w:val="32"/>
          <w:szCs w:val="32"/>
        </w:rPr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52" w:name="_Toc191392418"/>
      <w:bookmarkStart w:id="53" w:name="_Toc191392471"/>
      <w:bookmarkStart w:id="54" w:name="_Toc221608454"/>
      <w:bookmarkStart w:id="55" w:name="_Toc222987358"/>
      <w:r w:rsidRPr="00FE682D">
        <w:lastRenderedPageBreak/>
        <w:t>Заключение</w:t>
      </w:r>
      <w:bookmarkEnd w:id="50"/>
      <w:bookmarkEnd w:id="51"/>
      <w:bookmarkEnd w:id="52"/>
      <w:bookmarkEnd w:id="53"/>
      <w:bookmarkEnd w:id="54"/>
      <w:bookmarkEnd w:id="55"/>
    </w:p>
    <w:p w14:paraId="0CED57EB" w14:textId="31869D76" w:rsidR="00FF27E5" w:rsidRDefault="00FF27E5" w:rsidP="00030797">
      <w:pPr>
        <w:spacing w:after="0" w:line="240" w:lineRule="auto"/>
      </w:pPr>
    </w:p>
    <w:p w14:paraId="14537E4E" w14:textId="62212B6C" w:rsidR="00030797" w:rsidRDefault="00030797" w:rsidP="00030797">
      <w:pPr>
        <w:spacing w:after="0" w:line="240" w:lineRule="auto"/>
      </w:pPr>
    </w:p>
    <w:p w14:paraId="2D8BAF75" w14:textId="7F06D531" w:rsidR="00030797" w:rsidRDefault="00030797" w:rsidP="00030797">
      <w:pPr>
        <w:spacing w:after="0" w:line="240" w:lineRule="auto"/>
      </w:pPr>
    </w:p>
    <w:p w14:paraId="442DAFDD" w14:textId="27C07CE4" w:rsidR="00030797" w:rsidRDefault="00030797" w:rsidP="00030797">
      <w:pPr>
        <w:spacing w:after="0" w:line="240" w:lineRule="auto"/>
      </w:pPr>
    </w:p>
    <w:p w14:paraId="1E83F4DF" w14:textId="4755D1C6" w:rsidR="00030797" w:rsidRDefault="00030797" w:rsidP="00030797">
      <w:pPr>
        <w:spacing w:after="0" w:line="240" w:lineRule="auto"/>
      </w:pPr>
    </w:p>
    <w:p w14:paraId="425D6CB3" w14:textId="151FEBB7" w:rsidR="00030797" w:rsidRDefault="00030797" w:rsidP="00030797">
      <w:pPr>
        <w:spacing w:after="0" w:line="240" w:lineRule="auto"/>
      </w:pPr>
    </w:p>
    <w:p w14:paraId="04A29969" w14:textId="6CE40105" w:rsidR="00030797" w:rsidRDefault="00030797" w:rsidP="00030797">
      <w:pPr>
        <w:spacing w:after="0" w:line="240" w:lineRule="auto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56" w:name="_Toc191392419"/>
      <w:bookmarkStart w:id="57" w:name="_Toc191392472"/>
      <w:bookmarkStart w:id="58" w:name="_Toc221608455"/>
      <w:bookmarkStart w:id="59" w:name="_Toc222987359"/>
      <w:r w:rsidRPr="00FE682D">
        <w:lastRenderedPageBreak/>
        <w:t>Список использованных источников</w:t>
      </w:r>
      <w:bookmarkEnd w:id="56"/>
      <w:bookmarkEnd w:id="57"/>
      <w:bookmarkEnd w:id="58"/>
      <w:bookmarkEnd w:id="59"/>
    </w:p>
    <w:p w14:paraId="7F629970" w14:textId="53AFECDC" w:rsidR="00030797" w:rsidRDefault="00030797" w:rsidP="00030797">
      <w:pPr>
        <w:spacing w:after="0" w:line="240" w:lineRule="auto"/>
      </w:pPr>
    </w:p>
    <w:p w14:paraId="1F1EA90A" w14:textId="7647946F" w:rsidR="00030797" w:rsidRDefault="00030797" w:rsidP="00030797">
      <w:pPr>
        <w:spacing w:after="0" w:line="240" w:lineRule="auto"/>
      </w:pPr>
    </w:p>
    <w:p w14:paraId="5459C682" w14:textId="3BD5B4CE" w:rsidR="00D43E12" w:rsidRPr="00D43E12" w:rsidRDefault="00D43E12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r w:rsidR="007933EB" w:rsidRPr="00D43E12">
        <w:rPr>
          <w:szCs w:val="28"/>
        </w:rPr>
        <w:t xml:space="preserve">Виснадул. </w:t>
      </w:r>
      <w:r w:rsidR="00EC065E">
        <w:rPr>
          <w:szCs w:val="28"/>
        </w:rPr>
        <w:t xml:space="preserve"> – М.</w:t>
      </w:r>
      <w:r w:rsidR="003D3DB6">
        <w:rPr>
          <w:szCs w:val="28"/>
        </w:rPr>
        <w:t xml:space="preserve"> </w:t>
      </w:r>
      <w:r w:rsidR="00EC065E">
        <w:rPr>
          <w:szCs w:val="28"/>
        </w:rPr>
        <w:t>: ИД ФОРУМ: ИНФРА-М, 2023</w:t>
      </w:r>
      <w:r w:rsidRPr="00D43E12">
        <w:rPr>
          <w:szCs w:val="28"/>
        </w:rPr>
        <w:t>. – 400 с.</w:t>
      </w:r>
    </w:p>
    <w:p w14:paraId="0BE2CF12" w14:textId="4635AD30" w:rsidR="007933EB" w:rsidRDefault="007933EB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Москва : Издательство Юрайт,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r w:rsidRPr="007933EB">
        <w:rPr>
          <w:szCs w:val="28"/>
        </w:rPr>
        <w:t>https://urait.ru/viewer/programmirovanie-bazovyy-kurs-s-598935#page/2</w:t>
      </w:r>
    </w:p>
    <w:p w14:paraId="1321423F" w14:textId="612A1143" w:rsidR="00D43E12" w:rsidRDefault="003D3DB6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Оренбург : Изд-во ОГУ, 2015. – 89 с.</w:t>
      </w:r>
    </w:p>
    <w:p w14:paraId="25E51800" w14:textId="237683D3" w:rsidR="002E057E" w:rsidRPr="009D6FFE" w:rsidRDefault="001A1C2C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t>ГОСТ 34.602-2020 Информационные технологии комплекс стандартов на автоматизированные системы. Техническое задание на создание автоматизированных систем</w:t>
      </w:r>
      <w:r w:rsidR="00A86A20">
        <w:t xml:space="preserve"> – Москва </w:t>
      </w:r>
      <w:r w:rsidR="00A86A20" w:rsidRPr="00A86A20">
        <w:t xml:space="preserve">: </w:t>
      </w:r>
      <w:r w:rsidR="00A86A20">
        <w:t xml:space="preserve">Изд-во </w:t>
      </w:r>
      <w:r w:rsidR="00A86A20" w:rsidRPr="00A86A20">
        <w:t>ФГБУ «РСТ»</w:t>
      </w:r>
      <w:r w:rsidR="00A86A20">
        <w:t xml:space="preserve">, 2022. – 15 с. </w:t>
      </w:r>
      <w:r w:rsidR="00A86A20" w:rsidRPr="00A86A20">
        <w:t>[</w:t>
      </w:r>
      <w:r w:rsidR="00A86A20">
        <w:t>Электронный ресурс</w:t>
      </w:r>
      <w:r w:rsidR="00A86A20" w:rsidRPr="00A86A20">
        <w:t>]</w:t>
      </w:r>
      <w:r w:rsidR="00A86A20">
        <w:t>. – Режим доступа</w:t>
      </w:r>
      <w:r w:rsidR="00A86A20" w:rsidRPr="00A86A20">
        <w:t xml:space="preserve">: </w:t>
      </w:r>
      <w:hyperlink r:id="rId20" w:history="1">
        <w:r w:rsidR="009D6FFE" w:rsidRPr="00F7157A">
          <w:rPr>
            <w:rStyle w:val="ae"/>
          </w:rPr>
          <w:t>https://meganorm.ru/Index/76/76009.htm</w:t>
        </w:r>
      </w:hyperlink>
    </w:p>
    <w:p w14:paraId="43EBCBD9" w14:textId="3EC87FF8" w:rsidR="009D6FFE" w:rsidRDefault="009D6FFE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Нейросеть </w:t>
      </w:r>
      <w:r>
        <w:rPr>
          <w:szCs w:val="28"/>
          <w:lang w:val="en-US"/>
        </w:rPr>
        <w:t>DeepSeek</w:t>
      </w:r>
      <w:r w:rsidRPr="009D6FFE">
        <w:rPr>
          <w:szCs w:val="28"/>
        </w:rPr>
        <w:t xml:space="preserve"> </w:t>
      </w:r>
      <w:r>
        <w:rPr>
          <w:szCs w:val="28"/>
          <w:lang w:val="en-US"/>
        </w:rPr>
        <w:t>AI</w:t>
      </w:r>
      <w:r>
        <w:rPr>
          <w:szCs w:val="28"/>
        </w:rPr>
        <w:t>,</w:t>
      </w:r>
      <w:r w:rsidRPr="009D6FFE">
        <w:rPr>
          <w:szCs w:val="28"/>
        </w:rPr>
        <w:t xml:space="preserve"> 2026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hyperlink r:id="rId21" w:history="1">
        <w:r w:rsidR="00582351" w:rsidRPr="00F7157A">
          <w:rPr>
            <w:rStyle w:val="ae"/>
            <w:szCs w:val="28"/>
          </w:rPr>
          <w:t>https://www.deepseek.com/en/</w:t>
        </w:r>
      </w:hyperlink>
    </w:p>
    <w:p w14:paraId="15B9CB1B" w14:textId="35C3BB68" w:rsidR="00582351" w:rsidRPr="00AA49BE" w:rsidRDefault="00582351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t xml:space="preserve">ГОСТ Р 59793 – 2021 Информационные технологии. Комплекс стандартов на автоматизированные системы. Стадия создания – Москва </w:t>
      </w:r>
      <w:r w:rsidRPr="00582351">
        <w:t xml:space="preserve">: </w:t>
      </w:r>
      <w:r>
        <w:t xml:space="preserve">Изд-во </w:t>
      </w:r>
      <w:r w:rsidRPr="00A86A20">
        <w:t>ФГБУ «РСТ»</w:t>
      </w:r>
      <w:r>
        <w:t xml:space="preserve">, 2021. – 8 с. </w:t>
      </w:r>
      <w:r w:rsidRPr="00A86A20">
        <w:t>[</w:t>
      </w:r>
      <w:r>
        <w:t>Электронный ресурс</w:t>
      </w:r>
      <w:r w:rsidRPr="00A86A20">
        <w:t>]</w:t>
      </w:r>
      <w:r>
        <w:t>. – Режим доступа</w:t>
      </w:r>
      <w:r w:rsidRPr="00A86A20">
        <w:t>:</w:t>
      </w:r>
      <w:r>
        <w:t xml:space="preserve"> </w:t>
      </w:r>
      <w:hyperlink r:id="rId22" w:history="1">
        <w:r w:rsidR="00AA49BE" w:rsidRPr="009436E8">
          <w:rPr>
            <w:rStyle w:val="ae"/>
          </w:rPr>
          <w:t>https://moodle.og-ti.ru/mod/resource/view.php?id=635</w:t>
        </w:r>
      </w:hyperlink>
    </w:p>
    <w:p w14:paraId="5DC9A391" w14:textId="20BF22FF" w:rsidR="00AA49BE" w:rsidRPr="003E513F" w:rsidRDefault="00AA49BE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AA49BE">
        <w:rPr>
          <w:szCs w:val="28"/>
        </w:rPr>
        <w:t>Что значит термин интерфейс и 18 видов его реализации</w:t>
      </w:r>
      <w:r>
        <w:rPr>
          <w:szCs w:val="28"/>
        </w:rPr>
        <w:t xml:space="preserve"> </w:t>
      </w:r>
      <w:r w:rsidRPr="00AA49BE">
        <w:rPr>
          <w:szCs w:val="28"/>
        </w:rPr>
        <w:t>[</w:t>
      </w:r>
      <w:r>
        <w:rPr>
          <w:szCs w:val="28"/>
        </w:rPr>
        <w:t>Электронный ресурс</w:t>
      </w:r>
      <w:r w:rsidRPr="00AA49BE">
        <w:rPr>
          <w:szCs w:val="28"/>
        </w:rPr>
        <w:t>]</w:t>
      </w:r>
      <w:r>
        <w:rPr>
          <w:szCs w:val="28"/>
        </w:rPr>
        <w:t xml:space="preserve"> –</w:t>
      </w:r>
      <w:r>
        <w:t xml:space="preserve"> Режим доступа</w:t>
      </w:r>
      <w:r w:rsidRPr="00AA49BE">
        <w:t xml:space="preserve">: </w:t>
      </w:r>
      <w:hyperlink r:id="rId23" w:history="1">
        <w:r w:rsidR="003E513F" w:rsidRPr="005A1EFE">
          <w:rPr>
            <w:rStyle w:val="ae"/>
          </w:rPr>
          <w:t>https://neiros.ru/blog/code/chto-znachit-termin-interfeys-i-18-vidov-ego-realizatsii/</w:t>
        </w:r>
      </w:hyperlink>
    </w:p>
    <w:p w14:paraId="23D2F706" w14:textId="1DA9FB76" w:rsidR="003E513F" w:rsidRPr="008832A8" w:rsidRDefault="003E513F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3E513F">
        <w:rPr>
          <w:szCs w:val="28"/>
        </w:rPr>
        <w:t>Visual Studio: возможности и преимущества для разработки ПО</w:t>
      </w:r>
      <w:r>
        <w:rPr>
          <w:szCs w:val="28"/>
        </w:rPr>
        <w:t xml:space="preserve"> </w:t>
      </w:r>
      <w:r w:rsidRPr="003E513F">
        <w:rPr>
          <w:szCs w:val="28"/>
        </w:rPr>
        <w:t>[</w:t>
      </w:r>
      <w:r>
        <w:rPr>
          <w:szCs w:val="28"/>
        </w:rPr>
        <w:t>Электронный ресурс</w:t>
      </w:r>
      <w:r w:rsidRPr="00AA49BE">
        <w:rPr>
          <w:szCs w:val="28"/>
        </w:rPr>
        <w:t>]</w:t>
      </w:r>
      <w:r>
        <w:rPr>
          <w:szCs w:val="28"/>
        </w:rPr>
        <w:t xml:space="preserve"> –</w:t>
      </w:r>
      <w:r>
        <w:t xml:space="preserve"> Режим доступа</w:t>
      </w:r>
      <w:r w:rsidRPr="00AA49BE">
        <w:t>:</w:t>
      </w:r>
      <w:r>
        <w:t xml:space="preserve"> </w:t>
      </w:r>
      <w:hyperlink r:id="rId24" w:history="1">
        <w:r w:rsidR="008832A8" w:rsidRPr="005A1EFE">
          <w:rPr>
            <w:rStyle w:val="ae"/>
          </w:rPr>
          <w:t>https://sky.pro/wiki/javascript/obzor-visual-studio-vozmozhnosti-i-osobennosti/</w:t>
        </w:r>
      </w:hyperlink>
    </w:p>
    <w:p w14:paraId="1F0736EB" w14:textId="48C9E333" w:rsidR="008832A8" w:rsidRPr="00E41E25" w:rsidRDefault="008832A8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8832A8">
        <w:rPr>
          <w:szCs w:val="28"/>
        </w:rPr>
        <w:t>C#: области применения, плюсы и минусы</w:t>
      </w:r>
      <w:r>
        <w:rPr>
          <w:szCs w:val="28"/>
        </w:rPr>
        <w:t xml:space="preserve"> </w:t>
      </w:r>
      <w:r w:rsidRPr="003E513F">
        <w:rPr>
          <w:szCs w:val="28"/>
        </w:rPr>
        <w:t>[</w:t>
      </w:r>
      <w:r>
        <w:rPr>
          <w:szCs w:val="28"/>
        </w:rPr>
        <w:t>Электронный ресурс</w:t>
      </w:r>
      <w:r w:rsidRPr="00AA49BE">
        <w:rPr>
          <w:szCs w:val="28"/>
        </w:rPr>
        <w:t>]</w:t>
      </w:r>
      <w:r>
        <w:rPr>
          <w:szCs w:val="28"/>
        </w:rPr>
        <w:t xml:space="preserve"> –</w:t>
      </w:r>
      <w:r>
        <w:t xml:space="preserve"> Режим доступа</w:t>
      </w:r>
      <w:r w:rsidRPr="00AA49BE">
        <w:t>:</w:t>
      </w:r>
      <w:r>
        <w:t xml:space="preserve"> </w:t>
      </w:r>
      <w:r w:rsidRPr="008832A8">
        <w:t>https://otus.ru/journal/c-oblasti-primeneniya-pljusy-i-minusy/</w:t>
      </w:r>
    </w:p>
    <w:p w14:paraId="1F53D2E9" w14:textId="0A9E090E" w:rsidR="00E41E25" w:rsidRPr="00E41E25" w:rsidRDefault="00E41E25" w:rsidP="00E41E25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E41E25">
        <w:rPr>
          <w:szCs w:val="28"/>
        </w:rPr>
        <w:t xml:space="preserve">Использование Timer в C# Windows Forms [Электронный ресурс] – Режим доступа: </w:t>
      </w:r>
      <w:hyperlink r:id="rId25" w:history="1">
        <w:r w:rsidRPr="00E41E25">
          <w:rPr>
            <w:rStyle w:val="ae"/>
            <w:szCs w:val="28"/>
          </w:rPr>
          <w:t>https://myrusakov.ru/csharp-winforms-timer.html</w:t>
        </w:r>
      </w:hyperlink>
    </w:p>
    <w:p w14:paraId="6DCF032B" w14:textId="5BCA3D6D" w:rsidR="00E41E25" w:rsidRPr="000A00D0" w:rsidRDefault="00E41E25" w:rsidP="00E41E25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color w:val="auto"/>
          <w:szCs w:val="28"/>
          <w:u w:val="none"/>
        </w:rPr>
      </w:pPr>
      <w:r w:rsidRPr="00E41E25">
        <w:rPr>
          <w:szCs w:val="28"/>
        </w:rPr>
        <w:t>Работа с элементом DataGridView в C# [Электронный ресурс] – Режим доступа:</w:t>
      </w:r>
      <w:r>
        <w:rPr>
          <w:szCs w:val="28"/>
        </w:rPr>
        <w:t xml:space="preserve"> </w:t>
      </w:r>
      <w:hyperlink r:id="rId26" w:history="1">
        <w:r w:rsidRPr="00542ADC">
          <w:rPr>
            <w:rStyle w:val="ae"/>
            <w:szCs w:val="28"/>
          </w:rPr>
          <w:t>https://www.allineed.ru/development/dotnet-development/charp-development/80-csharp-working-with-datagridview</w:t>
        </w:r>
      </w:hyperlink>
    </w:p>
    <w:p w14:paraId="7E43D019" w14:textId="67003895" w:rsidR="000A00D0" w:rsidRDefault="00A139FF" w:rsidP="00E41E25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Тестирование и 7 основынх этапов его проведения </w:t>
      </w:r>
      <w:r w:rsidRPr="00E41E25">
        <w:rPr>
          <w:szCs w:val="28"/>
        </w:rPr>
        <w:t>[Электронный ресурс] – Режим доступа:</w:t>
      </w:r>
      <w:r>
        <w:rPr>
          <w:szCs w:val="28"/>
        </w:rPr>
        <w:t xml:space="preserve"> </w:t>
      </w:r>
      <w:hyperlink r:id="rId27" w:history="1">
        <w:r w:rsidRPr="00854FA5">
          <w:rPr>
            <w:rStyle w:val="ae"/>
            <w:szCs w:val="28"/>
          </w:rPr>
          <w:t>https://neiros.ru/blog/code/testirovanie-i-7-osnovnykh-etapov-ego-provedeniya/</w:t>
        </w:r>
      </w:hyperlink>
    </w:p>
    <w:p w14:paraId="1274BD0D" w14:textId="6BC0D9D5" w:rsidR="00A139FF" w:rsidRPr="00E41E25" w:rsidRDefault="00A139FF" w:rsidP="00E41E25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A139FF">
        <w:rPr>
          <w:szCs w:val="28"/>
        </w:rPr>
        <w:t>Этапность проектов внедрения информационных систем: Зачем важно обследование перед стартом проекта</w:t>
      </w:r>
      <w:r>
        <w:rPr>
          <w:szCs w:val="28"/>
        </w:rPr>
        <w:t xml:space="preserve"> </w:t>
      </w:r>
      <w:r w:rsidRPr="00E41E25">
        <w:rPr>
          <w:szCs w:val="28"/>
        </w:rPr>
        <w:t>[Электронный ресурс] – Режим доступа:</w:t>
      </w:r>
      <w:r w:rsidRPr="00A139FF">
        <w:t xml:space="preserve"> </w:t>
      </w:r>
      <w:r w:rsidRPr="00A139FF">
        <w:rPr>
          <w:szCs w:val="28"/>
        </w:rPr>
        <w:t>https://easeup.ru/tpost/u703ue41a1-etapnost-proektov-vnedreniya-informatsio</w:t>
      </w:r>
    </w:p>
    <w:p w14:paraId="041DFA17" w14:textId="77777777" w:rsidR="00E41E25" w:rsidRDefault="00E41E25" w:rsidP="00E41E25">
      <w:pPr>
        <w:pStyle w:val="ac"/>
        <w:widowControl w:val="0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6EE75ECD" w14:textId="77777777" w:rsidR="007933EB" w:rsidRPr="007933EB" w:rsidRDefault="007933EB" w:rsidP="007933EB">
      <w:pPr>
        <w:widowControl w:val="0"/>
        <w:tabs>
          <w:tab w:val="left" w:pos="1134"/>
        </w:tabs>
        <w:spacing w:after="0" w:line="240" w:lineRule="auto"/>
        <w:jc w:val="both"/>
        <w:rPr>
          <w:szCs w:val="28"/>
        </w:rPr>
      </w:pPr>
    </w:p>
    <w:p w14:paraId="3316622F" w14:textId="7CC1624A" w:rsidR="00030797" w:rsidRDefault="00030797" w:rsidP="00030797">
      <w:pPr>
        <w:spacing w:after="0" w:line="240" w:lineRule="auto"/>
      </w:pPr>
    </w:p>
    <w:p w14:paraId="21E49A16" w14:textId="59F7F25E" w:rsidR="00030797" w:rsidRDefault="00030797" w:rsidP="00030797">
      <w:pPr>
        <w:spacing w:after="0" w:line="240" w:lineRule="auto"/>
      </w:pPr>
    </w:p>
    <w:p w14:paraId="1819D8B7" w14:textId="329BB2C8" w:rsidR="00030797" w:rsidRDefault="00030797" w:rsidP="00030797">
      <w:pPr>
        <w:spacing w:after="0" w:line="240" w:lineRule="auto"/>
      </w:pPr>
    </w:p>
    <w:p w14:paraId="1A267561" w14:textId="5071D218" w:rsidR="00030797" w:rsidRDefault="00030797" w:rsidP="00030797">
      <w:pPr>
        <w:spacing w:after="0" w:line="240" w:lineRule="auto"/>
      </w:pPr>
    </w:p>
    <w:p w14:paraId="3995C3FA" w14:textId="418C1ED1" w:rsidR="00030797" w:rsidRDefault="00030797" w:rsidP="00030797">
      <w:pPr>
        <w:spacing w:after="0" w:line="240" w:lineRule="auto"/>
      </w:pPr>
    </w:p>
    <w:p w14:paraId="37871F54" w14:textId="55C9A677" w:rsidR="00030797" w:rsidRDefault="00030797" w:rsidP="00030797">
      <w:pPr>
        <w:spacing w:after="0" w:line="240" w:lineRule="auto"/>
      </w:pPr>
    </w:p>
    <w:p w14:paraId="340411FA" w14:textId="1B326922" w:rsidR="00030797" w:rsidRDefault="00030797" w:rsidP="00030797">
      <w:pPr>
        <w:spacing w:after="0" w:line="240" w:lineRule="auto"/>
      </w:pPr>
    </w:p>
    <w:p w14:paraId="77F7F180" w14:textId="7DF8A585" w:rsidR="00030797" w:rsidRDefault="00030797" w:rsidP="00030797">
      <w:pPr>
        <w:spacing w:after="0" w:line="240" w:lineRule="auto"/>
      </w:pPr>
    </w:p>
    <w:p w14:paraId="46F2E06B" w14:textId="6E984182" w:rsidR="00030797" w:rsidRDefault="00030797">
      <w:r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60" w:name="_Toc191392420"/>
      <w:bookmarkStart w:id="61" w:name="_Toc191392473"/>
      <w:bookmarkStart w:id="62" w:name="_Toc221608456"/>
      <w:bookmarkStart w:id="63" w:name="_Toc222987360"/>
      <w:r w:rsidRPr="00FE682D">
        <w:lastRenderedPageBreak/>
        <w:t>Приложение</w:t>
      </w:r>
      <w:bookmarkEnd w:id="60"/>
      <w:bookmarkEnd w:id="61"/>
      <w:bookmarkEnd w:id="62"/>
      <w:bookmarkEnd w:id="63"/>
    </w:p>
    <w:p w14:paraId="79507F36" w14:textId="1B2C97EA" w:rsidR="00030797" w:rsidRPr="00964CF4" w:rsidRDefault="00030797" w:rsidP="00030797">
      <w:pPr>
        <w:spacing w:after="0" w:line="240" w:lineRule="auto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 w:line="240" w:lineRule="auto"/>
        <w:jc w:val="center"/>
      </w:pPr>
    </w:p>
    <w:p w14:paraId="3438F2FF" w14:textId="10EDEF48" w:rsidR="00030797" w:rsidRPr="003A1481" w:rsidRDefault="00030797" w:rsidP="00030797">
      <w:pPr>
        <w:spacing w:after="0" w:line="240" w:lineRule="auto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 w:line="240" w:lineRule="auto"/>
        <w:jc w:val="center"/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28"/>
      <w:footerReference w:type="default" r:id="rId29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7BF48" w14:textId="77777777" w:rsidR="00354115" w:rsidRDefault="00354115" w:rsidP="00BC3DDD">
      <w:pPr>
        <w:spacing w:after="0" w:line="240" w:lineRule="auto"/>
      </w:pPr>
      <w:r>
        <w:separator/>
      </w:r>
    </w:p>
  </w:endnote>
  <w:endnote w:type="continuationSeparator" w:id="0">
    <w:p w14:paraId="1040881A" w14:textId="77777777" w:rsidR="00354115" w:rsidRDefault="00354115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8818" w14:textId="77777777" w:rsidR="004E0BF1" w:rsidRDefault="004E0BF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E0BF1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E0BF1" w:rsidRPr="00C80E63" w:rsidRDefault="004E0BF1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6D09F35F" w:rsidR="004E0BF1" w:rsidRPr="00062E24" w:rsidRDefault="004E0BF1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>
            <w:rPr>
              <w:szCs w:val="28"/>
            </w:rPr>
            <w:t xml:space="preserve"> 09.02.07. 3026. </w:t>
          </w:r>
          <w:r w:rsidRPr="00254110">
            <w:rPr>
              <w:szCs w:val="28"/>
            </w:rPr>
            <w:t>611</w:t>
          </w:r>
          <w:r>
            <w:rPr>
              <w:szCs w:val="28"/>
            </w:rPr>
            <w:t xml:space="preserve"> ПЗ</w:t>
          </w:r>
        </w:p>
      </w:tc>
    </w:tr>
    <w:tr w:rsidR="004E0BF1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E0BF1" w:rsidRPr="002D6E8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E0BF1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E0BF1" w:rsidRPr="002D6E86" w:rsidRDefault="004E0BF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E0BF1" w:rsidRPr="00523356" w:rsidRDefault="004E0BF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E0BF1" w:rsidRPr="00523356" w:rsidRDefault="004E0BF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E0BF1" w:rsidRPr="00523356" w:rsidRDefault="004E0BF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E0BF1" w:rsidRPr="00523356" w:rsidRDefault="004E0BF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E0BF1" w:rsidRPr="00523356" w:rsidRDefault="004E0BF1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E0BF1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Разраб.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3280090B" w:rsidR="004E0BF1" w:rsidRPr="00062E24" w:rsidRDefault="004E0BF1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Маковский В.А.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4FC65EFF" w:rsidR="004E0BF1" w:rsidRPr="00254110" w:rsidRDefault="004E0BF1" w:rsidP="00062E24">
          <w:pPr>
            <w:pStyle w:val="aa"/>
            <w:jc w:val="center"/>
            <w:rPr>
              <w:sz w:val="24"/>
              <w:szCs w:val="24"/>
            </w:rPr>
          </w:pPr>
          <w:r w:rsidRPr="00254110">
            <w:t>Разработка программного обеспечения для тренировки памяти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E0BF1" w:rsidRPr="00523356" w:rsidRDefault="004E0BF1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E0BF1" w:rsidRPr="00523356" w:rsidRDefault="004E0BF1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E0BF1" w:rsidRPr="00523356" w:rsidRDefault="004E0BF1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4E0BF1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4E0BF1" w:rsidRPr="00062E24" w:rsidRDefault="004E0BF1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E0BF1" w:rsidRPr="00793EC3" w:rsidRDefault="004E0BF1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4E0BF1" w:rsidRPr="00793EC3" w:rsidRDefault="004E0BF1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4E0BF1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4E0BF1" w:rsidRPr="00062E24" w:rsidRDefault="004E0BF1" w:rsidP="00062E24">
          <w:pPr>
            <w:pStyle w:val="aa"/>
            <w:jc w:val="center"/>
            <w:rPr>
              <w:sz w:val="24"/>
              <w:szCs w:val="24"/>
            </w:rPr>
          </w:pPr>
          <w:r w:rsidRPr="00254110">
            <w:rPr>
              <w:sz w:val="24"/>
              <w:szCs w:val="24"/>
            </w:rPr>
            <w:t>24ИСП-1</w:t>
          </w:r>
        </w:p>
      </w:tc>
    </w:tr>
    <w:tr w:rsidR="004E0BF1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E0BF1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E0BF1" w:rsidRPr="00523356" w:rsidRDefault="004E0BF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4E0BF1" w:rsidRPr="00C80E63" w:rsidRDefault="004E0BF1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4E0BF1" w:rsidRDefault="004E0BF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4E0BF1" w:rsidRPr="00207CE8" w:rsidRDefault="004E0BF1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21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40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4E0BF1" w:rsidRPr="00207CE8" w:rsidRDefault="004E0BF1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21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4E0BF1" w:rsidRPr="00207CE8" w:rsidRDefault="004E0BF1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41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4E0BF1" w:rsidRPr="00207CE8" w:rsidRDefault="004E0BF1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7F08" w14:textId="77777777" w:rsidR="00354115" w:rsidRDefault="00354115" w:rsidP="00BC3DDD">
      <w:pPr>
        <w:spacing w:after="0" w:line="240" w:lineRule="auto"/>
      </w:pPr>
      <w:r>
        <w:separator/>
      </w:r>
    </w:p>
  </w:footnote>
  <w:footnote w:type="continuationSeparator" w:id="0">
    <w:p w14:paraId="57795547" w14:textId="77777777" w:rsidR="00354115" w:rsidRDefault="00354115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4E0BF1" w:rsidRDefault="004E0BF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53EF" w14:textId="77777777" w:rsidR="004E0BF1" w:rsidRDefault="004E0BF1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4E0BF1" w:rsidRDefault="004E0BF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4E0BF1" w:rsidRDefault="004E0BF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926"/>
    <w:multiLevelType w:val="multilevel"/>
    <w:tmpl w:val="9C50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45EF"/>
    <w:multiLevelType w:val="multilevel"/>
    <w:tmpl w:val="6FD6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B1CC3"/>
    <w:multiLevelType w:val="hybridMultilevel"/>
    <w:tmpl w:val="B21C5C7E"/>
    <w:lvl w:ilvl="0" w:tplc="0A0CEE9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C9378E"/>
    <w:multiLevelType w:val="multilevel"/>
    <w:tmpl w:val="072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D0151"/>
    <w:multiLevelType w:val="multilevel"/>
    <w:tmpl w:val="39BC37C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A4D64"/>
    <w:multiLevelType w:val="hybridMultilevel"/>
    <w:tmpl w:val="9A6EEDB6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39702A6"/>
    <w:multiLevelType w:val="hybridMultilevel"/>
    <w:tmpl w:val="2C2263F8"/>
    <w:lvl w:ilvl="0" w:tplc="FFA03B4C">
      <w:start w:val="4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77739D1"/>
    <w:multiLevelType w:val="multilevel"/>
    <w:tmpl w:val="9D9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7F69D1"/>
    <w:multiLevelType w:val="hybridMultilevel"/>
    <w:tmpl w:val="B79E9812"/>
    <w:lvl w:ilvl="0" w:tplc="998657B8">
      <w:start w:val="5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E523CA5"/>
    <w:multiLevelType w:val="hybridMultilevel"/>
    <w:tmpl w:val="00CA89E4"/>
    <w:lvl w:ilvl="0" w:tplc="87C88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EC35E5"/>
    <w:multiLevelType w:val="multilevel"/>
    <w:tmpl w:val="AB7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A684D"/>
    <w:multiLevelType w:val="hybridMultilevel"/>
    <w:tmpl w:val="78A6EF78"/>
    <w:lvl w:ilvl="0" w:tplc="FB54836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F78D5"/>
    <w:multiLevelType w:val="hybridMultilevel"/>
    <w:tmpl w:val="F71A3CBA"/>
    <w:lvl w:ilvl="0" w:tplc="712297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C3C15D0"/>
    <w:multiLevelType w:val="hybridMultilevel"/>
    <w:tmpl w:val="91D8A358"/>
    <w:lvl w:ilvl="0" w:tplc="D940197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483D1A"/>
    <w:multiLevelType w:val="hybridMultilevel"/>
    <w:tmpl w:val="99AAB40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4152A7"/>
    <w:multiLevelType w:val="hybridMultilevel"/>
    <w:tmpl w:val="495E23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60D160E"/>
    <w:multiLevelType w:val="hybridMultilevel"/>
    <w:tmpl w:val="B3EACDFC"/>
    <w:lvl w:ilvl="0" w:tplc="DF1CE200">
      <w:start w:val="7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87D1645"/>
    <w:multiLevelType w:val="hybridMultilevel"/>
    <w:tmpl w:val="482E6516"/>
    <w:lvl w:ilvl="0" w:tplc="8C064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A2C2D2F"/>
    <w:multiLevelType w:val="hybridMultilevel"/>
    <w:tmpl w:val="64406E7A"/>
    <w:lvl w:ilvl="0" w:tplc="11C40D52">
      <w:start w:val="6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ACF3E7A"/>
    <w:multiLevelType w:val="hybridMultilevel"/>
    <w:tmpl w:val="160C0758"/>
    <w:lvl w:ilvl="0" w:tplc="3CBC4944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CB20A3C"/>
    <w:multiLevelType w:val="hybridMultilevel"/>
    <w:tmpl w:val="C6AE974C"/>
    <w:lvl w:ilvl="0" w:tplc="FB54836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C43853"/>
    <w:multiLevelType w:val="hybridMultilevel"/>
    <w:tmpl w:val="F672319A"/>
    <w:lvl w:ilvl="0" w:tplc="B3344316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3564E2E"/>
    <w:multiLevelType w:val="hybridMultilevel"/>
    <w:tmpl w:val="BB7AB3D4"/>
    <w:lvl w:ilvl="0" w:tplc="DC7E63D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5462D5B"/>
    <w:multiLevelType w:val="multilevel"/>
    <w:tmpl w:val="58A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D55CB"/>
    <w:multiLevelType w:val="hybridMultilevel"/>
    <w:tmpl w:val="806053D4"/>
    <w:lvl w:ilvl="0" w:tplc="6CC8D50A">
      <w:start w:val="1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1F95559"/>
    <w:multiLevelType w:val="hybridMultilevel"/>
    <w:tmpl w:val="11D2F508"/>
    <w:lvl w:ilvl="0" w:tplc="FB54836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2C02ACA"/>
    <w:multiLevelType w:val="multilevel"/>
    <w:tmpl w:val="738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2F1614"/>
    <w:multiLevelType w:val="multilevel"/>
    <w:tmpl w:val="39BC37C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041E6B"/>
    <w:multiLevelType w:val="hybridMultilevel"/>
    <w:tmpl w:val="67B2B4BA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9BC2D90"/>
    <w:multiLevelType w:val="multilevel"/>
    <w:tmpl w:val="52E6B1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D5D5C"/>
    <w:multiLevelType w:val="multilevel"/>
    <w:tmpl w:val="AEBCDEF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5" w15:restartNumberingAfterBreak="0">
    <w:nsid w:val="72CC484B"/>
    <w:multiLevelType w:val="hybridMultilevel"/>
    <w:tmpl w:val="753E2B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6F60855"/>
    <w:multiLevelType w:val="hybridMultilevel"/>
    <w:tmpl w:val="BA12C076"/>
    <w:lvl w:ilvl="0" w:tplc="FB54836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A3568E"/>
    <w:multiLevelType w:val="multilevel"/>
    <w:tmpl w:val="A436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725555">
    <w:abstractNumId w:val="8"/>
  </w:num>
  <w:num w:numId="2" w16cid:durableId="949818784">
    <w:abstractNumId w:val="12"/>
  </w:num>
  <w:num w:numId="3" w16cid:durableId="1547647110">
    <w:abstractNumId w:val="30"/>
  </w:num>
  <w:num w:numId="4" w16cid:durableId="1905220321">
    <w:abstractNumId w:val="15"/>
  </w:num>
  <w:num w:numId="5" w16cid:durableId="1935433446">
    <w:abstractNumId w:val="26"/>
  </w:num>
  <w:num w:numId="6" w16cid:durableId="1739594596">
    <w:abstractNumId w:val="33"/>
  </w:num>
  <w:num w:numId="7" w16cid:durableId="1335105962">
    <w:abstractNumId w:val="18"/>
  </w:num>
  <w:num w:numId="8" w16cid:durableId="1982693293">
    <w:abstractNumId w:val="32"/>
  </w:num>
  <w:num w:numId="9" w16cid:durableId="820191251">
    <w:abstractNumId w:val="27"/>
  </w:num>
  <w:num w:numId="10" w16cid:durableId="837891129">
    <w:abstractNumId w:val="36"/>
  </w:num>
  <w:num w:numId="11" w16cid:durableId="497968002">
    <w:abstractNumId w:val="34"/>
  </w:num>
  <w:num w:numId="12" w16cid:durableId="1206217355">
    <w:abstractNumId w:val="25"/>
  </w:num>
  <w:num w:numId="13" w16cid:durableId="81724685">
    <w:abstractNumId w:val="19"/>
  </w:num>
  <w:num w:numId="14" w16cid:durableId="1096365450">
    <w:abstractNumId w:val="21"/>
  </w:num>
  <w:num w:numId="15" w16cid:durableId="1418792305">
    <w:abstractNumId w:val="9"/>
  </w:num>
  <w:num w:numId="16" w16cid:durableId="1605305837">
    <w:abstractNumId w:val="6"/>
  </w:num>
  <w:num w:numId="17" w16cid:durableId="1429346649">
    <w:abstractNumId w:val="22"/>
  </w:num>
  <w:num w:numId="18" w16cid:durableId="1529878393">
    <w:abstractNumId w:val="24"/>
  </w:num>
  <w:num w:numId="19" w16cid:durableId="211188392">
    <w:abstractNumId w:val="10"/>
  </w:num>
  <w:num w:numId="20" w16cid:durableId="311108359">
    <w:abstractNumId w:val="14"/>
  </w:num>
  <w:num w:numId="21" w16cid:durableId="1025599174">
    <w:abstractNumId w:val="2"/>
  </w:num>
  <w:num w:numId="22" w16cid:durableId="1427579486">
    <w:abstractNumId w:val="17"/>
  </w:num>
  <w:num w:numId="23" w16cid:durableId="1871798662">
    <w:abstractNumId w:val="5"/>
  </w:num>
  <w:num w:numId="24" w16cid:durableId="569265716">
    <w:abstractNumId w:val="13"/>
  </w:num>
  <w:num w:numId="25" w16cid:durableId="1731688903">
    <w:abstractNumId w:val="16"/>
  </w:num>
  <w:num w:numId="26" w16cid:durableId="890270099">
    <w:abstractNumId w:val="1"/>
  </w:num>
  <w:num w:numId="27" w16cid:durableId="577788813">
    <w:abstractNumId w:val="31"/>
  </w:num>
  <w:num w:numId="28" w16cid:durableId="952589822">
    <w:abstractNumId w:val="20"/>
  </w:num>
  <w:num w:numId="29" w16cid:durableId="956645910">
    <w:abstractNumId w:val="0"/>
  </w:num>
  <w:num w:numId="30" w16cid:durableId="1714235040">
    <w:abstractNumId w:val="3"/>
  </w:num>
  <w:num w:numId="31" w16cid:durableId="985545864">
    <w:abstractNumId w:val="37"/>
  </w:num>
  <w:num w:numId="32" w16cid:durableId="801119458">
    <w:abstractNumId w:val="11"/>
  </w:num>
  <w:num w:numId="33" w16cid:durableId="349533832">
    <w:abstractNumId w:val="29"/>
  </w:num>
  <w:num w:numId="34" w16cid:durableId="1273703257">
    <w:abstractNumId w:val="7"/>
  </w:num>
  <w:num w:numId="35" w16cid:durableId="1197236632">
    <w:abstractNumId w:val="35"/>
  </w:num>
  <w:num w:numId="36" w16cid:durableId="1350059744">
    <w:abstractNumId w:val="28"/>
  </w:num>
  <w:num w:numId="37" w16cid:durableId="487482562">
    <w:abstractNumId w:val="4"/>
  </w:num>
  <w:num w:numId="38" w16cid:durableId="11691291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157DA"/>
    <w:rsid w:val="00021FBA"/>
    <w:rsid w:val="00030797"/>
    <w:rsid w:val="00031682"/>
    <w:rsid w:val="00032146"/>
    <w:rsid w:val="00042B3F"/>
    <w:rsid w:val="00052ED8"/>
    <w:rsid w:val="00062E24"/>
    <w:rsid w:val="000853E5"/>
    <w:rsid w:val="00091A94"/>
    <w:rsid w:val="000979B1"/>
    <w:rsid w:val="000A00D0"/>
    <w:rsid w:val="000C6EB2"/>
    <w:rsid w:val="000F7474"/>
    <w:rsid w:val="000F7DCD"/>
    <w:rsid w:val="00105B32"/>
    <w:rsid w:val="001105AC"/>
    <w:rsid w:val="001607BB"/>
    <w:rsid w:val="0018431B"/>
    <w:rsid w:val="001A1C2C"/>
    <w:rsid w:val="001B6D7E"/>
    <w:rsid w:val="001C4F60"/>
    <w:rsid w:val="00207CE8"/>
    <w:rsid w:val="00254110"/>
    <w:rsid w:val="00265811"/>
    <w:rsid w:val="002709AF"/>
    <w:rsid w:val="002D6E86"/>
    <w:rsid w:val="002E057E"/>
    <w:rsid w:val="002E7173"/>
    <w:rsid w:val="00306DE4"/>
    <w:rsid w:val="003104DD"/>
    <w:rsid w:val="00316173"/>
    <w:rsid w:val="00326B51"/>
    <w:rsid w:val="00337381"/>
    <w:rsid w:val="00342074"/>
    <w:rsid w:val="00342096"/>
    <w:rsid w:val="00354115"/>
    <w:rsid w:val="00375129"/>
    <w:rsid w:val="003A1481"/>
    <w:rsid w:val="003B53F6"/>
    <w:rsid w:val="003C5B0D"/>
    <w:rsid w:val="003D3DB6"/>
    <w:rsid w:val="003D4E85"/>
    <w:rsid w:val="003E513F"/>
    <w:rsid w:val="004001FD"/>
    <w:rsid w:val="00404911"/>
    <w:rsid w:val="0040759F"/>
    <w:rsid w:val="004234C8"/>
    <w:rsid w:val="00425D9F"/>
    <w:rsid w:val="00453A3B"/>
    <w:rsid w:val="00457D8A"/>
    <w:rsid w:val="00476486"/>
    <w:rsid w:val="0048469D"/>
    <w:rsid w:val="0048501A"/>
    <w:rsid w:val="004B177B"/>
    <w:rsid w:val="004B511B"/>
    <w:rsid w:val="004E0BF1"/>
    <w:rsid w:val="004E4713"/>
    <w:rsid w:val="004E6A82"/>
    <w:rsid w:val="004E7B7C"/>
    <w:rsid w:val="004F29DC"/>
    <w:rsid w:val="00505197"/>
    <w:rsid w:val="00523356"/>
    <w:rsid w:val="00534376"/>
    <w:rsid w:val="00540A05"/>
    <w:rsid w:val="00562E10"/>
    <w:rsid w:val="005635FD"/>
    <w:rsid w:val="00573B52"/>
    <w:rsid w:val="00577A2C"/>
    <w:rsid w:val="00582351"/>
    <w:rsid w:val="005B0D14"/>
    <w:rsid w:val="005B1810"/>
    <w:rsid w:val="005C6B28"/>
    <w:rsid w:val="005D0A4B"/>
    <w:rsid w:val="00604570"/>
    <w:rsid w:val="0065084C"/>
    <w:rsid w:val="00650882"/>
    <w:rsid w:val="00650E61"/>
    <w:rsid w:val="00665481"/>
    <w:rsid w:val="00685B91"/>
    <w:rsid w:val="00690812"/>
    <w:rsid w:val="006B406B"/>
    <w:rsid w:val="006B413F"/>
    <w:rsid w:val="006E460B"/>
    <w:rsid w:val="006F3777"/>
    <w:rsid w:val="00704DE2"/>
    <w:rsid w:val="00732721"/>
    <w:rsid w:val="007429EB"/>
    <w:rsid w:val="007434AA"/>
    <w:rsid w:val="0075759D"/>
    <w:rsid w:val="00760B6B"/>
    <w:rsid w:val="007625BA"/>
    <w:rsid w:val="00776FB3"/>
    <w:rsid w:val="00787F55"/>
    <w:rsid w:val="007933EB"/>
    <w:rsid w:val="00793EC3"/>
    <w:rsid w:val="00794201"/>
    <w:rsid w:val="007B6EFC"/>
    <w:rsid w:val="007C48E4"/>
    <w:rsid w:val="007C645F"/>
    <w:rsid w:val="007F1330"/>
    <w:rsid w:val="007F2368"/>
    <w:rsid w:val="007F325A"/>
    <w:rsid w:val="00801064"/>
    <w:rsid w:val="00816010"/>
    <w:rsid w:val="00827B62"/>
    <w:rsid w:val="0085568A"/>
    <w:rsid w:val="008604D9"/>
    <w:rsid w:val="008751EC"/>
    <w:rsid w:val="008832A8"/>
    <w:rsid w:val="008B6E23"/>
    <w:rsid w:val="008C05D2"/>
    <w:rsid w:val="008C5361"/>
    <w:rsid w:val="008C54A1"/>
    <w:rsid w:val="008F5B8F"/>
    <w:rsid w:val="0090134B"/>
    <w:rsid w:val="00915235"/>
    <w:rsid w:val="0092377C"/>
    <w:rsid w:val="0092540B"/>
    <w:rsid w:val="00925733"/>
    <w:rsid w:val="00940D93"/>
    <w:rsid w:val="00950943"/>
    <w:rsid w:val="0095729E"/>
    <w:rsid w:val="00960501"/>
    <w:rsid w:val="00964CF4"/>
    <w:rsid w:val="00964F4B"/>
    <w:rsid w:val="00972495"/>
    <w:rsid w:val="00982D09"/>
    <w:rsid w:val="0099685C"/>
    <w:rsid w:val="009B27D4"/>
    <w:rsid w:val="009C2CA9"/>
    <w:rsid w:val="009D6FFE"/>
    <w:rsid w:val="009F7EE9"/>
    <w:rsid w:val="00A03F1F"/>
    <w:rsid w:val="00A075B6"/>
    <w:rsid w:val="00A139FF"/>
    <w:rsid w:val="00A251FD"/>
    <w:rsid w:val="00A52631"/>
    <w:rsid w:val="00A7024E"/>
    <w:rsid w:val="00A76D36"/>
    <w:rsid w:val="00A80600"/>
    <w:rsid w:val="00A80E0C"/>
    <w:rsid w:val="00A86A20"/>
    <w:rsid w:val="00A94F68"/>
    <w:rsid w:val="00AA1049"/>
    <w:rsid w:val="00AA2B12"/>
    <w:rsid w:val="00AA2D08"/>
    <w:rsid w:val="00AA49BE"/>
    <w:rsid w:val="00AB431D"/>
    <w:rsid w:val="00AB6247"/>
    <w:rsid w:val="00AC2F8C"/>
    <w:rsid w:val="00AC7808"/>
    <w:rsid w:val="00AD44E7"/>
    <w:rsid w:val="00AE314B"/>
    <w:rsid w:val="00AE6A89"/>
    <w:rsid w:val="00AE73F2"/>
    <w:rsid w:val="00AF511F"/>
    <w:rsid w:val="00B3303C"/>
    <w:rsid w:val="00B37685"/>
    <w:rsid w:val="00B41307"/>
    <w:rsid w:val="00B64E1D"/>
    <w:rsid w:val="00B66A60"/>
    <w:rsid w:val="00B77528"/>
    <w:rsid w:val="00B81D58"/>
    <w:rsid w:val="00B83F08"/>
    <w:rsid w:val="00B94AB7"/>
    <w:rsid w:val="00BB07EA"/>
    <w:rsid w:val="00BB2C1F"/>
    <w:rsid w:val="00BB48A0"/>
    <w:rsid w:val="00BB4928"/>
    <w:rsid w:val="00BC3DDD"/>
    <w:rsid w:val="00C03958"/>
    <w:rsid w:val="00C10649"/>
    <w:rsid w:val="00C254CB"/>
    <w:rsid w:val="00C43895"/>
    <w:rsid w:val="00C44C64"/>
    <w:rsid w:val="00C4692C"/>
    <w:rsid w:val="00C51E35"/>
    <w:rsid w:val="00C72790"/>
    <w:rsid w:val="00C74A78"/>
    <w:rsid w:val="00C80E63"/>
    <w:rsid w:val="00C819F7"/>
    <w:rsid w:val="00C81CC4"/>
    <w:rsid w:val="00C90116"/>
    <w:rsid w:val="00C910F0"/>
    <w:rsid w:val="00C97AAB"/>
    <w:rsid w:val="00CA1E9B"/>
    <w:rsid w:val="00CC4770"/>
    <w:rsid w:val="00CE309A"/>
    <w:rsid w:val="00CE3294"/>
    <w:rsid w:val="00CF3667"/>
    <w:rsid w:val="00CF6933"/>
    <w:rsid w:val="00D167C2"/>
    <w:rsid w:val="00D21918"/>
    <w:rsid w:val="00D245F1"/>
    <w:rsid w:val="00D32C8D"/>
    <w:rsid w:val="00D36DD6"/>
    <w:rsid w:val="00D43E12"/>
    <w:rsid w:val="00DE0BC7"/>
    <w:rsid w:val="00DE3174"/>
    <w:rsid w:val="00E10CDE"/>
    <w:rsid w:val="00E22E95"/>
    <w:rsid w:val="00E40D46"/>
    <w:rsid w:val="00E41E25"/>
    <w:rsid w:val="00E5288A"/>
    <w:rsid w:val="00E5428A"/>
    <w:rsid w:val="00E56345"/>
    <w:rsid w:val="00E60C8D"/>
    <w:rsid w:val="00E63433"/>
    <w:rsid w:val="00E67243"/>
    <w:rsid w:val="00E72B27"/>
    <w:rsid w:val="00E80091"/>
    <w:rsid w:val="00E9336C"/>
    <w:rsid w:val="00EA2BEB"/>
    <w:rsid w:val="00EB2CDB"/>
    <w:rsid w:val="00EC065E"/>
    <w:rsid w:val="00EC64ED"/>
    <w:rsid w:val="00ED601C"/>
    <w:rsid w:val="00EE18FF"/>
    <w:rsid w:val="00F15202"/>
    <w:rsid w:val="00F17702"/>
    <w:rsid w:val="00F33FA4"/>
    <w:rsid w:val="00F458C8"/>
    <w:rsid w:val="00F55492"/>
    <w:rsid w:val="00F5729B"/>
    <w:rsid w:val="00F83E9D"/>
    <w:rsid w:val="00F9483B"/>
    <w:rsid w:val="00FB0C8D"/>
    <w:rsid w:val="00FC2CB9"/>
    <w:rsid w:val="00FE3C61"/>
    <w:rsid w:val="00FE682D"/>
    <w:rsid w:val="00FF27E5"/>
    <w:rsid w:val="00FF612E"/>
    <w:rsid w:val="00FF7434"/>
    <w:rsid w:val="00FF793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4F29D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4F29D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4F29D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4F29D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uiPriority w:val="99"/>
    <w:rsid w:val="004F29D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9D6FFE"/>
    <w:rPr>
      <w:color w:val="605E5C"/>
      <w:shd w:val="clear" w:color="auto" w:fill="E1DFDD"/>
    </w:rPr>
  </w:style>
  <w:style w:type="paragraph" w:styleId="af9">
    <w:name w:val="caption"/>
    <w:basedOn w:val="a"/>
    <w:next w:val="a"/>
    <w:uiPriority w:val="35"/>
    <w:unhideWhenUsed/>
    <w:qFormat/>
    <w:rsid w:val="00CF3667"/>
    <w:pPr>
      <w:spacing w:after="200" w:line="240" w:lineRule="auto"/>
      <w:ind w:firstLine="709"/>
    </w:pPr>
    <w:rPr>
      <w:iCs/>
      <w:szCs w:val="18"/>
    </w:rPr>
  </w:style>
  <w:style w:type="character" w:styleId="afa">
    <w:name w:val="Unresolved Mention"/>
    <w:basedOn w:val="a1"/>
    <w:uiPriority w:val="99"/>
    <w:semiHidden/>
    <w:unhideWhenUsed/>
    <w:rsid w:val="00AA49BE"/>
    <w:rPr>
      <w:color w:val="605E5C"/>
      <w:shd w:val="clear" w:color="auto" w:fill="E1DFDD"/>
    </w:rPr>
  </w:style>
  <w:style w:type="character" w:styleId="afb">
    <w:name w:val="FollowedHyperlink"/>
    <w:basedOn w:val="a1"/>
    <w:uiPriority w:val="99"/>
    <w:semiHidden/>
    <w:unhideWhenUsed/>
    <w:rsid w:val="007C645F"/>
    <w:rPr>
      <w:color w:val="954F72" w:themeColor="followedHyperlink"/>
      <w:u w:val="single"/>
    </w:rPr>
  </w:style>
  <w:style w:type="character" w:styleId="HTML">
    <w:name w:val="HTML Code"/>
    <w:basedOn w:val="a1"/>
    <w:uiPriority w:val="99"/>
    <w:semiHidden/>
    <w:unhideWhenUsed/>
    <w:rsid w:val="000F7DC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C2C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9C2CA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39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32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1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43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6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689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5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9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68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63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3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www.allineed.ru/development/dotnet-development/charp-development/80-csharp-working-with-datagridview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deepseek.com/en/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yperlink" Target="https://myrusakov.ru/csharp-winforms-timer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meganorm.ru/Index/76/76009.htm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sky.pro/wiki/javascript/obzor-visual-studio-vozmozhnosti-i-osobennosti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neiros.ru/blog/code/chto-znachit-termin-interfeys-i-18-vidov-ego-realizatsii/" TargetMode="External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moodle.og-ti.ru/mod/resource/view.php?id=635" TargetMode="External"/><Relationship Id="rId27" Type="http://schemas.openxmlformats.org/officeDocument/2006/relationships/hyperlink" Target="https://neiros.ru/blog/code/testirovanie-i-7-osnovnykh-etapov-ego-provedeniya/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C32FB-03FD-4316-B0AF-4BDDAB81D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</Template>
  <TotalTime>1393</TotalTime>
  <Pages>32</Pages>
  <Words>7459</Words>
  <Characters>42518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kiselek121</cp:lastModifiedBy>
  <cp:revision>39</cp:revision>
  <cp:lastPrinted>2020-11-23T21:13:00Z</cp:lastPrinted>
  <dcterms:created xsi:type="dcterms:W3CDTF">2026-02-10T04:51:00Z</dcterms:created>
  <dcterms:modified xsi:type="dcterms:W3CDTF">2026-06-02T11:29:00Z</dcterms:modified>
</cp:coreProperties>
</file>