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4A8810CD" w:rsidR="00032146" w:rsidRPr="00660355" w:rsidRDefault="00733F44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733F44">
              <w:rPr>
                <w:szCs w:val="28"/>
              </w:rPr>
              <w:t>Разработка программного обеспечения для тренировки памяти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63B37F1D" w:rsidR="00032146" w:rsidRPr="004001FD" w:rsidRDefault="00594E30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Руководство пользователя</w:t>
            </w:r>
            <w:r w:rsidR="003D6241">
              <w:rPr>
                <w:bCs/>
              </w:rPr>
              <w:t xml:space="preserve"> ПО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2804EAE4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793EC3">
              <w:rPr>
                <w:color w:val="FF0000"/>
              </w:rPr>
              <w:t>.</w:t>
            </w:r>
            <w:r w:rsidR="00827B62">
              <w:rPr>
                <w:color w:val="FF0000"/>
              </w:rPr>
              <w:t xml:space="preserve"> </w:t>
            </w:r>
            <w:r w:rsidR="00733F44">
              <w:t>611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D99B10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5B1D265" w:rsidR="00032146" w:rsidRPr="00915235" w:rsidRDefault="00594E30" w:rsidP="00C37651">
            <w:pPr>
              <w:pStyle w:val="a0"/>
              <w:ind w:firstLine="0"/>
            </w:pPr>
            <w:r>
              <w:t>В.С. Богданова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495A777B" w:rsidR="00032146" w:rsidRPr="00F55492" w:rsidRDefault="00733F44" w:rsidP="00C37651">
            <w:pPr>
              <w:pStyle w:val="a0"/>
              <w:ind w:firstLine="0"/>
            </w:pPr>
            <w:r>
              <w:t>В</w:t>
            </w:r>
            <w:r w:rsidR="009345AC" w:rsidRPr="009345AC">
              <w:t>.</w:t>
            </w:r>
            <w:r>
              <w:t>А</w:t>
            </w:r>
            <w:r w:rsidR="009345AC" w:rsidRPr="009345AC">
              <w:t xml:space="preserve">. </w:t>
            </w:r>
            <w:r>
              <w:t>Маковский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0" w:name="_Toc115102442"/>
      <w:bookmarkStart w:id="1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9E0744B" w14:textId="5B36ABDF" w:rsidR="00355335" w:rsidRDefault="00185CCF" w:rsidP="00355335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71622" w:history="1">
        <w:r w:rsidR="00355335" w:rsidRPr="00D46577">
          <w:rPr>
            <w:rStyle w:val="ae"/>
            <w:noProof/>
          </w:rPr>
          <w:t>Обзор возможностей программы</w:t>
        </w:r>
        <w:r w:rsidR="00355335">
          <w:rPr>
            <w:noProof/>
            <w:webHidden/>
          </w:rPr>
          <w:tab/>
        </w:r>
        <w:r w:rsidR="00355335">
          <w:rPr>
            <w:noProof/>
            <w:webHidden/>
          </w:rPr>
          <w:fldChar w:fldCharType="begin"/>
        </w:r>
        <w:r w:rsidR="00355335">
          <w:rPr>
            <w:noProof/>
            <w:webHidden/>
          </w:rPr>
          <w:instrText xml:space="preserve"> PAGEREF _Toc231371622 \h </w:instrText>
        </w:r>
        <w:r w:rsidR="00355335">
          <w:rPr>
            <w:noProof/>
            <w:webHidden/>
          </w:rPr>
        </w:r>
        <w:r w:rsidR="00355335">
          <w:rPr>
            <w:noProof/>
            <w:webHidden/>
          </w:rPr>
          <w:fldChar w:fldCharType="separate"/>
        </w:r>
        <w:r w:rsidR="00355335">
          <w:rPr>
            <w:noProof/>
            <w:webHidden/>
          </w:rPr>
          <w:t>3</w:t>
        </w:r>
        <w:r w:rsidR="00355335">
          <w:rPr>
            <w:noProof/>
            <w:webHidden/>
          </w:rPr>
          <w:fldChar w:fldCharType="end"/>
        </w:r>
      </w:hyperlink>
    </w:p>
    <w:p w14:paraId="02DA274F" w14:textId="79C95194" w:rsidR="00355335" w:rsidRDefault="00375185" w:rsidP="00355335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623" w:history="1">
        <w:r w:rsidR="00355335" w:rsidRPr="00D46577">
          <w:rPr>
            <w:rStyle w:val="ae"/>
            <w:noProof/>
          </w:rPr>
          <w:t>Системные требования</w:t>
        </w:r>
        <w:r w:rsidR="00355335">
          <w:rPr>
            <w:noProof/>
            <w:webHidden/>
          </w:rPr>
          <w:tab/>
        </w:r>
        <w:r w:rsidR="00355335">
          <w:rPr>
            <w:noProof/>
            <w:webHidden/>
          </w:rPr>
          <w:fldChar w:fldCharType="begin"/>
        </w:r>
        <w:r w:rsidR="00355335">
          <w:rPr>
            <w:noProof/>
            <w:webHidden/>
          </w:rPr>
          <w:instrText xml:space="preserve"> PAGEREF _Toc231371623 \h </w:instrText>
        </w:r>
        <w:r w:rsidR="00355335">
          <w:rPr>
            <w:noProof/>
            <w:webHidden/>
          </w:rPr>
        </w:r>
        <w:r w:rsidR="00355335">
          <w:rPr>
            <w:noProof/>
            <w:webHidden/>
          </w:rPr>
          <w:fldChar w:fldCharType="separate"/>
        </w:r>
        <w:r w:rsidR="00355335">
          <w:rPr>
            <w:noProof/>
            <w:webHidden/>
          </w:rPr>
          <w:t>4</w:t>
        </w:r>
        <w:r w:rsidR="00355335">
          <w:rPr>
            <w:noProof/>
            <w:webHidden/>
          </w:rPr>
          <w:fldChar w:fldCharType="end"/>
        </w:r>
      </w:hyperlink>
    </w:p>
    <w:p w14:paraId="0622AECF" w14:textId="650BA991" w:rsidR="00355335" w:rsidRDefault="00375185" w:rsidP="00355335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624" w:history="1">
        <w:r w:rsidR="00355335" w:rsidRPr="00D46577">
          <w:rPr>
            <w:rStyle w:val="ae"/>
            <w:noProof/>
          </w:rPr>
          <w:t>Начало работы</w:t>
        </w:r>
        <w:r w:rsidR="00355335">
          <w:rPr>
            <w:noProof/>
            <w:webHidden/>
          </w:rPr>
          <w:tab/>
        </w:r>
        <w:r w:rsidR="00355335">
          <w:rPr>
            <w:noProof/>
            <w:webHidden/>
          </w:rPr>
          <w:fldChar w:fldCharType="begin"/>
        </w:r>
        <w:r w:rsidR="00355335">
          <w:rPr>
            <w:noProof/>
            <w:webHidden/>
          </w:rPr>
          <w:instrText xml:space="preserve"> PAGEREF _Toc231371624 \h </w:instrText>
        </w:r>
        <w:r w:rsidR="00355335">
          <w:rPr>
            <w:noProof/>
            <w:webHidden/>
          </w:rPr>
        </w:r>
        <w:r w:rsidR="00355335">
          <w:rPr>
            <w:noProof/>
            <w:webHidden/>
          </w:rPr>
          <w:fldChar w:fldCharType="separate"/>
        </w:r>
        <w:r w:rsidR="00355335">
          <w:rPr>
            <w:noProof/>
            <w:webHidden/>
          </w:rPr>
          <w:t>4</w:t>
        </w:r>
        <w:r w:rsidR="00355335">
          <w:rPr>
            <w:noProof/>
            <w:webHidden/>
          </w:rPr>
          <w:fldChar w:fldCharType="end"/>
        </w:r>
      </w:hyperlink>
    </w:p>
    <w:p w14:paraId="7B98FC03" w14:textId="3559667C" w:rsidR="00355335" w:rsidRDefault="00375185" w:rsidP="00355335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625" w:history="1">
        <w:r w:rsidR="00355335" w:rsidRPr="00D46577">
          <w:rPr>
            <w:rStyle w:val="ae"/>
            <w:noProof/>
          </w:rPr>
          <w:t>Основные понятия и термины</w:t>
        </w:r>
        <w:r w:rsidR="00355335">
          <w:rPr>
            <w:noProof/>
            <w:webHidden/>
          </w:rPr>
          <w:tab/>
        </w:r>
        <w:r w:rsidR="00355335">
          <w:rPr>
            <w:noProof/>
            <w:webHidden/>
          </w:rPr>
          <w:fldChar w:fldCharType="begin"/>
        </w:r>
        <w:r w:rsidR="00355335">
          <w:rPr>
            <w:noProof/>
            <w:webHidden/>
          </w:rPr>
          <w:instrText xml:space="preserve"> PAGEREF _Toc231371625 \h </w:instrText>
        </w:r>
        <w:r w:rsidR="00355335">
          <w:rPr>
            <w:noProof/>
            <w:webHidden/>
          </w:rPr>
        </w:r>
        <w:r w:rsidR="00355335">
          <w:rPr>
            <w:noProof/>
            <w:webHidden/>
          </w:rPr>
          <w:fldChar w:fldCharType="separate"/>
        </w:r>
        <w:r w:rsidR="00355335">
          <w:rPr>
            <w:noProof/>
            <w:webHidden/>
          </w:rPr>
          <w:t>4</w:t>
        </w:r>
        <w:r w:rsidR="00355335">
          <w:rPr>
            <w:noProof/>
            <w:webHidden/>
          </w:rPr>
          <w:fldChar w:fldCharType="end"/>
        </w:r>
      </w:hyperlink>
    </w:p>
    <w:p w14:paraId="3708F47E" w14:textId="73EAB5EE" w:rsidR="00355335" w:rsidRDefault="00375185" w:rsidP="00355335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626" w:history="1">
        <w:r w:rsidR="00355335" w:rsidRPr="00D46577">
          <w:rPr>
            <w:rStyle w:val="ae"/>
            <w:noProof/>
          </w:rPr>
          <w:t>Установка</w:t>
        </w:r>
        <w:r w:rsidR="00355335">
          <w:rPr>
            <w:noProof/>
            <w:webHidden/>
          </w:rPr>
          <w:tab/>
        </w:r>
        <w:r w:rsidR="00355335">
          <w:rPr>
            <w:noProof/>
            <w:webHidden/>
          </w:rPr>
          <w:fldChar w:fldCharType="begin"/>
        </w:r>
        <w:r w:rsidR="00355335">
          <w:rPr>
            <w:noProof/>
            <w:webHidden/>
          </w:rPr>
          <w:instrText xml:space="preserve"> PAGEREF _Toc231371626 \h </w:instrText>
        </w:r>
        <w:r w:rsidR="00355335">
          <w:rPr>
            <w:noProof/>
            <w:webHidden/>
          </w:rPr>
        </w:r>
        <w:r w:rsidR="00355335">
          <w:rPr>
            <w:noProof/>
            <w:webHidden/>
          </w:rPr>
          <w:fldChar w:fldCharType="separate"/>
        </w:r>
        <w:r w:rsidR="00355335">
          <w:rPr>
            <w:noProof/>
            <w:webHidden/>
          </w:rPr>
          <w:t>5</w:t>
        </w:r>
        <w:r w:rsidR="00355335">
          <w:rPr>
            <w:noProof/>
            <w:webHidden/>
          </w:rPr>
          <w:fldChar w:fldCharType="end"/>
        </w:r>
      </w:hyperlink>
    </w:p>
    <w:p w14:paraId="6D98689A" w14:textId="0B44744C" w:rsidR="00355335" w:rsidRDefault="00375185" w:rsidP="00355335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627" w:history="1">
        <w:r w:rsidR="00355335" w:rsidRPr="00D46577">
          <w:rPr>
            <w:rStyle w:val="ae"/>
            <w:noProof/>
          </w:rPr>
          <w:t>Запуск</w:t>
        </w:r>
        <w:r w:rsidR="00355335">
          <w:rPr>
            <w:noProof/>
            <w:webHidden/>
          </w:rPr>
          <w:tab/>
        </w:r>
        <w:r w:rsidR="00355335">
          <w:rPr>
            <w:noProof/>
            <w:webHidden/>
          </w:rPr>
          <w:fldChar w:fldCharType="begin"/>
        </w:r>
        <w:r w:rsidR="00355335">
          <w:rPr>
            <w:noProof/>
            <w:webHidden/>
          </w:rPr>
          <w:instrText xml:space="preserve"> PAGEREF _Toc231371627 \h </w:instrText>
        </w:r>
        <w:r w:rsidR="00355335">
          <w:rPr>
            <w:noProof/>
            <w:webHidden/>
          </w:rPr>
        </w:r>
        <w:r w:rsidR="00355335">
          <w:rPr>
            <w:noProof/>
            <w:webHidden/>
          </w:rPr>
          <w:fldChar w:fldCharType="separate"/>
        </w:r>
        <w:r w:rsidR="00355335">
          <w:rPr>
            <w:noProof/>
            <w:webHidden/>
          </w:rPr>
          <w:t>5</w:t>
        </w:r>
        <w:r w:rsidR="00355335">
          <w:rPr>
            <w:noProof/>
            <w:webHidden/>
          </w:rPr>
          <w:fldChar w:fldCharType="end"/>
        </w:r>
      </w:hyperlink>
    </w:p>
    <w:p w14:paraId="0AF1CC31" w14:textId="0A8C30D9" w:rsidR="00355335" w:rsidRDefault="00375185" w:rsidP="00355335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628" w:history="1">
        <w:r w:rsidR="00355335" w:rsidRPr="00D46577">
          <w:rPr>
            <w:rStyle w:val="ae"/>
            <w:noProof/>
          </w:rPr>
          <w:t>Пользовательский интерфейс</w:t>
        </w:r>
        <w:r w:rsidR="00355335">
          <w:rPr>
            <w:noProof/>
            <w:webHidden/>
          </w:rPr>
          <w:tab/>
        </w:r>
        <w:r w:rsidR="00355335">
          <w:rPr>
            <w:noProof/>
            <w:webHidden/>
          </w:rPr>
          <w:fldChar w:fldCharType="begin"/>
        </w:r>
        <w:r w:rsidR="00355335">
          <w:rPr>
            <w:noProof/>
            <w:webHidden/>
          </w:rPr>
          <w:instrText xml:space="preserve"> PAGEREF _Toc231371628 \h </w:instrText>
        </w:r>
        <w:r w:rsidR="00355335">
          <w:rPr>
            <w:noProof/>
            <w:webHidden/>
          </w:rPr>
        </w:r>
        <w:r w:rsidR="00355335">
          <w:rPr>
            <w:noProof/>
            <w:webHidden/>
          </w:rPr>
          <w:fldChar w:fldCharType="separate"/>
        </w:r>
        <w:r w:rsidR="00355335">
          <w:rPr>
            <w:noProof/>
            <w:webHidden/>
          </w:rPr>
          <w:t>6</w:t>
        </w:r>
        <w:r w:rsidR="00355335">
          <w:rPr>
            <w:noProof/>
            <w:webHidden/>
          </w:rPr>
          <w:fldChar w:fldCharType="end"/>
        </w:r>
      </w:hyperlink>
    </w:p>
    <w:p w14:paraId="79332B2B" w14:textId="3497E9E3" w:rsidR="00355335" w:rsidRDefault="00375185" w:rsidP="00355335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629" w:history="1">
        <w:r w:rsidR="00355335" w:rsidRPr="00D46577">
          <w:rPr>
            <w:rStyle w:val="ae"/>
            <w:noProof/>
          </w:rPr>
          <w:t>Главное окно программы</w:t>
        </w:r>
        <w:r w:rsidR="00355335">
          <w:rPr>
            <w:noProof/>
            <w:webHidden/>
          </w:rPr>
          <w:tab/>
        </w:r>
        <w:r w:rsidR="00355335">
          <w:rPr>
            <w:noProof/>
            <w:webHidden/>
          </w:rPr>
          <w:fldChar w:fldCharType="begin"/>
        </w:r>
        <w:r w:rsidR="00355335">
          <w:rPr>
            <w:noProof/>
            <w:webHidden/>
          </w:rPr>
          <w:instrText xml:space="preserve"> PAGEREF _Toc231371629 \h </w:instrText>
        </w:r>
        <w:r w:rsidR="00355335">
          <w:rPr>
            <w:noProof/>
            <w:webHidden/>
          </w:rPr>
        </w:r>
        <w:r w:rsidR="00355335">
          <w:rPr>
            <w:noProof/>
            <w:webHidden/>
          </w:rPr>
          <w:fldChar w:fldCharType="separate"/>
        </w:r>
        <w:r w:rsidR="00355335">
          <w:rPr>
            <w:noProof/>
            <w:webHidden/>
          </w:rPr>
          <w:t>6</w:t>
        </w:r>
        <w:r w:rsidR="00355335">
          <w:rPr>
            <w:noProof/>
            <w:webHidden/>
          </w:rPr>
          <w:fldChar w:fldCharType="end"/>
        </w:r>
      </w:hyperlink>
    </w:p>
    <w:p w14:paraId="3B0C19BE" w14:textId="5C8D3F5F" w:rsidR="00355335" w:rsidRDefault="00375185" w:rsidP="00355335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630" w:history="1">
        <w:r w:rsidR="00355335" w:rsidRPr="00D46577">
          <w:rPr>
            <w:rStyle w:val="ae"/>
            <w:noProof/>
          </w:rPr>
          <w:t>Устранение типовых проблем</w:t>
        </w:r>
        <w:r w:rsidR="00355335">
          <w:rPr>
            <w:noProof/>
            <w:webHidden/>
          </w:rPr>
          <w:tab/>
        </w:r>
        <w:r w:rsidR="00355335">
          <w:rPr>
            <w:noProof/>
            <w:webHidden/>
          </w:rPr>
          <w:fldChar w:fldCharType="begin"/>
        </w:r>
        <w:r w:rsidR="00355335">
          <w:rPr>
            <w:noProof/>
            <w:webHidden/>
          </w:rPr>
          <w:instrText xml:space="preserve"> PAGEREF _Toc231371630 \h </w:instrText>
        </w:r>
        <w:r w:rsidR="00355335">
          <w:rPr>
            <w:noProof/>
            <w:webHidden/>
          </w:rPr>
        </w:r>
        <w:r w:rsidR="00355335">
          <w:rPr>
            <w:noProof/>
            <w:webHidden/>
          </w:rPr>
          <w:fldChar w:fldCharType="separate"/>
        </w:r>
        <w:r w:rsidR="00355335">
          <w:rPr>
            <w:noProof/>
            <w:webHidden/>
          </w:rPr>
          <w:t>12</w:t>
        </w:r>
        <w:r w:rsidR="00355335">
          <w:rPr>
            <w:noProof/>
            <w:webHidden/>
          </w:rPr>
          <w:fldChar w:fldCharType="end"/>
        </w:r>
      </w:hyperlink>
    </w:p>
    <w:p w14:paraId="5A445115" w14:textId="273BC7B4" w:rsidR="00355335" w:rsidRDefault="00375185" w:rsidP="00355335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631" w:history="1">
        <w:r w:rsidR="00355335" w:rsidRPr="00D46577">
          <w:rPr>
            <w:rStyle w:val="ae"/>
            <w:noProof/>
          </w:rPr>
          <w:t>Частые вопросы</w:t>
        </w:r>
        <w:r w:rsidR="00355335">
          <w:rPr>
            <w:noProof/>
            <w:webHidden/>
          </w:rPr>
          <w:tab/>
        </w:r>
        <w:r w:rsidR="00355335">
          <w:rPr>
            <w:noProof/>
            <w:webHidden/>
          </w:rPr>
          <w:fldChar w:fldCharType="begin"/>
        </w:r>
        <w:r w:rsidR="00355335">
          <w:rPr>
            <w:noProof/>
            <w:webHidden/>
          </w:rPr>
          <w:instrText xml:space="preserve"> PAGEREF _Toc231371631 \h </w:instrText>
        </w:r>
        <w:r w:rsidR="00355335">
          <w:rPr>
            <w:noProof/>
            <w:webHidden/>
          </w:rPr>
        </w:r>
        <w:r w:rsidR="00355335">
          <w:rPr>
            <w:noProof/>
            <w:webHidden/>
          </w:rPr>
          <w:fldChar w:fldCharType="separate"/>
        </w:r>
        <w:r w:rsidR="00355335">
          <w:rPr>
            <w:noProof/>
            <w:webHidden/>
          </w:rPr>
          <w:t>13</w:t>
        </w:r>
        <w:r w:rsidR="00355335">
          <w:rPr>
            <w:noProof/>
            <w:webHidden/>
          </w:rPr>
          <w:fldChar w:fldCharType="end"/>
        </w:r>
      </w:hyperlink>
    </w:p>
    <w:p w14:paraId="09E78247" w14:textId="4867AFEA" w:rsidR="00355335" w:rsidRDefault="00375185" w:rsidP="00355335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632" w:history="1">
        <w:r w:rsidR="00355335" w:rsidRPr="00D46577">
          <w:rPr>
            <w:rStyle w:val="ae"/>
            <w:noProof/>
          </w:rPr>
          <w:t>Лицензионное соглашение</w:t>
        </w:r>
        <w:r w:rsidR="00355335">
          <w:rPr>
            <w:noProof/>
            <w:webHidden/>
          </w:rPr>
          <w:tab/>
        </w:r>
        <w:r w:rsidR="00355335">
          <w:rPr>
            <w:noProof/>
            <w:webHidden/>
          </w:rPr>
          <w:fldChar w:fldCharType="begin"/>
        </w:r>
        <w:r w:rsidR="00355335">
          <w:rPr>
            <w:noProof/>
            <w:webHidden/>
          </w:rPr>
          <w:instrText xml:space="preserve"> PAGEREF _Toc231371632 \h </w:instrText>
        </w:r>
        <w:r w:rsidR="00355335">
          <w:rPr>
            <w:noProof/>
            <w:webHidden/>
          </w:rPr>
        </w:r>
        <w:r w:rsidR="00355335">
          <w:rPr>
            <w:noProof/>
            <w:webHidden/>
          </w:rPr>
          <w:fldChar w:fldCharType="separate"/>
        </w:r>
        <w:r w:rsidR="00355335">
          <w:rPr>
            <w:noProof/>
            <w:webHidden/>
          </w:rPr>
          <w:t>14</w:t>
        </w:r>
        <w:r w:rsidR="00355335">
          <w:rPr>
            <w:noProof/>
            <w:webHidden/>
          </w:rPr>
          <w:fldChar w:fldCharType="end"/>
        </w:r>
      </w:hyperlink>
    </w:p>
    <w:p w14:paraId="117D83A3" w14:textId="7013E9F1" w:rsidR="00355335" w:rsidRDefault="00375185" w:rsidP="00355335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1633" w:history="1">
        <w:r w:rsidR="00355335" w:rsidRPr="00D46577">
          <w:rPr>
            <w:rStyle w:val="ae"/>
            <w:noProof/>
          </w:rPr>
          <w:t>Контактная информация</w:t>
        </w:r>
        <w:r w:rsidR="00355335">
          <w:rPr>
            <w:noProof/>
            <w:webHidden/>
          </w:rPr>
          <w:tab/>
        </w:r>
        <w:r w:rsidR="00355335">
          <w:rPr>
            <w:noProof/>
            <w:webHidden/>
          </w:rPr>
          <w:fldChar w:fldCharType="begin"/>
        </w:r>
        <w:r w:rsidR="00355335">
          <w:rPr>
            <w:noProof/>
            <w:webHidden/>
          </w:rPr>
          <w:instrText xml:space="preserve"> PAGEREF _Toc231371633 \h </w:instrText>
        </w:r>
        <w:r w:rsidR="00355335">
          <w:rPr>
            <w:noProof/>
            <w:webHidden/>
          </w:rPr>
        </w:r>
        <w:r w:rsidR="00355335">
          <w:rPr>
            <w:noProof/>
            <w:webHidden/>
          </w:rPr>
          <w:fldChar w:fldCharType="separate"/>
        </w:r>
        <w:r w:rsidR="00355335">
          <w:rPr>
            <w:noProof/>
            <w:webHidden/>
          </w:rPr>
          <w:t>15</w:t>
        </w:r>
        <w:r w:rsidR="00355335">
          <w:rPr>
            <w:noProof/>
            <w:webHidden/>
          </w:rPr>
          <w:fldChar w:fldCharType="end"/>
        </w:r>
      </w:hyperlink>
    </w:p>
    <w:p w14:paraId="0B6CFBC6" w14:textId="172FAD47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689B892C" w14:textId="1B6D9B36" w:rsidR="00457D8A" w:rsidRDefault="00594E30" w:rsidP="003D6241">
      <w:pPr>
        <w:pStyle w:val="1"/>
        <w:spacing w:after="0"/>
        <w:jc w:val="both"/>
      </w:pPr>
      <w:bookmarkStart w:id="2" w:name="_Toc231371622"/>
      <w:bookmarkEnd w:id="0"/>
      <w:bookmarkEnd w:id="1"/>
      <w:r>
        <w:lastRenderedPageBreak/>
        <w:t>Обзор возможностей программы</w:t>
      </w:r>
      <w:bookmarkEnd w:id="2"/>
    </w:p>
    <w:p w14:paraId="5C810B99" w14:textId="5DA6C512" w:rsidR="00457D8A" w:rsidRDefault="00457D8A" w:rsidP="00457D8A">
      <w:pPr>
        <w:spacing w:after="0" w:line="240" w:lineRule="auto"/>
      </w:pPr>
    </w:p>
    <w:p w14:paraId="18145974" w14:textId="77777777" w:rsidR="00B809EF" w:rsidRDefault="00B809EF" w:rsidP="00594E30">
      <w:pPr>
        <w:spacing w:after="0" w:line="240" w:lineRule="auto"/>
        <w:ind w:firstLine="709"/>
        <w:jc w:val="both"/>
      </w:pPr>
    </w:p>
    <w:p w14:paraId="096D5A4B" w14:textId="77777777" w:rsidR="00733F44" w:rsidRDefault="00733F44" w:rsidP="00733F44">
      <w:pPr>
        <w:tabs>
          <w:tab w:val="left" w:pos="1134"/>
        </w:tabs>
        <w:spacing w:after="0" w:line="240" w:lineRule="auto"/>
        <w:ind w:firstLine="709"/>
        <w:jc w:val="both"/>
      </w:pPr>
      <w:r>
        <w:t>Обзор возможностей программы</w:t>
      </w:r>
    </w:p>
    <w:p w14:paraId="432DB0CF" w14:textId="77777777" w:rsidR="00733F44" w:rsidRDefault="00733F44" w:rsidP="00733F44">
      <w:pPr>
        <w:tabs>
          <w:tab w:val="left" w:pos="1134"/>
        </w:tabs>
        <w:spacing w:after="0" w:line="240" w:lineRule="auto"/>
        <w:ind w:firstLine="709"/>
        <w:jc w:val="both"/>
      </w:pPr>
      <w:r>
        <w:t>Запоминалка - это логическая игра, которая развивает память пользователя</w:t>
      </w:r>
    </w:p>
    <w:p w14:paraId="4AE4CC91" w14:textId="77777777" w:rsidR="00733F44" w:rsidRDefault="00733F44" w:rsidP="00733F44">
      <w:pPr>
        <w:tabs>
          <w:tab w:val="left" w:pos="1134"/>
        </w:tabs>
        <w:spacing w:after="0" w:line="240" w:lineRule="auto"/>
        <w:ind w:firstLine="709"/>
        <w:jc w:val="both"/>
      </w:pPr>
      <w:r>
        <w:t>Запоминалка предназначен для:</w:t>
      </w:r>
    </w:p>
    <w:p w14:paraId="4688A893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Развития кратковременной зрительной памяти пользователя;</w:t>
      </w:r>
    </w:p>
    <w:p w14:paraId="03B7D756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Тренировки концентрации внимания;</w:t>
      </w:r>
    </w:p>
    <w:p w14:paraId="3ECCC01B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Улучшения способности к быстрому запоминанию визуальной информации;</w:t>
      </w:r>
    </w:p>
    <w:p w14:paraId="4FF298AF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Развития когнитивных способностей (память, внимание, скорость реакции).</w:t>
      </w:r>
    </w:p>
    <w:p w14:paraId="28D8595A" w14:textId="77777777" w:rsidR="00733F44" w:rsidRDefault="00733F44" w:rsidP="00733F44">
      <w:pPr>
        <w:tabs>
          <w:tab w:val="left" w:pos="1134"/>
        </w:tabs>
        <w:spacing w:after="0" w:line="240" w:lineRule="auto"/>
        <w:ind w:firstLine="709"/>
        <w:jc w:val="both"/>
      </w:pPr>
      <w:r>
        <w:t>Типовые задачи, решаемые с помощью Запоминалка:</w:t>
      </w:r>
    </w:p>
    <w:p w14:paraId="0EE89B21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Быстрое запоминание расположения однотипных объектов на ограниченном пространстве;</w:t>
      </w:r>
    </w:p>
    <w:p w14:paraId="0C93F4C4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Удержание в памяти визуального образа в течение короткого промежутка времени (от 1 до 5 секунд);</w:t>
      </w:r>
    </w:p>
    <w:p w14:paraId="2321CA63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Развитие навыка воспроизведения увиденного по памяти без подсказок;</w:t>
      </w:r>
    </w:p>
    <w:p w14:paraId="625E00DE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Адаптация мозга к возрастающей нагрузке за счёт автоматического увеличения сложности;</w:t>
      </w:r>
    </w:p>
    <w:p w14:paraId="4B543ABC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Поддержание когнитивных функций в тонусе при регулярных тренировках.</w:t>
      </w:r>
    </w:p>
    <w:p w14:paraId="795E2253" w14:textId="77777777" w:rsidR="00733F44" w:rsidRDefault="00733F44" w:rsidP="00733F44">
      <w:pPr>
        <w:tabs>
          <w:tab w:val="left" w:pos="1134"/>
        </w:tabs>
        <w:spacing w:after="0" w:line="240" w:lineRule="auto"/>
        <w:ind w:firstLine="709"/>
        <w:jc w:val="both"/>
      </w:pPr>
      <w:r>
        <w:t>Основными выгодами от использования Запоминалка являются:</w:t>
      </w:r>
    </w:p>
    <w:p w14:paraId="2B57B6CD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Бесплатное и автономное решение — не требует подключения к интернету и установки дополнительного программного обеспечения;</w:t>
      </w:r>
    </w:p>
    <w:p w14:paraId="5F0C98A2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Автоматическая адаптация сложности — программа сана подстраивается под уровень пользователя, увеличивая количество кружков при правильных ответах и уменьшая при ошибках;</w:t>
      </w:r>
    </w:p>
    <w:p w14:paraId="0148679B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Интуитивно понятный интерфейс — не требует предварительного обучения, подходит для детей, взрослых и пожилых людей;</w:t>
      </w:r>
    </w:p>
    <w:p w14:paraId="51BB563C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Три готовых уровня сложности — позволяют начать тренировки с комфортной нагрузки (поле 3×3, 4×4 или 5×5);</w:t>
      </w:r>
    </w:p>
    <w:p w14:paraId="1AE82D18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Ограничение времени на ответ — создаёт эффект соревнования и тренирует скорость принятия решений;</w:t>
      </w:r>
    </w:p>
    <w:p w14:paraId="5816A2DF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Мгновенная обратная связь — результат проверяется автоматически сразу после отметки всех кружков;</w:t>
      </w:r>
    </w:p>
    <w:p w14:paraId="777324D8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Компактность — программа занимает менее 1 МБ на диске и не требует мощного компьютера.</w:t>
      </w:r>
    </w:p>
    <w:p w14:paraId="62F9F1CD" w14:textId="6AF9BA4F" w:rsidR="00594E30" w:rsidRDefault="00594E30" w:rsidP="00733F44">
      <w:pPr>
        <w:tabs>
          <w:tab w:val="left" w:pos="1134"/>
        </w:tabs>
        <w:spacing w:after="0" w:line="240" w:lineRule="auto"/>
        <w:ind w:firstLine="709"/>
        <w:jc w:val="both"/>
      </w:pPr>
    </w:p>
    <w:p w14:paraId="1274B877" w14:textId="77777777" w:rsidR="00594E30" w:rsidRDefault="00594E30" w:rsidP="00594E30">
      <w:pPr>
        <w:spacing w:after="0" w:line="240" w:lineRule="auto"/>
        <w:ind w:firstLine="709"/>
      </w:pPr>
    </w:p>
    <w:p w14:paraId="34300E3B" w14:textId="21FB0D41" w:rsidR="00594E30" w:rsidRDefault="00594E30" w:rsidP="00594E30">
      <w:pPr>
        <w:spacing w:after="0" w:line="240" w:lineRule="auto"/>
        <w:ind w:firstLine="709"/>
      </w:pPr>
    </w:p>
    <w:p w14:paraId="37382811" w14:textId="0065E986" w:rsidR="00733F44" w:rsidRDefault="00733F44" w:rsidP="00594E30">
      <w:pPr>
        <w:spacing w:after="0" w:line="240" w:lineRule="auto"/>
        <w:ind w:firstLine="709"/>
      </w:pPr>
    </w:p>
    <w:p w14:paraId="60BC68E2" w14:textId="0D44A8FF" w:rsidR="00733F44" w:rsidRDefault="00733F44" w:rsidP="00594E30">
      <w:pPr>
        <w:spacing w:after="0" w:line="240" w:lineRule="auto"/>
        <w:ind w:firstLine="709"/>
      </w:pPr>
    </w:p>
    <w:p w14:paraId="1E13FB55" w14:textId="0149271C" w:rsidR="00733F44" w:rsidRDefault="00733F44" w:rsidP="00594E30">
      <w:pPr>
        <w:spacing w:after="0" w:line="240" w:lineRule="auto"/>
        <w:ind w:firstLine="709"/>
      </w:pPr>
    </w:p>
    <w:p w14:paraId="6E6E1DC2" w14:textId="77777777" w:rsidR="00733F44" w:rsidRDefault="00733F44" w:rsidP="00594E30">
      <w:pPr>
        <w:spacing w:after="0" w:line="240" w:lineRule="auto"/>
        <w:ind w:firstLine="709"/>
      </w:pPr>
    </w:p>
    <w:p w14:paraId="062BD34C" w14:textId="744B597D" w:rsidR="00457D8A" w:rsidRDefault="00594E30" w:rsidP="00030797">
      <w:pPr>
        <w:pStyle w:val="2"/>
        <w:jc w:val="both"/>
      </w:pPr>
      <w:bookmarkStart w:id="3" w:name="_Toc231371623"/>
      <w:r>
        <w:lastRenderedPageBreak/>
        <w:t>Системные требования</w:t>
      </w:r>
      <w:bookmarkEnd w:id="3"/>
    </w:p>
    <w:p w14:paraId="589F5715" w14:textId="5EF794A0" w:rsidR="00457D8A" w:rsidRDefault="00457D8A" w:rsidP="00457D8A">
      <w:pPr>
        <w:spacing w:after="0" w:line="240" w:lineRule="auto"/>
      </w:pPr>
    </w:p>
    <w:p w14:paraId="7891B222" w14:textId="77777777" w:rsidR="00AD58FF" w:rsidRDefault="00AD58FF" w:rsidP="00457D8A">
      <w:pPr>
        <w:spacing w:after="0" w:line="240" w:lineRule="auto"/>
      </w:pPr>
    </w:p>
    <w:p w14:paraId="043D548E" w14:textId="77777777" w:rsidR="00733F44" w:rsidRDefault="00733F44" w:rsidP="00733F44">
      <w:pPr>
        <w:spacing w:after="0" w:line="240" w:lineRule="auto"/>
        <w:ind w:firstLine="709"/>
        <w:jc w:val="both"/>
      </w:pPr>
      <w:r>
        <w:t>Для стабильной и эффективной работы Запоминалка рекомендуется использовать следующую конфигурацию:</w:t>
      </w:r>
    </w:p>
    <w:p w14:paraId="3FE186A1" w14:textId="77777777" w:rsidR="00733F44" w:rsidRDefault="00733F44" w:rsidP="00733F44">
      <w:pPr>
        <w:spacing w:after="0" w:line="240" w:lineRule="auto"/>
        <w:ind w:firstLine="709"/>
        <w:jc w:val="both"/>
      </w:pPr>
      <w:r>
        <w:t>Частота процессора (CPU): 1 GHz</w:t>
      </w:r>
    </w:p>
    <w:p w14:paraId="49F6AD6C" w14:textId="77777777" w:rsidR="00733F44" w:rsidRDefault="00733F44" w:rsidP="00733F44">
      <w:pPr>
        <w:spacing w:after="0" w:line="240" w:lineRule="auto"/>
        <w:ind w:firstLine="709"/>
        <w:jc w:val="both"/>
      </w:pPr>
      <w:r>
        <w:t>Количество ядер процессора (CPU): 2</w:t>
      </w:r>
    </w:p>
    <w:p w14:paraId="1767E765" w14:textId="77777777" w:rsidR="00733F44" w:rsidRDefault="00733F44" w:rsidP="00733F44">
      <w:pPr>
        <w:spacing w:after="0" w:line="240" w:lineRule="auto"/>
        <w:ind w:firstLine="709"/>
        <w:jc w:val="both"/>
      </w:pPr>
      <w:r>
        <w:t>Объем оперативной памяти (RAM): 1 GB</w:t>
      </w:r>
    </w:p>
    <w:p w14:paraId="0824DB65" w14:textId="77777777" w:rsidR="00733F44" w:rsidRDefault="00733F44" w:rsidP="00733F44">
      <w:pPr>
        <w:spacing w:after="0" w:line="240" w:lineRule="auto"/>
        <w:ind w:firstLine="709"/>
        <w:jc w:val="both"/>
      </w:pPr>
      <w:r>
        <w:t>Объем свободного места на диске (HDD): 1 GB</w:t>
      </w:r>
    </w:p>
    <w:p w14:paraId="09017308" w14:textId="77777777" w:rsidR="00733F44" w:rsidRDefault="00733F44" w:rsidP="00733F44">
      <w:pPr>
        <w:spacing w:after="0" w:line="240" w:lineRule="auto"/>
        <w:ind w:firstLine="709"/>
        <w:jc w:val="both"/>
      </w:pPr>
      <w:r>
        <w:t>Операционная система (OS): Windows</w:t>
      </w:r>
    </w:p>
    <w:p w14:paraId="0D9155F2" w14:textId="72954068" w:rsidR="00185CCF" w:rsidRDefault="00185CCF" w:rsidP="0000244D">
      <w:pPr>
        <w:spacing w:after="0" w:line="240" w:lineRule="auto"/>
        <w:ind w:firstLine="709"/>
        <w:jc w:val="both"/>
      </w:pPr>
    </w:p>
    <w:p w14:paraId="62D4C2F3" w14:textId="77777777" w:rsidR="00733F44" w:rsidRPr="00EE3E40" w:rsidRDefault="00733F44" w:rsidP="0000244D">
      <w:pPr>
        <w:spacing w:after="0" w:line="240" w:lineRule="auto"/>
        <w:ind w:firstLine="709"/>
        <w:jc w:val="both"/>
      </w:pPr>
    </w:p>
    <w:p w14:paraId="564FB9DA" w14:textId="4CC4BCC1" w:rsidR="00457D8A" w:rsidRPr="007D7CD6" w:rsidRDefault="005206FD" w:rsidP="003D6241">
      <w:pPr>
        <w:pStyle w:val="1"/>
        <w:spacing w:after="0"/>
        <w:jc w:val="both"/>
      </w:pPr>
      <w:bookmarkStart w:id="4" w:name="_Toc231371624"/>
      <w:r>
        <w:t>Начало работы</w:t>
      </w:r>
      <w:bookmarkEnd w:id="4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5BCA3F3D" w14:textId="570650A8" w:rsidR="00733F44" w:rsidRDefault="00733F44" w:rsidP="00733F44">
      <w:pPr>
        <w:spacing w:after="0" w:line="240" w:lineRule="auto"/>
        <w:ind w:firstLine="709"/>
        <w:jc w:val="both"/>
      </w:pPr>
      <w:r>
        <w:t>Данный раздел поможет вам быстро установить, настроить и начать работать с «Запоминалка».</w:t>
      </w:r>
    </w:p>
    <w:p w14:paraId="18CE4D3E" w14:textId="78E8EE1C" w:rsidR="005206FD" w:rsidRPr="00B93E7A" w:rsidRDefault="00733F44" w:rsidP="00733F44">
      <w:pPr>
        <w:spacing w:after="0" w:line="240" w:lineRule="auto"/>
        <w:ind w:firstLine="709"/>
        <w:jc w:val="both"/>
      </w:pPr>
      <w:r>
        <w:t>Перед началом работы, пожалуйста, ознакомьтесь с системными требованиями и лицензионным соглашением</w:t>
      </w:r>
    </w:p>
    <w:p w14:paraId="448DD6A7" w14:textId="77777777" w:rsidR="00B809EF" w:rsidRDefault="00B809EF" w:rsidP="00185CCF">
      <w:pPr>
        <w:spacing w:after="0" w:line="240" w:lineRule="auto"/>
        <w:ind w:firstLine="709"/>
        <w:jc w:val="both"/>
      </w:pPr>
    </w:p>
    <w:p w14:paraId="14D5D475" w14:textId="77777777" w:rsidR="005206FD" w:rsidRDefault="005206FD" w:rsidP="00185CCF">
      <w:pPr>
        <w:spacing w:after="0" w:line="240" w:lineRule="auto"/>
        <w:ind w:firstLine="709"/>
        <w:jc w:val="both"/>
      </w:pPr>
    </w:p>
    <w:p w14:paraId="56F8761F" w14:textId="77777777" w:rsidR="005206FD" w:rsidRPr="005206FD" w:rsidRDefault="005206FD" w:rsidP="00185CCF">
      <w:pPr>
        <w:spacing w:after="0" w:line="240" w:lineRule="auto"/>
        <w:ind w:firstLine="709"/>
        <w:jc w:val="both"/>
      </w:pPr>
    </w:p>
    <w:p w14:paraId="4CEF2FB0" w14:textId="06ACA70C" w:rsidR="009F68E2" w:rsidRPr="009F68E2" w:rsidRDefault="005206FD" w:rsidP="009F68E2">
      <w:pPr>
        <w:pStyle w:val="2"/>
        <w:jc w:val="both"/>
      </w:pPr>
      <w:bookmarkStart w:id="5" w:name="_Toc231371625"/>
      <w:r>
        <w:t>Основные понятия и термины</w:t>
      </w:r>
      <w:bookmarkEnd w:id="5"/>
    </w:p>
    <w:p w14:paraId="3F3B5ACA" w14:textId="77777777" w:rsidR="00030797" w:rsidRDefault="00030797" w:rsidP="00F60C88">
      <w:pPr>
        <w:spacing w:after="0" w:line="240" w:lineRule="auto"/>
        <w:ind w:firstLine="709"/>
        <w:jc w:val="both"/>
      </w:pPr>
    </w:p>
    <w:p w14:paraId="6610AF4C" w14:textId="77777777" w:rsidR="005206FD" w:rsidRDefault="005206FD" w:rsidP="00F60C88">
      <w:pPr>
        <w:spacing w:after="0" w:line="240" w:lineRule="auto"/>
        <w:ind w:firstLine="709"/>
        <w:jc w:val="both"/>
      </w:pPr>
    </w:p>
    <w:p w14:paraId="4CD13E41" w14:textId="77777777" w:rsidR="00733F44" w:rsidRDefault="00733F44" w:rsidP="00733F44">
      <w:pPr>
        <w:spacing w:after="0" w:line="240" w:lineRule="auto"/>
        <w:ind w:firstLine="709"/>
        <w:jc w:val="both"/>
      </w:pPr>
      <w:r>
        <w:t>Перед началом работы в Запоминалка рекомендуем ознакомиться с основными понятиями и терминами:</w:t>
      </w:r>
    </w:p>
    <w:p w14:paraId="5CAC9BB4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Кружок – Игровой объект, который необходимо запомнить. Кружок отображается на игровом поле в виде зелёного фона и символа «●». Количество кружков в каждом раунде может быть от 1 до максимального количества ячеек на поле (9, 16 или 25 в зависимости от уровня сложности). Задача пользователя — запомнить расположение всех кружков и после их исчезновения отметить те же самые ячейки.</w:t>
      </w:r>
    </w:p>
    <w:p w14:paraId="3BA2A2C6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Раунд – Один полный игровой цикл, который состоит из четырёх последовательных этапов:</w:t>
      </w:r>
    </w:p>
    <w:p w14:paraId="694B64DD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Показ кружков — на поле отображаются зелёные кружки в заданном количестве в течение определённого времени (от 1 до 2 секунд)</w:t>
      </w:r>
    </w:p>
    <w:p w14:paraId="0C695173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Исчезновение кружков — кружки пропадают, поле становится белым.</w:t>
      </w:r>
    </w:p>
    <w:p w14:paraId="3F66501D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Отметка пользователя — игрок кликает по ячейкам, где, по его мнению, были кружки (отмеченные ячейки становятся голубыми).</w:t>
      </w:r>
    </w:p>
    <w:p w14:paraId="531C503C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Проверка ответа — программа автоматически сравнивает отмеченные ячейки с эталонными и выводит результат.</w:t>
      </w:r>
    </w:p>
    <w:p w14:paraId="003EF6A0" w14:textId="7777777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После завершения раунда (правильного или неправильного ответа) через 1 секунду автоматически начинается следующий раунд.</w:t>
      </w:r>
    </w:p>
    <w:p w14:paraId="16EED50A" w14:textId="2A139B76" w:rsidR="006108FD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Отметка – Действие пользователя, выполняемое с помощью щелчка левой кнопкой мыши по ячейке игрового поля. Отметка служит для указания программы на то, что пользователь уверен — именно в этой ячейке находился кружок. Визуально отметка отображается в виде голубого фона ячейки. Пользователь может снять отметку, повторно щёлкнув по той же ячейке. Отметить можно не больше ячеек, чем количество кружков в текущем раунде — как только пользователь отметил все кружки, проверка ответа происходит автоматически.</w:t>
      </w:r>
    </w:p>
    <w:p w14:paraId="4C130D84" w14:textId="77777777" w:rsidR="006108FD" w:rsidRDefault="006108FD" w:rsidP="00483312">
      <w:pPr>
        <w:spacing w:after="0" w:line="240" w:lineRule="auto"/>
        <w:ind w:firstLine="709"/>
        <w:jc w:val="both"/>
      </w:pPr>
    </w:p>
    <w:p w14:paraId="4E87F7C0" w14:textId="77777777" w:rsidR="006108FD" w:rsidRPr="006108FD" w:rsidRDefault="006108FD" w:rsidP="00483312">
      <w:pPr>
        <w:spacing w:after="0" w:line="240" w:lineRule="auto"/>
        <w:ind w:firstLine="709"/>
        <w:jc w:val="both"/>
      </w:pPr>
    </w:p>
    <w:p w14:paraId="35FF4FB7" w14:textId="14941E9D" w:rsidR="009F68E2" w:rsidRPr="009F68E2" w:rsidRDefault="006108FD" w:rsidP="009F68E2">
      <w:pPr>
        <w:pStyle w:val="2"/>
        <w:jc w:val="both"/>
      </w:pPr>
      <w:bookmarkStart w:id="6" w:name="_Toc231371626"/>
      <w:r>
        <w:t>Установка</w:t>
      </w:r>
      <w:bookmarkEnd w:id="6"/>
    </w:p>
    <w:p w14:paraId="251F1F45" w14:textId="77777777" w:rsidR="009F68E2" w:rsidRDefault="009F68E2" w:rsidP="00E61C7E">
      <w:pPr>
        <w:spacing w:after="0" w:line="240" w:lineRule="auto"/>
        <w:ind w:firstLine="709"/>
        <w:jc w:val="both"/>
      </w:pPr>
    </w:p>
    <w:p w14:paraId="63059E68" w14:textId="77777777" w:rsidR="006108FD" w:rsidRDefault="006108FD" w:rsidP="00E61C7E">
      <w:pPr>
        <w:spacing w:after="0" w:line="240" w:lineRule="auto"/>
        <w:ind w:firstLine="709"/>
        <w:jc w:val="both"/>
      </w:pPr>
    </w:p>
    <w:p w14:paraId="6E52947F" w14:textId="2120340F" w:rsidR="00733F44" w:rsidRDefault="00733F44" w:rsidP="00733F44">
      <w:pPr>
        <w:spacing w:after="0" w:line="240" w:lineRule="auto"/>
        <w:ind w:firstLine="709"/>
        <w:jc w:val="both"/>
      </w:pPr>
      <w:r>
        <w:t xml:space="preserve">Для установки Запоминалка, пожалуйста, загрузите дистрибутива последней версии 1.0, доступный по адресу </w:t>
      </w:r>
      <w:r w:rsidRPr="00733F44">
        <w:t>https://github.com/kiselek121/Zapominalka</w:t>
      </w:r>
    </w:p>
    <w:p w14:paraId="7117AED1" w14:textId="77777777" w:rsidR="00733F44" w:rsidRDefault="00733F44" w:rsidP="00733F44">
      <w:pPr>
        <w:spacing w:after="0" w:line="240" w:lineRule="auto"/>
        <w:ind w:firstLine="709"/>
        <w:jc w:val="both"/>
      </w:pPr>
      <w:r>
        <w:t>Перед установкой ознакомьтесь с системными требованиями и лицензионным соглашением.</w:t>
      </w:r>
    </w:p>
    <w:p w14:paraId="2A9E578C" w14:textId="349A6A4F" w:rsidR="006108FD" w:rsidRPr="00B93E7A" w:rsidRDefault="00733F44" w:rsidP="00733F44">
      <w:pPr>
        <w:spacing w:after="0" w:line="240" w:lineRule="auto"/>
        <w:ind w:firstLine="709"/>
        <w:jc w:val="both"/>
      </w:pPr>
      <w:r>
        <w:t>В процессе установки, пожалуйста, не выключайте компьютер.</w:t>
      </w:r>
    </w:p>
    <w:p w14:paraId="61E64B82" w14:textId="6B79EA08" w:rsidR="00E61C7E" w:rsidRDefault="00E61C7E" w:rsidP="00E61C7E">
      <w:pPr>
        <w:spacing w:after="0" w:line="240" w:lineRule="auto"/>
        <w:ind w:firstLine="709"/>
        <w:jc w:val="both"/>
      </w:pPr>
    </w:p>
    <w:p w14:paraId="3F1412CB" w14:textId="77777777" w:rsidR="00733F44" w:rsidRDefault="00733F44" w:rsidP="00E61C7E">
      <w:pPr>
        <w:spacing w:after="0" w:line="240" w:lineRule="auto"/>
        <w:ind w:firstLine="709"/>
        <w:jc w:val="both"/>
      </w:pPr>
    </w:p>
    <w:p w14:paraId="34C33893" w14:textId="338F6A88" w:rsidR="006108FD" w:rsidRDefault="006108FD" w:rsidP="006108FD">
      <w:pPr>
        <w:pStyle w:val="2"/>
        <w:jc w:val="both"/>
      </w:pPr>
      <w:bookmarkStart w:id="7" w:name="_Toc231371627"/>
      <w:r>
        <w:t>Запуск</w:t>
      </w:r>
      <w:bookmarkEnd w:id="7"/>
    </w:p>
    <w:p w14:paraId="784E2A10" w14:textId="77777777" w:rsidR="006108FD" w:rsidRDefault="006108FD" w:rsidP="00E61C7E">
      <w:pPr>
        <w:spacing w:after="0" w:line="240" w:lineRule="auto"/>
        <w:ind w:firstLine="709"/>
        <w:jc w:val="both"/>
      </w:pPr>
    </w:p>
    <w:p w14:paraId="373929A6" w14:textId="77777777" w:rsidR="006108FD" w:rsidRDefault="006108FD" w:rsidP="00E61C7E">
      <w:pPr>
        <w:spacing w:after="0" w:line="240" w:lineRule="auto"/>
        <w:ind w:firstLine="709"/>
        <w:jc w:val="both"/>
      </w:pPr>
    </w:p>
    <w:p w14:paraId="61226309" w14:textId="77777777" w:rsidR="00733F44" w:rsidRDefault="00733F44" w:rsidP="00733F44">
      <w:pPr>
        <w:spacing w:after="0" w:line="240" w:lineRule="auto"/>
        <w:ind w:firstLine="709"/>
        <w:jc w:val="both"/>
      </w:pPr>
      <w:r>
        <w:t>Для запуска Запоминалка нажмите на ярлык программы Запоминалка.exe в меню Пуск либо наберите в командной строке C:\Users\Пользователь\Desktop\Запоминалка.exe</w:t>
      </w:r>
    </w:p>
    <w:p w14:paraId="7F3E43BB" w14:textId="77777777" w:rsidR="00733F44" w:rsidRDefault="00733F44" w:rsidP="00733F44">
      <w:pPr>
        <w:spacing w:after="0" w:line="240" w:lineRule="auto"/>
        <w:ind w:firstLine="709"/>
        <w:jc w:val="both"/>
      </w:pPr>
      <w:r>
        <w:t xml:space="preserve">При первом запуске программы происходит следующие:  </w:t>
      </w:r>
    </w:p>
    <w:p w14:paraId="12B9599E" w14:textId="67CFFA69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Открывается главное окно программы с игровым полем и элементами управления.</w:t>
      </w:r>
    </w:p>
    <w:p w14:paraId="6BAFBF76" w14:textId="1D270386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Активен уровень сложности «Низкий» (поле 3×3, 1 кружок, 2 секунды показа, 5 секунд на ответ).</w:t>
      </w:r>
    </w:p>
    <w:p w14:paraId="5051137E" w14:textId="269D4337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Игра не запущена — кнопка «Запуск» активна, но нажатие на игровое поле не даёт результата (выводится сообщение «Нажмите «Запуск»!»).</w:t>
      </w:r>
    </w:p>
    <w:p w14:paraId="5165ABE7" w14:textId="0FA3CBE8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Все таймеры обнулены — отображается значение 00:00.</w:t>
      </w:r>
    </w:p>
    <w:p w14:paraId="4480A2AC" w14:textId="29C31444" w:rsidR="00733F44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Счётчик кружков показывает 0.</w:t>
      </w:r>
    </w:p>
    <w:p w14:paraId="56E0F5E7" w14:textId="1A1EB547" w:rsidR="006108FD" w:rsidRPr="00B93E7A" w:rsidRDefault="00733F44" w:rsidP="00733F4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Игровое поле заполнено пустыми белыми ячейками без кружков и отметок.</w:t>
      </w:r>
    </w:p>
    <w:p w14:paraId="64715BCD" w14:textId="18C12BCF" w:rsidR="006108FD" w:rsidRDefault="006108FD" w:rsidP="00E61C7E">
      <w:pPr>
        <w:spacing w:after="0" w:line="240" w:lineRule="auto"/>
        <w:ind w:firstLine="709"/>
        <w:jc w:val="both"/>
      </w:pPr>
    </w:p>
    <w:p w14:paraId="45BA6FBA" w14:textId="1C5D1002" w:rsidR="00733F44" w:rsidRDefault="00733F44" w:rsidP="00E61C7E">
      <w:pPr>
        <w:spacing w:after="0" w:line="240" w:lineRule="auto"/>
        <w:ind w:firstLine="709"/>
        <w:jc w:val="both"/>
      </w:pPr>
    </w:p>
    <w:p w14:paraId="393BE39C" w14:textId="10121123" w:rsidR="00733F44" w:rsidRDefault="00733F44" w:rsidP="00E61C7E">
      <w:pPr>
        <w:spacing w:after="0" w:line="240" w:lineRule="auto"/>
        <w:ind w:firstLine="709"/>
        <w:jc w:val="both"/>
      </w:pPr>
    </w:p>
    <w:p w14:paraId="202819B9" w14:textId="5FF440C1" w:rsidR="00733F44" w:rsidRDefault="00733F44" w:rsidP="00E61C7E">
      <w:pPr>
        <w:spacing w:after="0" w:line="240" w:lineRule="auto"/>
        <w:ind w:firstLine="709"/>
        <w:jc w:val="both"/>
      </w:pPr>
    </w:p>
    <w:p w14:paraId="386512D7" w14:textId="6C2EDC3D" w:rsidR="00733F44" w:rsidRDefault="00733F44" w:rsidP="00E61C7E">
      <w:pPr>
        <w:spacing w:after="0" w:line="240" w:lineRule="auto"/>
        <w:ind w:firstLine="709"/>
        <w:jc w:val="both"/>
      </w:pPr>
    </w:p>
    <w:p w14:paraId="5CC40A5E" w14:textId="77777777" w:rsidR="00733F44" w:rsidRPr="00B93E7A" w:rsidRDefault="00733F44" w:rsidP="00E61C7E">
      <w:pPr>
        <w:spacing w:after="0" w:line="240" w:lineRule="auto"/>
        <w:ind w:firstLine="709"/>
        <w:jc w:val="both"/>
      </w:pPr>
    </w:p>
    <w:p w14:paraId="6F74EEBC" w14:textId="64999AD4" w:rsidR="00BB4928" w:rsidRDefault="00DE682B" w:rsidP="00DE682B">
      <w:pPr>
        <w:pStyle w:val="1"/>
        <w:spacing w:after="0"/>
        <w:jc w:val="both"/>
        <w:rPr>
          <w:szCs w:val="32"/>
        </w:rPr>
      </w:pPr>
      <w:bookmarkStart w:id="8" w:name="_Toc231371628"/>
      <w:r>
        <w:lastRenderedPageBreak/>
        <w:t>Пользовательский интерфейс</w:t>
      </w:r>
      <w:bookmarkEnd w:id="8"/>
    </w:p>
    <w:p w14:paraId="30DAB202" w14:textId="77777777" w:rsidR="00DD1DCF" w:rsidRDefault="00DD1DCF" w:rsidP="00DE682B">
      <w:pPr>
        <w:spacing w:after="0" w:line="240" w:lineRule="auto"/>
        <w:ind w:firstLine="709"/>
        <w:jc w:val="both"/>
      </w:pPr>
    </w:p>
    <w:p w14:paraId="70F047F3" w14:textId="77777777" w:rsidR="00DE682B" w:rsidRDefault="00DE682B" w:rsidP="00DE682B">
      <w:pPr>
        <w:spacing w:after="0" w:line="240" w:lineRule="auto"/>
        <w:ind w:firstLine="709"/>
        <w:jc w:val="both"/>
      </w:pPr>
    </w:p>
    <w:p w14:paraId="2B7F605E" w14:textId="77D31EB7" w:rsidR="00DE682B" w:rsidRPr="00B93E7A" w:rsidRDefault="00733F44" w:rsidP="00DE682B">
      <w:pPr>
        <w:spacing w:after="0" w:line="240" w:lineRule="auto"/>
        <w:ind w:firstLine="709"/>
        <w:jc w:val="both"/>
      </w:pPr>
      <w:r w:rsidRPr="00733F44">
        <w:t>Этот раздел описывает основные элементы пользовательского интерфейса Запоминалка 1.0: основных режимов работы, предназначение окон и экранов, доступные операции.</w:t>
      </w:r>
    </w:p>
    <w:p w14:paraId="7CA0CC21" w14:textId="77777777" w:rsidR="00DE682B" w:rsidRPr="00B93E7A" w:rsidRDefault="00DE682B" w:rsidP="00DE682B">
      <w:pPr>
        <w:spacing w:after="0" w:line="240" w:lineRule="auto"/>
        <w:ind w:firstLine="709"/>
        <w:jc w:val="both"/>
      </w:pPr>
    </w:p>
    <w:p w14:paraId="414E2B9E" w14:textId="701C897B" w:rsidR="00030797" w:rsidRDefault="00DE682B" w:rsidP="00030797">
      <w:pPr>
        <w:pStyle w:val="2"/>
        <w:jc w:val="both"/>
      </w:pPr>
      <w:bookmarkStart w:id="9" w:name="_Toc231371629"/>
      <w:r>
        <w:t>Главное окно программы</w:t>
      </w:r>
      <w:bookmarkEnd w:id="9"/>
    </w:p>
    <w:p w14:paraId="1AC43A6F" w14:textId="77777777" w:rsidR="00030797" w:rsidRDefault="00030797" w:rsidP="00030797">
      <w:pPr>
        <w:spacing w:after="0" w:line="240" w:lineRule="auto"/>
      </w:pPr>
    </w:p>
    <w:p w14:paraId="13A5BEDE" w14:textId="77777777" w:rsidR="00C0575B" w:rsidRDefault="00C0575B" w:rsidP="00030797">
      <w:pPr>
        <w:spacing w:after="0" w:line="240" w:lineRule="auto"/>
      </w:pPr>
    </w:p>
    <w:p w14:paraId="3966D8E2" w14:textId="77777777" w:rsidR="00733F44" w:rsidRDefault="00733F44" w:rsidP="00D13524">
      <w:pPr>
        <w:tabs>
          <w:tab w:val="left" w:pos="1134"/>
        </w:tabs>
        <w:spacing w:after="0" w:line="240" w:lineRule="auto"/>
        <w:ind w:firstLine="709"/>
        <w:jc w:val="both"/>
      </w:pPr>
      <w:r>
        <w:t>Главное окно программы Запоминалка позволяет выполнять следующие операции:</w:t>
      </w:r>
    </w:p>
    <w:p w14:paraId="399B1DCF" w14:textId="77777777" w:rsidR="00733F44" w:rsidRDefault="00733F44" w:rsidP="00D1352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Выбор сложности</w:t>
      </w:r>
    </w:p>
    <w:p w14:paraId="0ED36186" w14:textId="0166EF73" w:rsidR="00733F44" w:rsidRDefault="00733F44" w:rsidP="00D13524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Запуск игры</w:t>
      </w:r>
    </w:p>
    <w:p w14:paraId="64FCBF7B" w14:textId="6E09F211" w:rsidR="00D13524" w:rsidRDefault="00D13524" w:rsidP="00D13524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Главное окно программы показан на рисунке 1.</w:t>
      </w:r>
    </w:p>
    <w:p w14:paraId="53F3B31E" w14:textId="77777777" w:rsidR="00DE682B" w:rsidRDefault="00DE682B" w:rsidP="00D13524">
      <w:pPr>
        <w:spacing w:after="0" w:line="240" w:lineRule="auto"/>
        <w:jc w:val="both"/>
      </w:pPr>
    </w:p>
    <w:p w14:paraId="69100464" w14:textId="41769AF2" w:rsidR="00DE682B" w:rsidRDefault="00375185" w:rsidP="00DE682B">
      <w:pPr>
        <w:spacing w:after="0" w:line="240" w:lineRule="auto"/>
        <w:jc w:val="center"/>
      </w:pPr>
      <w:r w:rsidRPr="00A7024E">
        <w:rPr>
          <w:noProof/>
          <w:szCs w:val="28"/>
        </w:rPr>
        <w:drawing>
          <wp:inline distT="0" distB="0" distL="0" distR="0" wp14:anchorId="7E2308C8" wp14:editId="0506ED2C">
            <wp:extent cx="4005098" cy="5105400"/>
            <wp:effectExtent l="0" t="0" r="0" b="0"/>
            <wp:docPr id="63793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35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7184" cy="512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BB97" w14:textId="77777777" w:rsidR="00DE682B" w:rsidRDefault="00DE682B" w:rsidP="00C0575B">
      <w:pPr>
        <w:spacing w:after="0" w:line="240" w:lineRule="auto"/>
        <w:ind w:firstLine="709"/>
        <w:jc w:val="both"/>
      </w:pPr>
    </w:p>
    <w:p w14:paraId="5585C5A5" w14:textId="1DF5B271" w:rsidR="00DE682B" w:rsidRPr="00DE682B" w:rsidRDefault="00DE682B" w:rsidP="00C0575B">
      <w:pPr>
        <w:spacing w:after="0" w:line="240" w:lineRule="auto"/>
        <w:ind w:firstLine="709"/>
        <w:jc w:val="both"/>
      </w:pPr>
      <w:r>
        <w:t>Рисунок 1 – Главное окно программы</w:t>
      </w:r>
    </w:p>
    <w:p w14:paraId="5D2AE053" w14:textId="3F471A5A" w:rsidR="00C0575B" w:rsidRDefault="00C0575B" w:rsidP="00C0575B">
      <w:pPr>
        <w:spacing w:after="0" w:line="240" w:lineRule="auto"/>
        <w:ind w:firstLine="709"/>
        <w:jc w:val="both"/>
      </w:pPr>
    </w:p>
    <w:p w14:paraId="25CABEDF" w14:textId="77777777" w:rsidR="00D13524" w:rsidRPr="00A306F5" w:rsidRDefault="00D13524" w:rsidP="00C0575B">
      <w:pPr>
        <w:spacing w:after="0" w:line="240" w:lineRule="auto"/>
        <w:ind w:firstLine="709"/>
        <w:jc w:val="both"/>
      </w:pPr>
    </w:p>
    <w:p w14:paraId="6C250C73" w14:textId="3722F7A5" w:rsidR="00165980" w:rsidRDefault="00165980" w:rsidP="00165980">
      <w:pPr>
        <w:spacing w:after="0" w:line="240" w:lineRule="auto"/>
        <w:ind w:firstLine="709"/>
        <w:jc w:val="both"/>
        <w:rPr>
          <w:rFonts w:ascii="Segoe UI" w:hAnsi="Segoe UI" w:cs="Segoe UI"/>
          <w:b/>
          <w:bCs/>
          <w:color w:val="000000"/>
          <w:sz w:val="32"/>
          <w:szCs w:val="32"/>
        </w:rPr>
      </w:pPr>
      <w:r>
        <w:rPr>
          <w:rFonts w:ascii="Segoe UI" w:hAnsi="Segoe UI" w:cs="Segoe UI"/>
          <w:b/>
          <w:bCs/>
          <w:color w:val="000000"/>
          <w:sz w:val="32"/>
          <w:szCs w:val="32"/>
        </w:rPr>
        <w:t>Режим 1 Низкий уровень сложности</w:t>
      </w:r>
    </w:p>
    <w:p w14:paraId="6B4B3E84" w14:textId="77777777" w:rsidR="00165980" w:rsidRDefault="00165980" w:rsidP="00165980">
      <w:pPr>
        <w:spacing w:after="0" w:line="240" w:lineRule="auto"/>
        <w:ind w:firstLine="709"/>
        <w:jc w:val="both"/>
      </w:pPr>
    </w:p>
    <w:p w14:paraId="645B8612" w14:textId="77777777" w:rsidR="00165980" w:rsidRPr="00165980" w:rsidRDefault="00165980" w:rsidP="0016598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color w:val="000000"/>
          <w:szCs w:val="28"/>
        </w:rPr>
        <w:t>Параметры режима:</w:t>
      </w:r>
    </w:p>
    <w:p w14:paraId="263348C4" w14:textId="77777777" w:rsidR="00165980" w:rsidRPr="00165980" w:rsidRDefault="00165980" w:rsidP="00165980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szCs w:val="28"/>
        </w:rPr>
        <w:t>Размер игрового поля: 3×3 (9 ячеек)</w:t>
      </w:r>
    </w:p>
    <w:p w14:paraId="187B5415" w14:textId="77777777" w:rsidR="00165980" w:rsidRPr="00165980" w:rsidRDefault="00165980" w:rsidP="00165980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szCs w:val="28"/>
        </w:rPr>
        <w:t>Время показа кружков: 2 секунды</w:t>
      </w:r>
    </w:p>
    <w:p w14:paraId="4E556B0A" w14:textId="77777777" w:rsidR="00165980" w:rsidRPr="00165980" w:rsidRDefault="00165980" w:rsidP="00165980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szCs w:val="28"/>
        </w:rPr>
        <w:t>Время на ответ: 5 секунд</w:t>
      </w:r>
    </w:p>
    <w:p w14:paraId="3DF84E6D" w14:textId="77777777" w:rsidR="00165980" w:rsidRPr="00165980" w:rsidRDefault="00165980" w:rsidP="00165980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szCs w:val="28"/>
        </w:rPr>
        <w:t>Начальное количество кружков: 1</w:t>
      </w:r>
    </w:p>
    <w:p w14:paraId="79E585BC" w14:textId="77777777" w:rsidR="00165980" w:rsidRPr="00165980" w:rsidRDefault="00165980" w:rsidP="0016598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color w:val="000000"/>
          <w:szCs w:val="28"/>
        </w:rPr>
        <w:t>Описание режима:</w:t>
      </w:r>
    </w:p>
    <w:p w14:paraId="75486AD7" w14:textId="6992888D" w:rsidR="00165980" w:rsidRDefault="00165980" w:rsidP="00165980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165980">
        <w:rPr>
          <w:rFonts w:cs="Times New Roman"/>
          <w:color w:val="000000"/>
          <w:szCs w:val="28"/>
        </w:rPr>
        <w:t>Режим «Низкий уровень сложности» предназначен для начинающих пользователей, детей, пожилых людей и всех, кто впервые знакомится с программой. Небольшое поле 3×3 позволяет легко охватить взглядом все ячейки, а увеличенное время показа (2 секунды) и время на ответ (5 секунд) дают возможность спокойно запомнить расположение кружков и отметить их без спешки.</w:t>
      </w:r>
    </w:p>
    <w:p w14:paraId="358D6F33" w14:textId="4354006D" w:rsidR="00165980" w:rsidRDefault="00165980" w:rsidP="00165980">
      <w:pPr>
        <w:spacing w:after="0" w:line="240" w:lineRule="auto"/>
        <w:ind w:firstLine="709"/>
        <w:jc w:val="both"/>
      </w:pPr>
      <w:r>
        <w:rPr>
          <w:rFonts w:cs="Times New Roman"/>
          <w:color w:val="000000"/>
          <w:szCs w:val="28"/>
        </w:rPr>
        <w:t>На рисунке 2 показана работы программы с низким уровнем сложности.</w:t>
      </w:r>
    </w:p>
    <w:p w14:paraId="7637A985" w14:textId="77777777" w:rsidR="00165980" w:rsidRDefault="00165980" w:rsidP="00165980">
      <w:pPr>
        <w:spacing w:after="0" w:line="240" w:lineRule="auto"/>
        <w:ind w:firstLine="709"/>
        <w:jc w:val="both"/>
      </w:pPr>
    </w:p>
    <w:p w14:paraId="2838C94C" w14:textId="616790BB" w:rsidR="00165980" w:rsidRDefault="00375185" w:rsidP="00165980">
      <w:pPr>
        <w:spacing w:after="0" w:line="240" w:lineRule="auto"/>
        <w:ind w:firstLine="709"/>
        <w:jc w:val="center"/>
      </w:pPr>
      <w:r w:rsidRPr="00A7024E">
        <w:rPr>
          <w:noProof/>
        </w:rPr>
        <w:drawing>
          <wp:inline distT="0" distB="0" distL="0" distR="0" wp14:anchorId="5D28420E" wp14:editId="5ADE4427">
            <wp:extent cx="3977758" cy="5143500"/>
            <wp:effectExtent l="0" t="0" r="3810" b="0"/>
            <wp:docPr id="415426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26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4782" cy="51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FCFD" w14:textId="77777777" w:rsidR="00165980" w:rsidRDefault="00165980" w:rsidP="00165980">
      <w:pPr>
        <w:spacing w:after="0" w:line="240" w:lineRule="auto"/>
        <w:ind w:firstLine="709"/>
        <w:jc w:val="both"/>
      </w:pPr>
    </w:p>
    <w:p w14:paraId="506F576A" w14:textId="65448EB4" w:rsidR="00165980" w:rsidRDefault="00165980" w:rsidP="00165980">
      <w:pPr>
        <w:spacing w:after="0" w:line="240" w:lineRule="auto"/>
        <w:ind w:firstLine="709"/>
        <w:jc w:val="both"/>
      </w:pPr>
      <w:r>
        <w:t xml:space="preserve">Рисунок 2 – </w:t>
      </w:r>
      <w:r>
        <w:rPr>
          <w:rFonts w:cs="Times New Roman"/>
          <w:color w:val="000000"/>
          <w:szCs w:val="28"/>
        </w:rPr>
        <w:t>Работы программы с низким уровнем сложности</w:t>
      </w:r>
      <w:r>
        <w:t xml:space="preserve"> </w:t>
      </w:r>
      <w:r>
        <w:br w:type="page"/>
      </w:r>
    </w:p>
    <w:p w14:paraId="5A796056" w14:textId="40AA4CCF" w:rsidR="00165980" w:rsidRDefault="00165980" w:rsidP="00165980">
      <w:pPr>
        <w:spacing w:after="0" w:line="240" w:lineRule="auto"/>
        <w:ind w:firstLine="709"/>
        <w:jc w:val="both"/>
        <w:rPr>
          <w:rFonts w:ascii="Segoe UI" w:hAnsi="Segoe UI" w:cs="Segoe UI"/>
          <w:b/>
          <w:bCs/>
          <w:color w:val="000000"/>
          <w:sz w:val="32"/>
          <w:szCs w:val="32"/>
        </w:rPr>
      </w:pPr>
      <w:bookmarkStart w:id="10" w:name="f48a4757-6aa3-41ca-a2a2-2e8716b9d780"/>
      <w:bookmarkEnd w:id="10"/>
      <w:r>
        <w:rPr>
          <w:rFonts w:ascii="Segoe UI" w:hAnsi="Segoe UI" w:cs="Segoe UI"/>
          <w:b/>
          <w:bCs/>
          <w:color w:val="000000"/>
          <w:sz w:val="32"/>
          <w:szCs w:val="32"/>
        </w:rPr>
        <w:lastRenderedPageBreak/>
        <w:t>Режим 2 Средний уровень сложности</w:t>
      </w:r>
    </w:p>
    <w:p w14:paraId="6051689B" w14:textId="2E26E01F" w:rsidR="00165980" w:rsidRDefault="00165980" w:rsidP="00165980">
      <w:pPr>
        <w:spacing w:after="0" w:line="240" w:lineRule="auto"/>
        <w:ind w:firstLine="709"/>
        <w:jc w:val="both"/>
        <w:rPr>
          <w:rFonts w:ascii="Segoe UI" w:hAnsi="Segoe UI" w:cs="Segoe UI"/>
          <w:b/>
          <w:bCs/>
          <w:color w:val="000000"/>
          <w:sz w:val="32"/>
          <w:szCs w:val="32"/>
        </w:rPr>
      </w:pPr>
    </w:p>
    <w:p w14:paraId="2470C8A0" w14:textId="77777777" w:rsidR="00165980" w:rsidRDefault="00165980" w:rsidP="00165980">
      <w:pPr>
        <w:spacing w:after="0" w:line="240" w:lineRule="auto"/>
        <w:ind w:firstLine="709"/>
        <w:jc w:val="both"/>
      </w:pPr>
    </w:p>
    <w:p w14:paraId="7D71B37B" w14:textId="77777777" w:rsidR="00165980" w:rsidRPr="00165980" w:rsidRDefault="00165980" w:rsidP="0016598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color w:val="000000"/>
          <w:szCs w:val="28"/>
        </w:rPr>
        <w:t>Параметры режима:</w:t>
      </w:r>
    </w:p>
    <w:p w14:paraId="0DFF79A3" w14:textId="77777777" w:rsidR="00165980" w:rsidRPr="00165980" w:rsidRDefault="00165980" w:rsidP="00165980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szCs w:val="28"/>
        </w:rPr>
        <w:t>Размер игрового поля: 4×4 (16 ячеек)</w:t>
      </w:r>
    </w:p>
    <w:p w14:paraId="1CEA10BF" w14:textId="77777777" w:rsidR="00165980" w:rsidRPr="00165980" w:rsidRDefault="00165980" w:rsidP="00165980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szCs w:val="28"/>
        </w:rPr>
        <w:t>Время показа кружков: 1,5 секунды</w:t>
      </w:r>
    </w:p>
    <w:p w14:paraId="5A914182" w14:textId="77777777" w:rsidR="00165980" w:rsidRPr="00165980" w:rsidRDefault="00165980" w:rsidP="00165980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szCs w:val="28"/>
        </w:rPr>
        <w:t>Время на ответ: 4 секунды</w:t>
      </w:r>
    </w:p>
    <w:p w14:paraId="118AF511" w14:textId="77777777" w:rsidR="00165980" w:rsidRPr="00165980" w:rsidRDefault="00165980" w:rsidP="00165980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szCs w:val="28"/>
        </w:rPr>
        <w:t>Начальное количество кружков: 2</w:t>
      </w:r>
    </w:p>
    <w:p w14:paraId="1AE842AD" w14:textId="77777777" w:rsidR="00165980" w:rsidRPr="00165980" w:rsidRDefault="00165980" w:rsidP="0016598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color w:val="000000"/>
          <w:szCs w:val="28"/>
        </w:rPr>
        <w:t>Описание режима:</w:t>
      </w:r>
    </w:p>
    <w:p w14:paraId="5B52B4D9" w14:textId="77777777" w:rsidR="00165980" w:rsidRPr="00165980" w:rsidRDefault="00165980" w:rsidP="0016598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color w:val="000000"/>
          <w:szCs w:val="28"/>
        </w:rPr>
        <w:t>Режим «Средний уровень сложности» предназначен для пользователей, уже освоивших низкий уровень и желающих увеличить нагрузку. Поле 4×4 содержит 16 ячеек, что требует более широкого охвата вниманием. Уменьшенное время показа (1,5 секунды) и время на ответ (4 секунды) повышают сложность и тренируют скорость запоминания и принятия решений.</w:t>
      </w:r>
    </w:p>
    <w:p w14:paraId="232C1020" w14:textId="1C913A46" w:rsidR="00165980" w:rsidRDefault="00165980" w:rsidP="00165980">
      <w:pPr>
        <w:spacing w:after="0" w:line="240" w:lineRule="auto"/>
        <w:ind w:firstLine="709"/>
        <w:jc w:val="both"/>
      </w:pPr>
      <w:r>
        <w:rPr>
          <w:rFonts w:cs="Times New Roman"/>
          <w:color w:val="000000"/>
          <w:szCs w:val="28"/>
        </w:rPr>
        <w:t>На рисунке 3 показана работы программы со средним уровнем сложности.</w:t>
      </w:r>
    </w:p>
    <w:p w14:paraId="0EF0C60C" w14:textId="77777777" w:rsidR="00165980" w:rsidRDefault="00165980" w:rsidP="00165980">
      <w:pPr>
        <w:spacing w:after="0" w:line="240" w:lineRule="auto"/>
        <w:ind w:firstLine="709"/>
        <w:jc w:val="both"/>
      </w:pPr>
    </w:p>
    <w:p w14:paraId="4FAE6ECA" w14:textId="39BEBEFA" w:rsidR="00165980" w:rsidRDefault="00375185" w:rsidP="00165980">
      <w:pPr>
        <w:spacing w:after="0" w:line="240" w:lineRule="auto"/>
        <w:ind w:firstLine="709"/>
        <w:jc w:val="center"/>
      </w:pPr>
      <w:r w:rsidRPr="00A7024E">
        <w:rPr>
          <w:noProof/>
        </w:rPr>
        <w:drawing>
          <wp:inline distT="0" distB="0" distL="0" distR="0" wp14:anchorId="65B14C78" wp14:editId="08594C34">
            <wp:extent cx="3926730" cy="5038725"/>
            <wp:effectExtent l="0" t="0" r="0" b="0"/>
            <wp:docPr id="241517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17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4139" cy="507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9BF5" w14:textId="77777777" w:rsidR="00165980" w:rsidRDefault="00165980" w:rsidP="00165980">
      <w:pPr>
        <w:spacing w:after="0" w:line="240" w:lineRule="auto"/>
        <w:ind w:firstLine="709"/>
        <w:jc w:val="both"/>
      </w:pPr>
    </w:p>
    <w:p w14:paraId="45EA6C56" w14:textId="2EB22FB1" w:rsidR="00165980" w:rsidRDefault="00165980" w:rsidP="00165980">
      <w:pPr>
        <w:spacing w:after="0" w:line="240" w:lineRule="auto"/>
        <w:ind w:firstLine="709"/>
        <w:jc w:val="both"/>
      </w:pPr>
      <w:r>
        <w:t xml:space="preserve">Рисунок 3 – </w:t>
      </w:r>
      <w:r>
        <w:rPr>
          <w:rFonts w:cs="Times New Roman"/>
          <w:color w:val="000000"/>
          <w:szCs w:val="28"/>
        </w:rPr>
        <w:t>Работы программы с низким уровнем сложности</w:t>
      </w:r>
      <w:r>
        <w:t xml:space="preserve"> </w:t>
      </w:r>
      <w:r>
        <w:br w:type="page"/>
      </w:r>
    </w:p>
    <w:p w14:paraId="4D4AFF00" w14:textId="15CD60EB" w:rsidR="00165980" w:rsidRDefault="00165980" w:rsidP="00165980">
      <w:pPr>
        <w:spacing w:after="0" w:line="240" w:lineRule="auto"/>
        <w:ind w:firstLine="709"/>
        <w:jc w:val="both"/>
        <w:rPr>
          <w:rFonts w:ascii="Segoe UI" w:hAnsi="Segoe UI" w:cs="Segoe UI"/>
          <w:b/>
          <w:bCs/>
          <w:color w:val="000000"/>
          <w:sz w:val="32"/>
          <w:szCs w:val="32"/>
        </w:rPr>
      </w:pPr>
      <w:bookmarkStart w:id="11" w:name="d650e0df-08c5-4fda-93e1-3fb2fce4e800"/>
      <w:bookmarkEnd w:id="11"/>
      <w:r>
        <w:rPr>
          <w:rFonts w:ascii="Segoe UI" w:hAnsi="Segoe UI" w:cs="Segoe UI"/>
          <w:b/>
          <w:bCs/>
          <w:color w:val="000000"/>
          <w:sz w:val="32"/>
          <w:szCs w:val="32"/>
        </w:rPr>
        <w:lastRenderedPageBreak/>
        <w:t>Режим 3 Высокий уровень сложности</w:t>
      </w:r>
    </w:p>
    <w:p w14:paraId="030BD318" w14:textId="77ADEA46" w:rsidR="00165980" w:rsidRDefault="00165980" w:rsidP="00165980">
      <w:pPr>
        <w:spacing w:after="0" w:line="240" w:lineRule="auto"/>
        <w:ind w:firstLine="709"/>
        <w:jc w:val="both"/>
        <w:rPr>
          <w:rFonts w:ascii="Segoe UI" w:hAnsi="Segoe UI" w:cs="Segoe UI"/>
          <w:b/>
          <w:bCs/>
          <w:color w:val="000000"/>
          <w:sz w:val="32"/>
          <w:szCs w:val="32"/>
        </w:rPr>
      </w:pPr>
    </w:p>
    <w:p w14:paraId="6601863A" w14:textId="77777777" w:rsidR="00165980" w:rsidRDefault="00165980" w:rsidP="00165980">
      <w:pPr>
        <w:spacing w:after="0" w:line="240" w:lineRule="auto"/>
        <w:ind w:firstLine="709"/>
        <w:jc w:val="both"/>
      </w:pPr>
    </w:p>
    <w:p w14:paraId="51258215" w14:textId="77777777" w:rsidR="00165980" w:rsidRPr="00165980" w:rsidRDefault="00165980" w:rsidP="0016598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color w:val="000000"/>
          <w:szCs w:val="28"/>
        </w:rPr>
        <w:t>Параметры режима:</w:t>
      </w:r>
    </w:p>
    <w:p w14:paraId="26FC4CBA" w14:textId="77777777" w:rsidR="00165980" w:rsidRPr="00165980" w:rsidRDefault="00165980" w:rsidP="00165980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szCs w:val="28"/>
        </w:rPr>
        <w:t>Размер игрового поля: 5×5 (25 ячеек)</w:t>
      </w:r>
    </w:p>
    <w:p w14:paraId="38184108" w14:textId="77777777" w:rsidR="00165980" w:rsidRPr="00165980" w:rsidRDefault="00165980" w:rsidP="00165980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szCs w:val="28"/>
        </w:rPr>
        <w:t>Время показа кружков: 1 секунда</w:t>
      </w:r>
    </w:p>
    <w:p w14:paraId="158391FF" w14:textId="77777777" w:rsidR="00165980" w:rsidRPr="00165980" w:rsidRDefault="00165980" w:rsidP="00165980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szCs w:val="28"/>
        </w:rPr>
        <w:t>Время на ответ: 3 секунды</w:t>
      </w:r>
    </w:p>
    <w:p w14:paraId="73849F0D" w14:textId="77777777" w:rsidR="00165980" w:rsidRPr="00165980" w:rsidRDefault="00165980" w:rsidP="00165980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szCs w:val="28"/>
        </w:rPr>
        <w:t>Начальное количество кружков: 3</w:t>
      </w:r>
    </w:p>
    <w:p w14:paraId="41D6B780" w14:textId="77777777" w:rsidR="00165980" w:rsidRPr="00165980" w:rsidRDefault="00165980" w:rsidP="0016598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65980">
        <w:rPr>
          <w:rFonts w:cs="Times New Roman"/>
          <w:color w:val="000000"/>
          <w:szCs w:val="28"/>
        </w:rPr>
        <w:t>Описание режима:</w:t>
      </w:r>
    </w:p>
    <w:p w14:paraId="654A740D" w14:textId="36A79C2E" w:rsidR="00165980" w:rsidRDefault="00165980" w:rsidP="00165980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165980">
        <w:rPr>
          <w:rFonts w:cs="Times New Roman"/>
          <w:color w:val="000000"/>
          <w:szCs w:val="28"/>
        </w:rPr>
        <w:t>Режим «Высокий уровень сложности» предназначен для опытных пользователей, желающих получить максимальную нагрузку на память и внимание. Поле 5×5 содержит 25 ячеек, что требует максимальной концентрации и широкого угла обзора. Минимальное время показа (1 секунда) и время на ответ (3 секунды) создают условия, близкие к стрессовым, что даёт наилучший тренировочный эффект.</w:t>
      </w:r>
    </w:p>
    <w:p w14:paraId="571F5F29" w14:textId="5EAF9DCC" w:rsidR="00165980" w:rsidRPr="00165980" w:rsidRDefault="00165980" w:rsidP="0016598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color w:val="000000"/>
          <w:szCs w:val="28"/>
        </w:rPr>
        <w:t>На рисунке 3 показана работы программы с высоким уровнем сложности.</w:t>
      </w:r>
    </w:p>
    <w:p w14:paraId="74530CA8" w14:textId="77777777" w:rsidR="00165980" w:rsidRDefault="00165980" w:rsidP="00165980">
      <w:pPr>
        <w:spacing w:after="0" w:line="240" w:lineRule="auto"/>
        <w:ind w:firstLine="709"/>
        <w:jc w:val="both"/>
      </w:pPr>
    </w:p>
    <w:p w14:paraId="74ABB854" w14:textId="2F1574FF" w:rsidR="00F90E8B" w:rsidRDefault="00375185" w:rsidP="00165980">
      <w:pPr>
        <w:pStyle w:val="ac"/>
        <w:tabs>
          <w:tab w:val="left" w:pos="1134"/>
        </w:tabs>
        <w:spacing w:after="0" w:line="240" w:lineRule="auto"/>
        <w:ind w:left="0" w:firstLine="709"/>
        <w:jc w:val="center"/>
      </w:pPr>
      <w:r w:rsidRPr="00A7024E">
        <w:rPr>
          <w:noProof/>
        </w:rPr>
        <w:drawing>
          <wp:inline distT="0" distB="0" distL="0" distR="0" wp14:anchorId="7159DE2D" wp14:editId="2F04EB39">
            <wp:extent cx="3797661" cy="4886325"/>
            <wp:effectExtent l="0" t="0" r="0" b="0"/>
            <wp:docPr id="189406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68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511" cy="491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94FD" w14:textId="77777777" w:rsidR="00375185" w:rsidRPr="00F90E8B" w:rsidRDefault="00375185" w:rsidP="00165980">
      <w:pPr>
        <w:pStyle w:val="ac"/>
        <w:tabs>
          <w:tab w:val="left" w:pos="1134"/>
        </w:tabs>
        <w:spacing w:after="0" w:line="240" w:lineRule="auto"/>
        <w:ind w:left="0" w:firstLine="709"/>
        <w:jc w:val="center"/>
      </w:pPr>
    </w:p>
    <w:p w14:paraId="78B75053" w14:textId="3291503C" w:rsidR="000036C6" w:rsidRPr="00F90E8B" w:rsidRDefault="00165980" w:rsidP="00165980">
      <w:pPr>
        <w:spacing w:after="0" w:line="240" w:lineRule="auto"/>
        <w:ind w:firstLine="709"/>
        <w:jc w:val="both"/>
      </w:pPr>
      <w:r>
        <w:rPr>
          <w:rFonts w:cs="Times New Roman"/>
          <w:color w:val="000000"/>
          <w:szCs w:val="28"/>
        </w:rPr>
        <w:t>Рисунок 4 – Работы программы с низким уровнем сложности</w:t>
      </w:r>
    </w:p>
    <w:p w14:paraId="08BE7DB3" w14:textId="12458609" w:rsidR="00D50CC4" w:rsidRDefault="00D50CC4" w:rsidP="00457D8A">
      <w:pPr>
        <w:spacing w:after="0" w:line="240" w:lineRule="auto"/>
      </w:pPr>
    </w:p>
    <w:p w14:paraId="1033C277" w14:textId="77777777" w:rsidR="00165980" w:rsidRPr="00F90E8B" w:rsidRDefault="00165980" w:rsidP="00457D8A">
      <w:pPr>
        <w:spacing w:after="0" w:line="240" w:lineRule="auto"/>
      </w:pPr>
    </w:p>
    <w:p w14:paraId="3592CF97" w14:textId="5DC02725" w:rsidR="00165980" w:rsidRDefault="00165980" w:rsidP="00165980">
      <w:pPr>
        <w:spacing w:after="0" w:line="240" w:lineRule="auto"/>
        <w:ind w:firstLine="709"/>
        <w:jc w:val="both"/>
        <w:rPr>
          <w:rFonts w:ascii="Segoe UI" w:hAnsi="Segoe UI" w:cs="Segoe UI"/>
          <w:b/>
          <w:bCs/>
          <w:color w:val="000000"/>
          <w:sz w:val="32"/>
          <w:szCs w:val="32"/>
        </w:rPr>
      </w:pPr>
      <w:r w:rsidRPr="00165980">
        <w:rPr>
          <w:rFonts w:ascii="Segoe UI" w:hAnsi="Segoe UI" w:cs="Segoe UI"/>
          <w:b/>
          <w:bCs/>
          <w:color w:val="000000"/>
          <w:sz w:val="32"/>
          <w:szCs w:val="32"/>
        </w:rPr>
        <w:t>Как эффективно тренировать память.</w:t>
      </w:r>
    </w:p>
    <w:p w14:paraId="4DFBE4DF" w14:textId="77777777" w:rsidR="00165980" w:rsidRPr="00165980" w:rsidRDefault="00165980" w:rsidP="00165980">
      <w:pPr>
        <w:spacing w:after="0" w:line="240" w:lineRule="auto"/>
        <w:ind w:firstLine="709"/>
        <w:jc w:val="both"/>
        <w:rPr>
          <w:rFonts w:ascii="Segoe UI" w:hAnsi="Segoe UI" w:cs="Segoe UI"/>
          <w:b/>
          <w:bCs/>
          <w:color w:val="000000"/>
          <w:sz w:val="32"/>
          <w:szCs w:val="32"/>
        </w:rPr>
      </w:pPr>
    </w:p>
    <w:p w14:paraId="5C32A394" w14:textId="77777777" w:rsidR="00165980" w:rsidRDefault="00165980" w:rsidP="00165980">
      <w:pPr>
        <w:spacing w:after="0" w:line="240" w:lineRule="auto"/>
        <w:ind w:firstLine="709"/>
        <w:jc w:val="both"/>
      </w:pPr>
      <w:r>
        <w:t>Для достижения максимального результата при использовании программы «Запоминалка» рекомендуется соблюдать следующие принципы:</w:t>
      </w:r>
    </w:p>
    <w:p w14:paraId="1DBA48CC" w14:textId="77777777" w:rsidR="00165980" w:rsidRDefault="00165980" w:rsidP="00165980">
      <w:pPr>
        <w:spacing w:after="0" w:line="240" w:lineRule="auto"/>
        <w:ind w:firstLine="709"/>
        <w:jc w:val="both"/>
      </w:pPr>
      <w:r>
        <w:t>Принцип регулярности:</w:t>
      </w:r>
    </w:p>
    <w:p w14:paraId="0E878065" w14:textId="77777777" w:rsidR="00165980" w:rsidRDefault="00165980" w:rsidP="00165980">
      <w:pPr>
        <w:spacing w:after="0" w:line="240" w:lineRule="auto"/>
        <w:ind w:firstLine="709"/>
        <w:jc w:val="both"/>
      </w:pPr>
      <w:r>
        <w:t>Тренируйтесь ежедневно по 10–15 минут.</w:t>
      </w:r>
    </w:p>
    <w:p w14:paraId="7F5564B3" w14:textId="77777777" w:rsidR="00165980" w:rsidRDefault="00165980" w:rsidP="00165980">
      <w:pPr>
        <w:spacing w:after="0" w:line="240" w:lineRule="auto"/>
        <w:ind w:firstLine="709"/>
        <w:jc w:val="both"/>
      </w:pPr>
      <w:r>
        <w:t>Лучше заниматься каждый день по 10 минут, чем один раз в неделю по 2 часа.</w:t>
      </w:r>
    </w:p>
    <w:p w14:paraId="0A052835" w14:textId="77777777" w:rsidR="00165980" w:rsidRDefault="00165980" w:rsidP="00165980">
      <w:pPr>
        <w:spacing w:after="0" w:line="240" w:lineRule="auto"/>
        <w:ind w:firstLine="709"/>
        <w:jc w:val="both"/>
      </w:pPr>
      <w:r>
        <w:t>Пропуск тренировки не должен превышать 1–2 дней, иначе прогресс замедляется.</w:t>
      </w:r>
    </w:p>
    <w:p w14:paraId="02E4326E" w14:textId="77777777" w:rsidR="00165980" w:rsidRDefault="00165980" w:rsidP="00165980">
      <w:pPr>
        <w:spacing w:after="0" w:line="240" w:lineRule="auto"/>
        <w:ind w:firstLine="709"/>
        <w:jc w:val="both"/>
      </w:pPr>
      <w:r>
        <w:t>Принцип прогрессивной нагрузки:</w:t>
      </w:r>
    </w:p>
    <w:p w14:paraId="076F49C8" w14:textId="77777777" w:rsidR="00165980" w:rsidRDefault="00165980" w:rsidP="00165980">
      <w:pPr>
        <w:spacing w:after="0" w:line="240" w:lineRule="auto"/>
        <w:ind w:firstLine="709"/>
        <w:jc w:val="both"/>
      </w:pPr>
      <w:r>
        <w:t>Начинайте с Низкого уровня сложности, даже если вам кажется, что это слишком просто.</w:t>
      </w:r>
    </w:p>
    <w:p w14:paraId="536E2A64" w14:textId="77777777" w:rsidR="00165980" w:rsidRDefault="00165980" w:rsidP="00165980">
      <w:pPr>
        <w:spacing w:after="0" w:line="240" w:lineRule="auto"/>
        <w:ind w:firstLine="709"/>
        <w:jc w:val="both"/>
      </w:pPr>
      <w:r>
        <w:t>Переходите на следующий уровень только после 3–5 уверенных побед на текущем уровне.</w:t>
      </w:r>
    </w:p>
    <w:p w14:paraId="445D19A8" w14:textId="77777777" w:rsidR="00165980" w:rsidRDefault="00165980" w:rsidP="00165980">
      <w:pPr>
        <w:spacing w:after="0" w:line="240" w:lineRule="auto"/>
        <w:ind w:firstLine="709"/>
        <w:jc w:val="both"/>
      </w:pPr>
      <w:r>
        <w:t>Не задерживайтесь на одном уровне дольше 2–3 недель — нагрузка должна постепенно расти.</w:t>
      </w:r>
    </w:p>
    <w:p w14:paraId="42AE1CB2" w14:textId="77777777" w:rsidR="00165980" w:rsidRDefault="00165980" w:rsidP="00165980">
      <w:pPr>
        <w:spacing w:after="0" w:line="240" w:lineRule="auto"/>
        <w:ind w:firstLine="709"/>
        <w:jc w:val="both"/>
      </w:pPr>
      <w:r>
        <w:t>Принцип осознанного запоминания:</w:t>
      </w:r>
    </w:p>
    <w:p w14:paraId="2C8FAA43" w14:textId="77777777" w:rsidR="00165980" w:rsidRDefault="00165980" w:rsidP="00165980">
      <w:pPr>
        <w:spacing w:after="0" w:line="240" w:lineRule="auto"/>
        <w:ind w:firstLine="709"/>
        <w:jc w:val="both"/>
      </w:pPr>
      <w:r>
        <w:t>Не просто смотрите на кружки, а проговаривайте про себя их расположение («верхний левый угол», «центр», «справа внизу»).</w:t>
      </w:r>
    </w:p>
    <w:p w14:paraId="1E839EC3" w14:textId="77777777" w:rsidR="00165980" w:rsidRDefault="00165980" w:rsidP="00165980">
      <w:pPr>
        <w:spacing w:after="0" w:line="240" w:lineRule="auto"/>
        <w:ind w:firstLine="709"/>
        <w:jc w:val="both"/>
      </w:pPr>
      <w:r>
        <w:t>Используйте ассоциации: мысленно связывайте расположение кружков с какими-либо образами или фигурами.</w:t>
      </w:r>
    </w:p>
    <w:p w14:paraId="3A6E7130" w14:textId="77777777" w:rsidR="00165980" w:rsidRDefault="00165980" w:rsidP="00165980">
      <w:pPr>
        <w:spacing w:after="0" w:line="240" w:lineRule="auto"/>
        <w:ind w:firstLine="709"/>
        <w:jc w:val="both"/>
      </w:pPr>
      <w:r>
        <w:t>После того как кружки исчезли, мысленно восстановите их расположение перед тем, как начать отмечать.</w:t>
      </w:r>
    </w:p>
    <w:p w14:paraId="39F909D1" w14:textId="77777777" w:rsidR="00165980" w:rsidRDefault="00165980" w:rsidP="00165980">
      <w:pPr>
        <w:spacing w:after="0" w:line="240" w:lineRule="auto"/>
        <w:ind w:firstLine="709"/>
        <w:jc w:val="both"/>
      </w:pPr>
      <w:r>
        <w:t>Принцип контроля усталости:</w:t>
      </w:r>
    </w:p>
    <w:p w14:paraId="21FA666D" w14:textId="77777777" w:rsidR="00165980" w:rsidRDefault="00165980" w:rsidP="00165980">
      <w:pPr>
        <w:spacing w:after="0" w:line="240" w:lineRule="auto"/>
        <w:ind w:firstLine="709"/>
        <w:jc w:val="both"/>
      </w:pPr>
      <w:r>
        <w:t>При появлении чувства усталости в глазах или головной боли немедленно прекратите тренировку.</w:t>
      </w:r>
    </w:p>
    <w:p w14:paraId="1E3832B9" w14:textId="77777777" w:rsidR="00165980" w:rsidRDefault="00165980" w:rsidP="00165980">
      <w:pPr>
        <w:spacing w:after="0" w:line="240" w:lineRule="auto"/>
        <w:ind w:firstLine="709"/>
        <w:jc w:val="both"/>
      </w:pPr>
      <w:r>
        <w:t>Максимальная продолжительность одной тренировки — 20 минут.</w:t>
      </w:r>
    </w:p>
    <w:p w14:paraId="6CFEB5DA" w14:textId="77777777" w:rsidR="00165980" w:rsidRDefault="00165980" w:rsidP="00165980">
      <w:pPr>
        <w:spacing w:after="0" w:line="240" w:lineRule="auto"/>
        <w:ind w:firstLine="709"/>
        <w:jc w:val="both"/>
      </w:pPr>
      <w:r>
        <w:t>Делайте перерыв между раундами (2–3 минуты) после 5–7 раундов подряд.</w:t>
      </w:r>
    </w:p>
    <w:p w14:paraId="71DB32F2" w14:textId="4E8CDAB0" w:rsidR="00165980" w:rsidRDefault="00165980" w:rsidP="00165980">
      <w:pPr>
        <w:spacing w:after="0" w:line="240" w:lineRule="auto"/>
        <w:jc w:val="both"/>
      </w:pPr>
    </w:p>
    <w:p w14:paraId="1F23F91D" w14:textId="1C8C1245" w:rsidR="00165980" w:rsidRDefault="00165980" w:rsidP="00165980">
      <w:pPr>
        <w:spacing w:after="0" w:line="240" w:lineRule="auto"/>
        <w:ind w:firstLine="709"/>
        <w:jc w:val="both"/>
        <w:rPr>
          <w:rFonts w:ascii="Segoe UI" w:hAnsi="Segoe UI" w:cs="Segoe UI"/>
          <w:b/>
          <w:bCs/>
          <w:color w:val="000000"/>
          <w:sz w:val="32"/>
          <w:szCs w:val="32"/>
        </w:rPr>
      </w:pPr>
      <w:r w:rsidRPr="00165980">
        <w:rPr>
          <w:rFonts w:ascii="Segoe UI" w:hAnsi="Segoe UI" w:cs="Segoe UI"/>
          <w:b/>
          <w:bCs/>
          <w:color w:val="000000"/>
          <w:sz w:val="32"/>
          <w:szCs w:val="32"/>
        </w:rPr>
        <w:t>Как быстро запоминать расположение объектов</w:t>
      </w:r>
    </w:p>
    <w:p w14:paraId="44A59B5C" w14:textId="77777777" w:rsidR="00165980" w:rsidRPr="00165980" w:rsidRDefault="00165980" w:rsidP="00165980">
      <w:pPr>
        <w:spacing w:after="0" w:line="240" w:lineRule="auto"/>
        <w:ind w:firstLine="709"/>
        <w:jc w:val="both"/>
        <w:rPr>
          <w:rFonts w:ascii="Segoe UI" w:hAnsi="Segoe UI" w:cs="Segoe UI"/>
          <w:b/>
          <w:bCs/>
          <w:color w:val="000000"/>
          <w:sz w:val="32"/>
          <w:szCs w:val="32"/>
        </w:rPr>
      </w:pPr>
    </w:p>
    <w:p w14:paraId="4218A0DB" w14:textId="77777777" w:rsidR="00165980" w:rsidRDefault="00165980" w:rsidP="00165980">
      <w:pPr>
        <w:spacing w:after="0" w:line="240" w:lineRule="auto"/>
        <w:ind w:firstLine="709"/>
        <w:jc w:val="both"/>
      </w:pPr>
      <w:r>
        <w:t>Для ускорения процесса запоминания используйте следующие техники:</w:t>
      </w:r>
    </w:p>
    <w:p w14:paraId="45DFCACC" w14:textId="77777777" w:rsidR="00165980" w:rsidRDefault="00165980" w:rsidP="00165980">
      <w:pPr>
        <w:spacing w:after="0" w:line="240" w:lineRule="auto"/>
        <w:ind w:firstLine="709"/>
        <w:jc w:val="both"/>
      </w:pPr>
      <w:r>
        <w:t>Техника 1: Сканирование по строкам</w:t>
      </w:r>
    </w:p>
    <w:p w14:paraId="3573DAC3" w14:textId="77777777" w:rsidR="00165980" w:rsidRDefault="00165980" w:rsidP="00165980">
      <w:pPr>
        <w:spacing w:after="0" w:line="240" w:lineRule="auto"/>
        <w:ind w:firstLine="709"/>
        <w:jc w:val="both"/>
      </w:pPr>
      <w:r>
        <w:t>Запоминайте кружки построчно: сначала проверьте все ячейки первой строки, затем второй и т.д.</w:t>
      </w:r>
    </w:p>
    <w:p w14:paraId="389C3ED6" w14:textId="77777777" w:rsidR="00165980" w:rsidRDefault="00165980" w:rsidP="00165980">
      <w:pPr>
        <w:spacing w:after="0" w:line="240" w:lineRule="auto"/>
        <w:ind w:firstLine="709"/>
        <w:jc w:val="both"/>
      </w:pPr>
      <w:r>
        <w:t>Мысленно отмечайте: «В 1-й строке кружков нет, во 2-й строке есть кружок в 3-м столбце, в 3-й строке...»</w:t>
      </w:r>
    </w:p>
    <w:p w14:paraId="5D2362F8" w14:textId="77777777" w:rsidR="00165980" w:rsidRDefault="00165980" w:rsidP="00165980">
      <w:pPr>
        <w:spacing w:after="0" w:line="240" w:lineRule="auto"/>
        <w:ind w:firstLine="709"/>
        <w:jc w:val="both"/>
      </w:pPr>
      <w:r>
        <w:t>Техника 2: Сканирование по столбцам</w:t>
      </w:r>
    </w:p>
    <w:p w14:paraId="3198AC05" w14:textId="77777777" w:rsidR="00165980" w:rsidRDefault="00165980" w:rsidP="00165980">
      <w:pPr>
        <w:spacing w:after="0" w:line="240" w:lineRule="auto"/>
        <w:ind w:firstLine="709"/>
        <w:jc w:val="both"/>
      </w:pPr>
      <w:r>
        <w:t>Аналогично технике 1, но запоминание идёт по столбцам сверху вниз.</w:t>
      </w:r>
    </w:p>
    <w:p w14:paraId="490C132F" w14:textId="77777777" w:rsidR="00165980" w:rsidRDefault="00165980" w:rsidP="00165980">
      <w:pPr>
        <w:spacing w:after="0" w:line="240" w:lineRule="auto"/>
        <w:ind w:firstLine="709"/>
        <w:jc w:val="both"/>
      </w:pPr>
      <w:r>
        <w:t>Удобно для поля 5×5, где столбцов больше, чем строк.</w:t>
      </w:r>
    </w:p>
    <w:p w14:paraId="6F48C3F8" w14:textId="77777777" w:rsidR="00165980" w:rsidRDefault="00165980" w:rsidP="00165980">
      <w:pPr>
        <w:spacing w:after="0" w:line="240" w:lineRule="auto"/>
        <w:ind w:firstLine="709"/>
        <w:jc w:val="both"/>
      </w:pPr>
      <w:r>
        <w:t>Техника 3: Визуализация фигур</w:t>
      </w:r>
    </w:p>
    <w:p w14:paraId="5592EF63" w14:textId="77777777" w:rsidR="00165980" w:rsidRDefault="00165980" w:rsidP="00165980">
      <w:pPr>
        <w:spacing w:after="0" w:line="240" w:lineRule="auto"/>
        <w:ind w:firstLine="709"/>
        <w:jc w:val="both"/>
      </w:pPr>
      <w:r>
        <w:lastRenderedPageBreak/>
        <w:t>Мысленно соединяйте кружки линиями, чтобы они образовывали геометрическую фигуру (треугольник, квадрат, линию, уголок).</w:t>
      </w:r>
    </w:p>
    <w:p w14:paraId="00F69132" w14:textId="77777777" w:rsidR="00165980" w:rsidRDefault="00165980" w:rsidP="00165980">
      <w:pPr>
        <w:spacing w:after="0" w:line="240" w:lineRule="auto"/>
        <w:ind w:firstLine="709"/>
        <w:jc w:val="both"/>
      </w:pPr>
      <w:r>
        <w:t>Запоминайте не отдельные точки, а целую фигуру.</w:t>
      </w:r>
    </w:p>
    <w:p w14:paraId="0E2CD1AE" w14:textId="77777777" w:rsidR="00165980" w:rsidRDefault="00165980" w:rsidP="00165980">
      <w:pPr>
        <w:spacing w:after="0" w:line="240" w:lineRule="auto"/>
        <w:ind w:firstLine="709"/>
        <w:jc w:val="both"/>
      </w:pPr>
      <w:r>
        <w:t>Техника 4: Разбиение на зоны</w:t>
      </w:r>
    </w:p>
    <w:p w14:paraId="6874C19F" w14:textId="77777777" w:rsidR="00165980" w:rsidRDefault="00165980" w:rsidP="00165980">
      <w:pPr>
        <w:spacing w:after="0" w:line="240" w:lineRule="auto"/>
        <w:ind w:firstLine="709"/>
        <w:jc w:val="both"/>
      </w:pPr>
      <w:r>
        <w:t>Мысленно разделите игровое поле на 4 квадранта (верхний левый, верхний правый, нижний левый, нижний правый).</w:t>
      </w:r>
    </w:p>
    <w:p w14:paraId="6234EC0E" w14:textId="77777777" w:rsidR="00165980" w:rsidRDefault="00165980" w:rsidP="00165980">
      <w:pPr>
        <w:spacing w:after="0" w:line="240" w:lineRule="auto"/>
        <w:ind w:firstLine="709"/>
        <w:jc w:val="both"/>
      </w:pPr>
      <w:r>
        <w:t>Запоминайте, сколько кружков в каждом квадранте, а затем — их точное расположение.</w:t>
      </w:r>
    </w:p>
    <w:p w14:paraId="2350BDD6" w14:textId="77777777" w:rsidR="00165980" w:rsidRDefault="00165980" w:rsidP="00165980">
      <w:pPr>
        <w:spacing w:after="0" w:line="240" w:lineRule="auto"/>
        <w:ind w:firstLine="709"/>
        <w:jc w:val="both"/>
      </w:pPr>
      <w:r>
        <w:t>Техника 5: Ассоциации с предметами</w:t>
      </w:r>
    </w:p>
    <w:p w14:paraId="6B8F9208" w14:textId="77777777" w:rsidR="00165980" w:rsidRDefault="00165980" w:rsidP="00165980">
      <w:pPr>
        <w:spacing w:after="0" w:line="240" w:lineRule="auto"/>
        <w:ind w:firstLine="709"/>
        <w:jc w:val="both"/>
      </w:pPr>
      <w:r>
        <w:t>Связывайте расположение кружков с реальными предметами или объектами.</w:t>
      </w:r>
    </w:p>
    <w:p w14:paraId="7DE22E32" w14:textId="0190562E" w:rsidR="00165980" w:rsidRDefault="00165980" w:rsidP="00165980">
      <w:pPr>
        <w:spacing w:after="0" w:line="240" w:lineRule="auto"/>
        <w:ind w:firstLine="709"/>
        <w:jc w:val="both"/>
      </w:pPr>
      <w:r>
        <w:t>Например: «Кружок там, где на часах цифра 12» или «Кружок в том месте, где у кота левое ухо». </w:t>
      </w:r>
    </w:p>
    <w:p w14:paraId="1946C7E1" w14:textId="77777777" w:rsidR="00165980" w:rsidRDefault="00165980" w:rsidP="00165980">
      <w:pPr>
        <w:spacing w:after="0" w:line="240" w:lineRule="auto"/>
        <w:ind w:firstLine="709"/>
        <w:jc w:val="both"/>
      </w:pPr>
    </w:p>
    <w:p w14:paraId="69132694" w14:textId="28273CC5" w:rsidR="00165980" w:rsidRDefault="00165980" w:rsidP="00165980">
      <w:pPr>
        <w:spacing w:after="0" w:line="240" w:lineRule="auto"/>
        <w:ind w:firstLine="709"/>
        <w:jc w:val="both"/>
        <w:rPr>
          <w:rFonts w:ascii="Segoe UI" w:hAnsi="Segoe UI" w:cs="Segoe UI"/>
          <w:b/>
          <w:bCs/>
          <w:color w:val="000000"/>
          <w:sz w:val="32"/>
          <w:szCs w:val="32"/>
        </w:rPr>
      </w:pPr>
      <w:r w:rsidRPr="00165980">
        <w:rPr>
          <w:rFonts w:ascii="Segoe UI" w:hAnsi="Segoe UI" w:cs="Segoe UI"/>
          <w:b/>
          <w:bCs/>
          <w:color w:val="000000"/>
          <w:sz w:val="32"/>
          <w:szCs w:val="32"/>
        </w:rPr>
        <w:t>Как автоматизировать процесс тренировки</w:t>
      </w:r>
    </w:p>
    <w:p w14:paraId="04530FC3" w14:textId="77777777" w:rsidR="00165980" w:rsidRPr="00165980" w:rsidRDefault="00165980" w:rsidP="00165980">
      <w:pPr>
        <w:spacing w:after="0" w:line="240" w:lineRule="auto"/>
        <w:ind w:firstLine="709"/>
        <w:jc w:val="both"/>
        <w:rPr>
          <w:rFonts w:ascii="Segoe UI" w:hAnsi="Segoe UI" w:cs="Segoe UI"/>
          <w:b/>
          <w:bCs/>
          <w:color w:val="000000"/>
          <w:sz w:val="32"/>
          <w:szCs w:val="32"/>
        </w:rPr>
      </w:pPr>
    </w:p>
    <w:p w14:paraId="1EBBE3B2" w14:textId="77777777" w:rsidR="00165980" w:rsidRDefault="00165980" w:rsidP="00165980">
      <w:pPr>
        <w:spacing w:after="0" w:line="240" w:lineRule="auto"/>
        <w:ind w:firstLine="709"/>
        <w:jc w:val="both"/>
      </w:pPr>
      <w:r>
        <w:t>Программа «Запоминалка» уже содержит встроенные механизмы автоматизации, которые не требуют дополнительных действий от пользователя:</w:t>
      </w:r>
    </w:p>
    <w:p w14:paraId="291AD4AB" w14:textId="77777777" w:rsidR="00165980" w:rsidRDefault="00165980" w:rsidP="00165980">
      <w:pPr>
        <w:spacing w:after="0" w:line="240" w:lineRule="auto"/>
        <w:ind w:firstLine="709"/>
        <w:jc w:val="both"/>
      </w:pPr>
      <w:r>
        <w:t>Автоматическая адаптация сложности:</w:t>
      </w:r>
    </w:p>
    <w:p w14:paraId="055D7606" w14:textId="77777777" w:rsidR="00165980" w:rsidRDefault="00165980" w:rsidP="00165980">
      <w:pPr>
        <w:spacing w:after="0" w:line="240" w:lineRule="auto"/>
        <w:ind w:firstLine="709"/>
        <w:jc w:val="both"/>
      </w:pPr>
      <w:r>
        <w:t>Программа сама увеличивает количество кружков при правильных ответах.</w:t>
      </w:r>
    </w:p>
    <w:p w14:paraId="6D8565BF" w14:textId="5BEBE8BC" w:rsidR="00165980" w:rsidRPr="00A170C3" w:rsidRDefault="00165980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Программа сама уменьшает количество кружков при двух ошибках подряд.</w:t>
      </w:r>
    </w:p>
    <w:p w14:paraId="319D389D" w14:textId="044C60CC" w:rsidR="00165980" w:rsidRPr="00A170C3" w:rsidRDefault="00165980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Пользователю не нужно вручную регулировать нагрузку.</w:t>
      </w:r>
    </w:p>
    <w:p w14:paraId="7791ABFC" w14:textId="77777777" w:rsidR="00165980" w:rsidRPr="00A170C3" w:rsidRDefault="00165980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Автоматический переход между раундами:</w:t>
      </w:r>
    </w:p>
    <w:p w14:paraId="2A7FD14B" w14:textId="48C91CC6" w:rsidR="00165980" w:rsidRPr="00A170C3" w:rsidRDefault="00165980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Следующий раунд начинается автоматически через 1 секунду после проверки ответа.</w:t>
      </w:r>
    </w:p>
    <w:p w14:paraId="048CEFB5" w14:textId="32364965" w:rsidR="00165980" w:rsidRPr="00A170C3" w:rsidRDefault="00165980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Не нужно нажимать кнопку «Далее» или «Продолжить».</w:t>
      </w:r>
    </w:p>
    <w:p w14:paraId="2DD4B4D8" w14:textId="77777777" w:rsidR="00165980" w:rsidRPr="00A170C3" w:rsidRDefault="00165980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Автоматическая проверка ответов:</w:t>
      </w:r>
    </w:p>
    <w:p w14:paraId="542A7DE3" w14:textId="7C6E22D3" w:rsidR="00165980" w:rsidRPr="00A170C3" w:rsidRDefault="00165980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Как только пользователь отметил все кружки, программа мгновенно проверяет правильность.</w:t>
      </w:r>
    </w:p>
    <w:p w14:paraId="7D2C48E0" w14:textId="05C3C583" w:rsidR="00165980" w:rsidRPr="00A170C3" w:rsidRDefault="00165980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Не нужно нажимать кнопку «Проверить».</w:t>
      </w:r>
    </w:p>
    <w:p w14:paraId="26F4AA4B" w14:textId="77777777" w:rsidR="00165980" w:rsidRPr="00A170C3" w:rsidRDefault="00165980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Автоматический сброс при смене уровня сложности:</w:t>
      </w:r>
    </w:p>
    <w:p w14:paraId="1335CEE6" w14:textId="35BA1108" w:rsidR="00165980" w:rsidRPr="00A170C3" w:rsidRDefault="00165980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При переключении между уровнями сложности все игровые показатели автоматически обнуляются.</w:t>
      </w:r>
    </w:p>
    <w:p w14:paraId="124F0441" w14:textId="495B34D9" w:rsidR="00165980" w:rsidRPr="00A170C3" w:rsidRDefault="00165980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Не нужно вручную перезапускать программу.</w:t>
      </w:r>
    </w:p>
    <w:p w14:paraId="7C62FC04" w14:textId="58EB99F3" w:rsidR="00165980" w:rsidRDefault="00165980" w:rsidP="00165980">
      <w:pPr>
        <w:spacing w:after="0" w:line="240" w:lineRule="auto"/>
        <w:ind w:firstLine="709"/>
        <w:jc w:val="both"/>
      </w:pPr>
      <w:r>
        <w:t>Рекомендация: Доверьтесь автоматике программы. Единственное, что требуется от пользователя — это выбрать уровень сложности в начале и нажать кнопку «Запуск». Далее программа полностью ведёт процесс тренировки автоматически. </w:t>
      </w:r>
    </w:p>
    <w:p w14:paraId="617DF750" w14:textId="77777777" w:rsidR="00165980" w:rsidRDefault="00165980" w:rsidP="00165980">
      <w:pPr>
        <w:spacing w:after="0" w:line="240" w:lineRule="auto"/>
        <w:ind w:firstLine="709"/>
        <w:jc w:val="both"/>
      </w:pPr>
    </w:p>
    <w:p w14:paraId="7C6B0D73" w14:textId="77DF09B2" w:rsidR="00165980" w:rsidRDefault="00165980" w:rsidP="00165980">
      <w:pPr>
        <w:spacing w:after="0" w:line="240" w:lineRule="auto"/>
        <w:ind w:firstLine="709"/>
        <w:jc w:val="both"/>
        <w:rPr>
          <w:rFonts w:ascii="Segoe UI" w:hAnsi="Segoe UI" w:cs="Segoe UI"/>
          <w:b/>
          <w:bCs/>
          <w:color w:val="000000"/>
          <w:sz w:val="32"/>
          <w:szCs w:val="32"/>
        </w:rPr>
      </w:pPr>
      <w:r w:rsidRPr="00165980">
        <w:rPr>
          <w:rFonts w:ascii="Segoe UI" w:hAnsi="Segoe UI" w:cs="Segoe UI"/>
          <w:b/>
          <w:bCs/>
          <w:color w:val="000000"/>
          <w:sz w:val="32"/>
          <w:szCs w:val="32"/>
        </w:rPr>
        <w:t>Как оценить свой прогресс</w:t>
      </w:r>
    </w:p>
    <w:p w14:paraId="4283E4C1" w14:textId="77777777" w:rsidR="00165980" w:rsidRPr="00165980" w:rsidRDefault="00165980" w:rsidP="00165980">
      <w:pPr>
        <w:spacing w:after="0" w:line="240" w:lineRule="auto"/>
        <w:ind w:firstLine="709"/>
        <w:jc w:val="both"/>
        <w:rPr>
          <w:rFonts w:ascii="Segoe UI" w:hAnsi="Segoe UI" w:cs="Segoe UI"/>
          <w:b/>
          <w:bCs/>
          <w:color w:val="000000"/>
          <w:sz w:val="32"/>
          <w:szCs w:val="32"/>
        </w:rPr>
      </w:pPr>
    </w:p>
    <w:p w14:paraId="31EFF97A" w14:textId="77777777" w:rsidR="00165980" w:rsidRDefault="00165980" w:rsidP="00165980">
      <w:pPr>
        <w:spacing w:after="0" w:line="240" w:lineRule="auto"/>
        <w:ind w:firstLine="709"/>
        <w:jc w:val="both"/>
      </w:pPr>
      <w:r>
        <w:t xml:space="preserve">Для объективной оценки прогресса при использовании программы «Запоминалка» рекомендуется отслеживать несколько ключевых показателей. </w:t>
      </w:r>
      <w:r>
        <w:lastRenderedPageBreak/>
        <w:t>Первый и самый наглядный показатель — это максимальное количество кружков, до которого вы смогли дойти в течение одной тренировки. Например, если вы начали игру на Низком уровне сложности с одного кружка и постепенно дошли до семи кружков, это означает, что ваш объём кратковременной памяти увеличился, так как вы научились запоминать расположение большего количества объектов. Запомните или запишите число кружков в том раунде, на котором вы проиграли или завершили тренировку — это и будет ваш текущий результат.</w:t>
      </w:r>
    </w:p>
    <w:p w14:paraId="33C42AC2" w14:textId="5E428B2B" w:rsidR="00653D53" w:rsidRPr="00B93E7A" w:rsidRDefault="00165980" w:rsidP="00165980">
      <w:pPr>
        <w:spacing w:after="0" w:line="240" w:lineRule="auto"/>
        <w:ind w:firstLine="709"/>
        <w:jc w:val="both"/>
      </w:pPr>
      <w:r>
        <w:t>Второй важный показатель — это время достижения победы. Засекайте время от момента нажатия кнопки «Запуск» до появления сообщения о победе. Если первая победа на Низком уровне заняла у вас 15 минут, а через неделю регулярных тренировок вы стали побеждать за 10 минут, значит, ваша скорость запоминания и точность ответов существенно выросли. При этом помните, что время победы зависит не только от ваших способностей, но и от выбранного уровня сложности: на поле 5×5 победа объективно требует больше времени, чем на поле 3×3, поэтому сравнивать имеет смысл только результаты в рамках одного уровня.</w:t>
      </w:r>
    </w:p>
    <w:p w14:paraId="74701A0B" w14:textId="77777777" w:rsidR="00653D53" w:rsidRPr="00B93E7A" w:rsidRDefault="00653D53" w:rsidP="00030797">
      <w:pPr>
        <w:spacing w:after="0" w:line="240" w:lineRule="auto"/>
      </w:pPr>
    </w:p>
    <w:p w14:paraId="2F2D5ACC" w14:textId="2CB815BD" w:rsidR="005C07EB" w:rsidRDefault="005C07EB" w:rsidP="00653D53">
      <w:pPr>
        <w:spacing w:after="0" w:line="240" w:lineRule="auto"/>
        <w:ind w:firstLine="709"/>
        <w:jc w:val="both"/>
      </w:pPr>
    </w:p>
    <w:p w14:paraId="2D26CA94" w14:textId="77777777" w:rsidR="00165980" w:rsidRDefault="00165980" w:rsidP="00653D53">
      <w:pPr>
        <w:spacing w:after="0" w:line="240" w:lineRule="auto"/>
        <w:ind w:firstLine="709"/>
        <w:jc w:val="both"/>
      </w:pPr>
    </w:p>
    <w:p w14:paraId="25D2CEE5" w14:textId="77777777" w:rsidR="005C07EB" w:rsidRDefault="005C07EB" w:rsidP="00653D53">
      <w:pPr>
        <w:spacing w:after="0" w:line="240" w:lineRule="auto"/>
        <w:ind w:firstLine="709"/>
        <w:jc w:val="both"/>
      </w:pPr>
    </w:p>
    <w:p w14:paraId="1A92D15C" w14:textId="172C2187" w:rsidR="005C07EB" w:rsidRDefault="005C07EB" w:rsidP="005C07EB">
      <w:pPr>
        <w:pStyle w:val="1"/>
        <w:spacing w:after="0"/>
        <w:jc w:val="both"/>
        <w:rPr>
          <w:szCs w:val="32"/>
        </w:rPr>
      </w:pPr>
      <w:bookmarkStart w:id="12" w:name="_Toc231371630"/>
      <w:r>
        <w:t>Устранение типовых проблем</w:t>
      </w:r>
      <w:bookmarkEnd w:id="12"/>
    </w:p>
    <w:p w14:paraId="7CFF3D32" w14:textId="77777777" w:rsidR="005C07EB" w:rsidRDefault="005C07EB" w:rsidP="00653D53">
      <w:pPr>
        <w:spacing w:after="0" w:line="240" w:lineRule="auto"/>
        <w:ind w:firstLine="709"/>
        <w:jc w:val="both"/>
      </w:pPr>
    </w:p>
    <w:p w14:paraId="3DECC4CF" w14:textId="77777777" w:rsidR="005C07EB" w:rsidRDefault="005C07EB" w:rsidP="00653D53">
      <w:pPr>
        <w:spacing w:after="0" w:line="240" w:lineRule="auto"/>
        <w:ind w:firstLine="709"/>
        <w:jc w:val="both"/>
      </w:pPr>
    </w:p>
    <w:p w14:paraId="6452376A" w14:textId="1E7008A8" w:rsidR="00165980" w:rsidRDefault="00165980" w:rsidP="00165980">
      <w:pPr>
        <w:spacing w:after="0" w:line="240" w:lineRule="auto"/>
        <w:ind w:firstLine="709"/>
        <w:jc w:val="both"/>
      </w:pPr>
      <w:r>
        <w:t>Описание проблемы Программа не запускается</w:t>
      </w:r>
    </w:p>
    <w:p w14:paraId="4124BE2A" w14:textId="1C84AE24" w:rsidR="00165980" w:rsidRPr="00165980" w:rsidRDefault="00165980" w:rsidP="00165980">
      <w:pPr>
        <w:spacing w:after="0" w:line="240" w:lineRule="auto"/>
        <w:ind w:firstLine="709"/>
        <w:jc w:val="both"/>
      </w:pPr>
      <w:r>
        <w:t>Решение</w:t>
      </w:r>
      <w:r w:rsidRPr="00165980">
        <w:t>:</w:t>
      </w:r>
    </w:p>
    <w:p w14:paraId="419DDACA" w14:textId="69CDD2D2" w:rsidR="00165980" w:rsidRDefault="00165980" w:rsidP="00165980">
      <w:pPr>
        <w:spacing w:after="0" w:line="240" w:lineRule="auto"/>
        <w:ind w:firstLine="709"/>
        <w:jc w:val="both"/>
      </w:pPr>
      <w:r>
        <w:t>Убедитесь, что ваш компьютер соответствует минимальным системным требованиям (операционная система Windows 7 или выше, не менее 1 ГБ оперативной памяти, 50 МБ свободного места на диске). Проверьте, что файл Запоминалка.exe не повреждён — попробуйте скопировать его заново из дистрибутива. Если программа запускается, но сразу закрывается, попробуйте запустить её от имени администратора (нажмите правой кнопкой мыши на файл и выберите «Запуск от имени администратора»). В редких случаях проблема может быть вызвана антивирусным программным обеспечением — временно отключите антивирус или добавьте файл программы в список исключений.</w:t>
      </w:r>
    </w:p>
    <w:p w14:paraId="5FDF5BEF" w14:textId="081B67F6" w:rsidR="00165980" w:rsidRDefault="00165980" w:rsidP="00165980">
      <w:pPr>
        <w:spacing w:after="0" w:line="240" w:lineRule="auto"/>
        <w:ind w:firstLine="709"/>
        <w:jc w:val="both"/>
      </w:pPr>
      <w:r>
        <w:t>Описание проблемы Игровое поле не отвечает на клики</w:t>
      </w:r>
    </w:p>
    <w:p w14:paraId="16D6D6E3" w14:textId="4F767AC0" w:rsidR="00165980" w:rsidRPr="00355335" w:rsidRDefault="00165980" w:rsidP="00165980">
      <w:pPr>
        <w:spacing w:after="0" w:line="240" w:lineRule="auto"/>
        <w:ind w:firstLine="709"/>
        <w:jc w:val="both"/>
      </w:pPr>
      <w:r>
        <w:t>Решение</w:t>
      </w:r>
      <w:r w:rsidRPr="00355335">
        <w:t>:</w:t>
      </w:r>
    </w:p>
    <w:p w14:paraId="0ECBDB01" w14:textId="442C127B" w:rsidR="00165980" w:rsidRDefault="00165980" w:rsidP="00165980">
      <w:pPr>
        <w:spacing w:after="0" w:line="240" w:lineRule="auto"/>
        <w:ind w:firstLine="709"/>
        <w:jc w:val="both"/>
      </w:pPr>
      <w:r>
        <w:t>Проверьте, что игра запущена — кнопка «Запуск» должна быть нажата. Если игра не запущена, при клике на игровое поле появляется сообщение «Нажмите «Запуск»!». Дождитесь, пока кружки исчезнут с экрана — во время их показа поле заблокировано для кликов (это сделано специально, чтобы вы могли спокойно запомнить расположение кружков). Если вы кликаете по полю, а отметка не появляется, убедитесь, что вы ещё не отметили все кружки — после отметки последнего кружка проверка ответа происходит автоматически, и дальнейшие клики в этом раунде невозможны. В крайнем случае перезапустите программу.</w:t>
      </w:r>
    </w:p>
    <w:p w14:paraId="3D9D6265" w14:textId="07DB6E19" w:rsidR="00165980" w:rsidRDefault="00165980" w:rsidP="00165980">
      <w:pPr>
        <w:spacing w:after="0" w:line="240" w:lineRule="auto"/>
        <w:ind w:firstLine="709"/>
        <w:jc w:val="both"/>
      </w:pPr>
      <w:r>
        <w:t>Описание проблемы Программа зависает во время игры</w:t>
      </w:r>
    </w:p>
    <w:p w14:paraId="59D49CE6" w14:textId="0B1BE6B3" w:rsidR="00165980" w:rsidRPr="00165980" w:rsidRDefault="00165980" w:rsidP="00165980">
      <w:pPr>
        <w:spacing w:after="0" w:line="240" w:lineRule="auto"/>
        <w:ind w:firstLine="709"/>
        <w:jc w:val="both"/>
      </w:pPr>
      <w:r>
        <w:lastRenderedPageBreak/>
        <w:t>Решение</w:t>
      </w:r>
      <w:r w:rsidRPr="00165980">
        <w:t>:</w:t>
      </w:r>
    </w:p>
    <w:p w14:paraId="65BA4E5C" w14:textId="181DAFD6" w:rsidR="00165980" w:rsidRDefault="00165980" w:rsidP="00165980">
      <w:pPr>
        <w:spacing w:after="0" w:line="240" w:lineRule="auto"/>
        <w:ind w:firstLine="709"/>
        <w:jc w:val="both"/>
      </w:pPr>
      <w:r>
        <w:t>Если программа перестала отвечать на действия пользователя (зависла), нажмите сочетание клавиш Ctrl+Alt+Del, выберите «Диспетчер задач», найдите процесс «Запоминалка» или «Запоминалка.exe», выделите его и нажмите кнопку «Снять задачу». После этого запустите программу заново. Если зависания происходят часто, проверьте, соответствует ли ваш компьютер системным требованиям (особенно важна оперативная память — не менее 1 ГБ) и достаточно ли свободного места на диске (не менее 50 МБ). Также рекомендуется закрыть все другие программы перед запуском «Запоминалки» для освобождения ресурсов системы.</w:t>
      </w:r>
    </w:p>
    <w:p w14:paraId="11E04D8B" w14:textId="375D0D7E" w:rsidR="005C07EB" w:rsidRDefault="00165980" w:rsidP="00165980">
      <w:pPr>
        <w:spacing w:after="0" w:line="240" w:lineRule="auto"/>
        <w:ind w:firstLine="709"/>
        <w:jc w:val="both"/>
      </w:pPr>
      <w:r>
        <w:t>Если вы не нашли ответа на свой вопрос, пожалуйста, свяжитесь с нами.</w:t>
      </w:r>
    </w:p>
    <w:p w14:paraId="10C3883D" w14:textId="77777777" w:rsidR="0087691C" w:rsidRDefault="0087691C" w:rsidP="00165980">
      <w:pPr>
        <w:spacing w:after="0" w:line="240" w:lineRule="auto"/>
        <w:jc w:val="both"/>
      </w:pPr>
    </w:p>
    <w:p w14:paraId="2D4AFD9F" w14:textId="77777777" w:rsidR="0087691C" w:rsidRDefault="0087691C" w:rsidP="00653D53">
      <w:pPr>
        <w:spacing w:after="0" w:line="240" w:lineRule="auto"/>
        <w:ind w:firstLine="709"/>
        <w:jc w:val="both"/>
      </w:pPr>
    </w:p>
    <w:p w14:paraId="0C300CAA" w14:textId="2190D3DB" w:rsidR="007D2ECE" w:rsidRDefault="007D2ECE" w:rsidP="007D2ECE">
      <w:pPr>
        <w:pStyle w:val="1"/>
        <w:spacing w:after="0"/>
        <w:jc w:val="both"/>
        <w:rPr>
          <w:szCs w:val="32"/>
        </w:rPr>
      </w:pPr>
      <w:bookmarkStart w:id="13" w:name="_Toc231371631"/>
      <w:r>
        <w:t>Частые вопросы</w:t>
      </w:r>
      <w:bookmarkEnd w:id="13"/>
    </w:p>
    <w:p w14:paraId="72231FED" w14:textId="77777777" w:rsidR="007D2ECE" w:rsidRDefault="007D2ECE" w:rsidP="00653D53">
      <w:pPr>
        <w:spacing w:after="0" w:line="240" w:lineRule="auto"/>
        <w:ind w:firstLine="709"/>
        <w:jc w:val="both"/>
      </w:pPr>
    </w:p>
    <w:p w14:paraId="74CB8DA6" w14:textId="77777777" w:rsidR="007D2ECE" w:rsidRDefault="007D2ECE" w:rsidP="00653D53">
      <w:pPr>
        <w:spacing w:after="0" w:line="240" w:lineRule="auto"/>
        <w:ind w:firstLine="709"/>
        <w:jc w:val="both"/>
      </w:pPr>
    </w:p>
    <w:p w14:paraId="6BA42DEF" w14:textId="38812D2F" w:rsidR="00165980" w:rsidRDefault="00165980" w:rsidP="00165980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Почему при смене уровня сложности игра сбрасывается?</w:t>
      </w:r>
    </w:p>
    <w:p w14:paraId="60CEF5F7" w14:textId="3E090FC8" w:rsidR="00165980" w:rsidRDefault="00165980" w:rsidP="00165980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Ответ: это сделано специально для обеспечения корректной работы программы. Разные уровни сложности имеют разный размер игрового поля (3×3 для Низкого, 4×4 для Среднего, 5×5 для Высокого). При смене уровня игровое поле должно быть полностью перестроено (добавлены или удалены строки и столбцы). В этот момент все текущие игровые данные (списки правильных кружков и отметок пользователя) становятся неактуальными, поэтому они автоматически сбрасываются. Это нормальное поведение программы. Чтобы начать новую игру после смены уровня, вам нужно снова нажать кнопку «Запуск».</w:t>
      </w:r>
    </w:p>
    <w:p w14:paraId="7EBEF917" w14:textId="4EAF47BA" w:rsidR="00165980" w:rsidRDefault="00165980" w:rsidP="00165980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Для чего нужны три уровня сложности и чем они отличаются?</w:t>
      </w:r>
    </w:p>
    <w:p w14:paraId="47A68C4E" w14:textId="69C77F1D" w:rsidR="00165980" w:rsidRDefault="00165980" w:rsidP="00165980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Ответ: три уровня сложности (Низкий, Средний, Высокий) позволяют подобрать комфортную стартовую нагрузку и постепенно прогрессировать. Низкий уровень (поле 3×3, 1 кружок, время показа 2 секунды, время на ответ 5 секунд) подходит для начинающих, детей и пожилых людей. Средний уровень (поле 4×4, 2 кружка, время показа 1,5 секунды, время на ответ 4 секунды) подходит для подготовленных пользователей и офисных сотрудников. Высокий уровень (поле 5×5, 3 кружка, время показа 1 секунда, время на ответ 3 секунды) подходит для опытных пользователей, желающих максимальной нагрузки. Вы можете переключать уровень сложности в любой момент до нажатия кнопки «Запуск» (во время игры переключение уровня приведёт к сбросу текущей игры). Рекомендуется начинать с Низкого уровня и переходить на следующий только после нескольких уверенных побед на текущем уровне.</w:t>
      </w:r>
    </w:p>
    <w:p w14:paraId="5B617263" w14:textId="355F9ABD" w:rsidR="00165980" w:rsidRDefault="00165980" w:rsidP="00165980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Почему после правильного ответа количество кружков увеличивается, а после неправильного — иногда уменьшается?</w:t>
      </w:r>
    </w:p>
    <w:p w14:paraId="51256B62" w14:textId="1C48A4BC" w:rsidR="00165980" w:rsidRDefault="00165980" w:rsidP="00165980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Ответ: это работает встроенная система адаптации сложности. Если вы ответили правильно, программа считает, что нагрузка была комфортной для вас, и увеличивает количество кружков на 1 для следующего раунда — сложность повышается. Если вы ответили неправильно, программа считает это первой ошибкой </w:t>
      </w:r>
      <w:r>
        <w:lastRenderedPageBreak/>
        <w:t>— количество кружков остаётся прежним. Если вы допустили две ошибки подряд, программа понимает, что текущая нагрузка слишком высока для вас, и автоматически уменьшает количество кружков на 1 (но не менее 1, так как меньше одного кружка быть не может). Это позволяет программе подстраиваться под ваш текущий уровень и состояние (например, если вы устали или плохо себя чувствуете, сложность снизится автоматически).</w:t>
      </w:r>
    </w:p>
    <w:p w14:paraId="35D63436" w14:textId="23957388" w:rsidR="0087691C" w:rsidRPr="00B93E7A" w:rsidRDefault="00165980" w:rsidP="00165980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Если вы не нашли ответа на свой вопрос, пожалуйста, свяжитесь с нами.</w:t>
      </w:r>
    </w:p>
    <w:p w14:paraId="41B40AF4" w14:textId="77777777" w:rsidR="0087691C" w:rsidRPr="00B93E7A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0F0813F" w14:textId="3447B360" w:rsidR="0087691C" w:rsidRDefault="0087691C" w:rsidP="0087691C">
      <w:pPr>
        <w:pStyle w:val="1"/>
        <w:spacing w:after="0"/>
        <w:jc w:val="both"/>
        <w:rPr>
          <w:szCs w:val="32"/>
        </w:rPr>
      </w:pPr>
      <w:bookmarkStart w:id="14" w:name="_Toc231371632"/>
      <w:r>
        <w:t>Лицензионное соглашение</w:t>
      </w:r>
      <w:bookmarkEnd w:id="14"/>
    </w:p>
    <w:p w14:paraId="4A16962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8B7E60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297C289" w14:textId="66034F29" w:rsidR="0087691C" w:rsidRDefault="00595CC5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Лицензионное соглашение конечного пользователя программного обеспечения игры "жизнь": 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что вы прочли данное соглашение и обязуетесь 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обеспечение.</w:t>
      </w:r>
    </w:p>
    <w:p w14:paraId="0C61FD7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Настоящее Лицензионное соглашение (далее — Соглашение) является договором между Правообладателем (разработчиком программного обеспечения) и Пользователем (физическим или юридическим лицом, использующим программное обеспечение). Соглашение регулирует условия использования Программы для ЭВМ (далее — ПО).</w:t>
      </w:r>
    </w:p>
    <w:p w14:paraId="26458F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 — программное обеспечение, распространяемое на условиях свободной лицензии, с указанием его названия, версии и других идентификаторов.</w:t>
      </w:r>
    </w:p>
    <w:p w14:paraId="558ECBBB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Правообладатель — юридическое или физическое лицо, обладающее исключительными правами на ПО, подтверждёнными соответствующими документами (например, свидетельством о государственной регистрации программы для ЭВМ).</w:t>
      </w:r>
    </w:p>
    <w:p w14:paraId="622A9A2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— лицо, которое устанавливает, использует или иным образом взаимодействует с ПО.</w:t>
      </w:r>
    </w:p>
    <w:p w14:paraId="1767AB9F" w14:textId="7126F126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Предмет соглашения</w:t>
      </w:r>
    </w:p>
    <w:p w14:paraId="7F2FBF1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безвозмездно предоставляет Пользователю неисключительное право использования ПО на условиях простой (неисключительной) лицензии. Это означает, что Пользователь может использовать ПО в соответствии с его функциональным назначением, но не получает права на передачу лицензии третьим лицам или модификацию ПО без согласия Правообладателя. </w:t>
      </w:r>
    </w:p>
    <w:p w14:paraId="65C398E5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Лицензия предоставляется на весь срок действия исключительного права на ПО. </w:t>
      </w:r>
    </w:p>
    <w:p w14:paraId="1BCD6F9F" w14:textId="4AA72170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Условия использования</w:t>
      </w:r>
    </w:p>
    <w:p w14:paraId="333FE5D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вправе:</w:t>
      </w:r>
    </w:p>
    <w:p w14:paraId="3561B3C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копировать ПО для резервного копирования или архивирования;</w:t>
      </w:r>
    </w:p>
    <w:p w14:paraId="003B0CD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использовать ПО в личных, некоммерческих целях (если иное не предусмотрено соглашением);</w:t>
      </w:r>
    </w:p>
    <w:p w14:paraId="7467B6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распространять ПО в неизменном виде, при условии сохранения всех уведомлений об авторских правах и других идентификаторов Правообладателя. </w:t>
      </w:r>
    </w:p>
    <w:p w14:paraId="49C66BB2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не вправе:</w:t>
      </w:r>
    </w:p>
    <w:p w14:paraId="5C1E5C5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модифицировать, адаптировать, декомпилировать, дизассемблировать или иным образом изменять код ПО;</w:t>
      </w:r>
    </w:p>
    <w:p w14:paraId="13CA2751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удалять или изменять уведомления об авторских правах, товарных знаках или других идентификаторах Правообладателя;</w:t>
      </w:r>
    </w:p>
    <w:p w14:paraId="4D5305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использовать ПО в коммерческих целях (если это не предусмотрено соглашением);</w:t>
      </w:r>
    </w:p>
    <w:p w14:paraId="0506C66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предоставлять ПО в прокат, аренду или во временное пользование;</w:t>
      </w:r>
    </w:p>
    <w:p w14:paraId="6FF570F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создавать производные произведения на основе ПО без письменного согласия Правообладателя. </w:t>
      </w:r>
    </w:p>
    <w:p w14:paraId="35FCC6D8" w14:textId="7BC7B6A0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Ограничения и гарантии</w:t>
      </w:r>
    </w:p>
    <w:p w14:paraId="3D652F0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 предоставляется «как есть» (as is) без каких-либо гарантий, явных или подразумеваемых, включая гарантии пригодности для конкретной цели, отсутствия ошибок или бесперебойной работы. </w:t>
      </w:r>
    </w:p>
    <w:p w14:paraId="6DC8E75E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не несёт ответственности за прямые или косвенные убытки, возникшие в результате использования ПО, включая потери данных, прерывание бизнес-процессов и т. д.. </w:t>
      </w:r>
    </w:p>
    <w:p w14:paraId="4F60EF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Пользователь самостоятельно несёт риск соответствия ПО своим потребностям и ожиданиям. </w:t>
      </w:r>
    </w:p>
    <w:p w14:paraId="54C60ABD" w14:textId="30F6AE03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Авторские права</w:t>
      </w:r>
    </w:p>
    <w:p w14:paraId="4C96D4DE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исключительные права на ПО, включая авторские права, остаются за Правообладателем. ПО защищено в соответствии с законодательством об авторском праве и международными соглашениями. </w:t>
      </w:r>
    </w:p>
    <w:p w14:paraId="51712B2E" w14:textId="6312831B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Акцепт соглашения</w:t>
      </w:r>
    </w:p>
    <w:p w14:paraId="7D9258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Начало использования ПО (загрузка, установка, запуск и т. п.) считается акцептом (принятием) Пользователем условий настоящего Соглашения. Если Пользователь не согласен с условиями Соглашения, он не вправе использовать ПО. </w:t>
      </w:r>
    </w:p>
    <w:p w14:paraId="7249E555" w14:textId="5EE7790D" w:rsidR="0087691C" w:rsidRDefault="0087691C" w:rsidP="00595CC5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Заключительные положения</w:t>
      </w:r>
    </w:p>
    <w:p w14:paraId="17EFE7A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Соглашение регулируется законодательством Российской Федерации. </w:t>
      </w:r>
    </w:p>
    <w:p w14:paraId="699638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споры и разногласия, возникающие в связи с Соглашением, разрешаются в судебном порядке по месту нахождения Правообладателя. </w:t>
      </w:r>
    </w:p>
    <w:p w14:paraId="430249A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вправе в одностороннем порядке изменять условия Соглашения. Новые условия вступают в силу с момента их публикации. Пользователь обязан ознакомиться с изменениями и прекратить использование ПО, если он не согласен с новыми условиями. </w:t>
      </w:r>
    </w:p>
    <w:p w14:paraId="58D8688C" w14:textId="77777777" w:rsidR="007D2ECE" w:rsidRPr="00B93E7A" w:rsidRDefault="007D2ECE" w:rsidP="00653D53">
      <w:pPr>
        <w:spacing w:after="0" w:line="240" w:lineRule="auto"/>
        <w:ind w:firstLine="709"/>
        <w:jc w:val="both"/>
      </w:pPr>
    </w:p>
    <w:p w14:paraId="21FF074A" w14:textId="77777777" w:rsidR="005C07EB" w:rsidRDefault="005C07EB" w:rsidP="00653D53">
      <w:pPr>
        <w:spacing w:after="0" w:line="240" w:lineRule="auto"/>
        <w:ind w:firstLine="709"/>
        <w:jc w:val="both"/>
      </w:pPr>
    </w:p>
    <w:p w14:paraId="70B5F828" w14:textId="008FDBF1" w:rsidR="00C62A02" w:rsidRDefault="00C62A02" w:rsidP="00C62A02">
      <w:pPr>
        <w:pStyle w:val="1"/>
        <w:spacing w:after="0"/>
        <w:jc w:val="both"/>
        <w:rPr>
          <w:szCs w:val="32"/>
        </w:rPr>
      </w:pPr>
      <w:bookmarkStart w:id="15" w:name="_Toc231371633"/>
      <w:r>
        <w:t>Контактная информация</w:t>
      </w:r>
      <w:bookmarkEnd w:id="15"/>
    </w:p>
    <w:p w14:paraId="04EC1A34" w14:textId="77777777" w:rsidR="00C62A02" w:rsidRDefault="00C62A02" w:rsidP="00653D53">
      <w:pPr>
        <w:spacing w:after="0" w:line="240" w:lineRule="auto"/>
        <w:ind w:firstLine="709"/>
        <w:jc w:val="both"/>
      </w:pPr>
    </w:p>
    <w:p w14:paraId="1FE0B176" w14:textId="77777777" w:rsidR="00C62A02" w:rsidRDefault="00C62A02" w:rsidP="00653D53">
      <w:pPr>
        <w:spacing w:after="0" w:line="240" w:lineRule="auto"/>
        <w:ind w:firstLine="709"/>
        <w:jc w:val="both"/>
      </w:pPr>
    </w:p>
    <w:p w14:paraId="28395A49" w14:textId="77777777" w:rsidR="00A170C3" w:rsidRPr="00A170C3" w:rsidRDefault="00A170C3" w:rsidP="00A170C3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color w:val="000000"/>
          <w:szCs w:val="28"/>
        </w:rPr>
        <w:lastRenderedPageBreak/>
        <w:t xml:space="preserve">Запоминалка разрабатывается и поддерживается компанией </w:t>
      </w:r>
      <w:r w:rsidRPr="00A170C3">
        <w:rPr>
          <w:rFonts w:cs="Times New Roman"/>
          <w:szCs w:val="28"/>
        </w:rPr>
        <w:t>ФСПО ОГТИ (ОГУ) 24 ИСП-1</w:t>
      </w:r>
      <w:r w:rsidRPr="00A170C3">
        <w:rPr>
          <w:rFonts w:cs="Times New Roman"/>
          <w:color w:val="000000"/>
          <w:szCs w:val="28"/>
        </w:rPr>
        <w:t>, являющейся правообладателем.</w:t>
      </w:r>
    </w:p>
    <w:p w14:paraId="3B496847" w14:textId="77777777" w:rsidR="00A170C3" w:rsidRPr="00A170C3" w:rsidRDefault="00A170C3" w:rsidP="00A170C3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color w:val="000000"/>
          <w:szCs w:val="28"/>
        </w:rPr>
        <w:t>Техническая поддержка</w:t>
      </w:r>
    </w:p>
    <w:p w14:paraId="0A3249C2" w14:textId="77777777" w:rsidR="00A170C3" w:rsidRPr="00A170C3" w:rsidRDefault="00A170C3" w:rsidP="00A170C3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color w:val="000000"/>
          <w:szCs w:val="28"/>
        </w:rPr>
        <w:t>Вы можете направить вопросы по функциональности программы Запоминалка следующими способами:</w:t>
      </w:r>
    </w:p>
    <w:p w14:paraId="46444269" w14:textId="77777777" w:rsidR="00A170C3" w:rsidRPr="00A170C3" w:rsidRDefault="00A170C3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Email: vm5680484@gmail.com</w:t>
      </w:r>
    </w:p>
    <w:p w14:paraId="43B4930E" w14:textId="77777777" w:rsidR="00A170C3" w:rsidRPr="00A170C3" w:rsidRDefault="00A170C3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Телефон: +79016793542</w:t>
      </w:r>
    </w:p>
    <w:p w14:paraId="017A62EC" w14:textId="77777777" w:rsidR="00A170C3" w:rsidRPr="00A170C3" w:rsidRDefault="00A170C3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Мессенджеры: VK</w:t>
      </w:r>
    </w:p>
    <w:p w14:paraId="4F319B40" w14:textId="77777777" w:rsidR="00A170C3" w:rsidRPr="00A170C3" w:rsidRDefault="00A170C3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 xml:space="preserve">Форма обратной связи: </w:t>
      </w:r>
      <w:hyperlink r:id="rId13">
        <w:r w:rsidRPr="00A170C3">
          <w:rPr>
            <w:rFonts w:cs="Times New Roman"/>
            <w:szCs w:val="28"/>
          </w:rPr>
          <w:t>https://forms.yandex.ru/u/6a19478f95add56f4ad65b92/</w:t>
        </w:r>
      </w:hyperlink>
    </w:p>
    <w:p w14:paraId="3D1DC3D6" w14:textId="77777777" w:rsidR="00A170C3" w:rsidRPr="00A170C3" w:rsidRDefault="00A170C3" w:rsidP="00A170C3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color w:val="000000"/>
          <w:szCs w:val="28"/>
        </w:rPr>
        <w:t>Продажи и сотрудничество</w:t>
      </w:r>
    </w:p>
    <w:p w14:paraId="39EEC907" w14:textId="77777777" w:rsidR="00A170C3" w:rsidRPr="00A170C3" w:rsidRDefault="00A170C3" w:rsidP="00A170C3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color w:val="000000"/>
          <w:szCs w:val="28"/>
        </w:rPr>
        <w:t>По вопросам лицензирования и сотрудничества, пожалуйста используйте следующие каналы:</w:t>
      </w:r>
    </w:p>
    <w:p w14:paraId="18A2D4AE" w14:textId="77777777" w:rsidR="00A170C3" w:rsidRPr="00A170C3" w:rsidRDefault="00A170C3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 xml:space="preserve">Email: </w:t>
      </w:r>
      <w:hyperlink r:id="rId14">
        <w:r w:rsidRPr="00A170C3">
          <w:rPr>
            <w:rFonts w:cs="Times New Roman"/>
            <w:szCs w:val="28"/>
          </w:rPr>
          <w:t>ogti@og-ti.ru</w:t>
        </w:r>
      </w:hyperlink>
    </w:p>
    <w:p w14:paraId="39C5E776" w14:textId="77777777" w:rsidR="00A170C3" w:rsidRPr="00A170C3" w:rsidRDefault="00A170C3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Телефон: +79016793542</w:t>
      </w:r>
    </w:p>
    <w:p w14:paraId="784D61F2" w14:textId="77777777" w:rsidR="00A170C3" w:rsidRPr="00A170C3" w:rsidRDefault="00A170C3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>Мессенджеры: VK</w:t>
      </w:r>
    </w:p>
    <w:p w14:paraId="4BB37713" w14:textId="77777777" w:rsidR="00A170C3" w:rsidRPr="00A170C3" w:rsidRDefault="00A170C3" w:rsidP="00A170C3">
      <w:pPr>
        <w:pStyle w:val="ac"/>
        <w:numPr>
          <w:ilvl w:val="0"/>
          <w:numId w:val="4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szCs w:val="28"/>
        </w:rPr>
        <w:t xml:space="preserve">Форма обратной связи: </w:t>
      </w:r>
      <w:hyperlink r:id="rId15">
        <w:r w:rsidRPr="00A170C3">
          <w:rPr>
            <w:rFonts w:cs="Times New Roman"/>
            <w:szCs w:val="28"/>
          </w:rPr>
          <w:t>https://forms.yandex.ru/u/6a19478f95add56f4ad65b92/</w:t>
        </w:r>
      </w:hyperlink>
    </w:p>
    <w:p w14:paraId="3EEBFEFA" w14:textId="77777777" w:rsidR="00A170C3" w:rsidRPr="00A170C3" w:rsidRDefault="00A170C3" w:rsidP="00A170C3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color w:val="000000"/>
          <w:szCs w:val="28"/>
        </w:rPr>
        <w:t>Офис компании и адрес для корреспонденции</w:t>
      </w:r>
    </w:p>
    <w:p w14:paraId="7EA185F2" w14:textId="77777777" w:rsidR="00A170C3" w:rsidRPr="00A170C3" w:rsidRDefault="00A170C3" w:rsidP="00A170C3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A170C3">
        <w:rPr>
          <w:rFonts w:cs="Times New Roman"/>
          <w:noProof/>
          <w:szCs w:val="28"/>
        </w:rPr>
        <w:drawing>
          <wp:inline distT="0" distB="0" distL="0" distR="0" wp14:anchorId="46DD378E" wp14:editId="2FA91C47">
            <wp:extent cx="2114550" cy="1600200"/>
            <wp:effectExtent l="0" t="0" r="0" b="0"/>
            <wp:docPr id="18" name="drex_module_9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ex_module_9_cust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9FE9" w14:textId="77777777" w:rsidR="00A170C3" w:rsidRDefault="00A170C3" w:rsidP="00A170C3">
      <w:pPr>
        <w:spacing w:after="0" w:line="240" w:lineRule="auto"/>
        <w:ind w:firstLine="709"/>
        <w:jc w:val="both"/>
      </w:pPr>
      <w:r>
        <w:rPr>
          <w:rFonts w:ascii="Segoe UI" w:hAnsi="Segoe UI" w:cs="Segoe UI"/>
          <w:color w:val="000000"/>
          <w:sz w:val="24"/>
          <w:szCs w:val="24"/>
        </w:rPr>
        <w:t>ул. Пр. Мира, 15А г. Орск</w:t>
      </w:r>
    </w:p>
    <w:p w14:paraId="34AF5F06" w14:textId="77777777" w:rsidR="00A170C3" w:rsidRDefault="00A170C3" w:rsidP="00A170C3">
      <w:pPr>
        <w:spacing w:after="0" w:line="240" w:lineRule="auto"/>
        <w:ind w:firstLine="709"/>
        <w:jc w:val="both"/>
      </w:pPr>
      <w:r>
        <w:rPr>
          <w:rFonts w:ascii="Segoe UI" w:hAnsi="Segoe UI" w:cs="Segoe UI"/>
          <w:color w:val="000000"/>
          <w:sz w:val="24"/>
          <w:szCs w:val="24"/>
        </w:rPr>
        <w:t>Оренбургская область , РФ</w:t>
      </w:r>
    </w:p>
    <w:p w14:paraId="3B7437A6" w14:textId="099EB2AD" w:rsidR="00643802" w:rsidRDefault="00643802" w:rsidP="00A170C3">
      <w:pPr>
        <w:spacing w:after="0" w:line="240" w:lineRule="auto"/>
        <w:ind w:firstLine="709"/>
        <w:jc w:val="both"/>
      </w:pPr>
    </w:p>
    <w:sectPr w:rsidR="00643802" w:rsidSect="00C90116">
      <w:headerReference w:type="default" r:id="rId17"/>
      <w:footerReference w:type="default" r:id="rId18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23326" w14:textId="77777777" w:rsidR="0090309A" w:rsidRDefault="0090309A" w:rsidP="00BC3DDD">
      <w:pPr>
        <w:spacing w:after="0" w:line="240" w:lineRule="auto"/>
      </w:pPr>
      <w:r>
        <w:separator/>
      </w:r>
    </w:p>
  </w:endnote>
  <w:endnote w:type="continuationSeparator" w:id="0">
    <w:p w14:paraId="598F4111" w14:textId="77777777" w:rsidR="0090309A" w:rsidRDefault="0090309A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DA291" w14:textId="77777777" w:rsidR="0090309A" w:rsidRDefault="0090309A" w:rsidP="00BC3DDD">
      <w:pPr>
        <w:spacing w:after="0" w:line="240" w:lineRule="auto"/>
      </w:pPr>
      <w:r>
        <w:separator/>
      </w:r>
    </w:p>
  </w:footnote>
  <w:footnote w:type="continuationSeparator" w:id="0">
    <w:p w14:paraId="06051A7E" w14:textId="77777777" w:rsidR="0090309A" w:rsidRDefault="0090309A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AF7"/>
    <w:multiLevelType w:val="hybridMultilevel"/>
    <w:tmpl w:val="71CC14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631CE9"/>
    <w:multiLevelType w:val="hybridMultilevel"/>
    <w:tmpl w:val="A60A81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F50634"/>
    <w:multiLevelType w:val="hybridMultilevel"/>
    <w:tmpl w:val="589A7F70"/>
    <w:lvl w:ilvl="0" w:tplc="04190017">
      <w:start w:val="1"/>
      <w:numFmt w:val="lowerLetter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11CA12CF"/>
    <w:multiLevelType w:val="multilevel"/>
    <w:tmpl w:val="750006AA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4" w15:restartNumberingAfterBreak="0">
    <w:nsid w:val="147F0993"/>
    <w:multiLevelType w:val="hybridMultilevel"/>
    <w:tmpl w:val="E93C2C8A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776B68"/>
    <w:multiLevelType w:val="hybridMultilevel"/>
    <w:tmpl w:val="979CB16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B84A0A"/>
    <w:multiLevelType w:val="hybridMultilevel"/>
    <w:tmpl w:val="CFD6E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C0388F"/>
    <w:multiLevelType w:val="hybridMultilevel"/>
    <w:tmpl w:val="17FA2E1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A61D0F"/>
    <w:multiLevelType w:val="hybridMultilevel"/>
    <w:tmpl w:val="1910DE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26778D"/>
    <w:multiLevelType w:val="hybridMultilevel"/>
    <w:tmpl w:val="1910DE0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740194"/>
    <w:multiLevelType w:val="hybridMultilevel"/>
    <w:tmpl w:val="196CC1B8"/>
    <w:lvl w:ilvl="0" w:tplc="D3E47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A12A5A"/>
    <w:multiLevelType w:val="hybridMultilevel"/>
    <w:tmpl w:val="E93C2C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3E001BC"/>
    <w:multiLevelType w:val="hybridMultilevel"/>
    <w:tmpl w:val="58CE3D1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875A90"/>
    <w:multiLevelType w:val="hybridMultilevel"/>
    <w:tmpl w:val="03F8BC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DC5179"/>
    <w:multiLevelType w:val="hybridMultilevel"/>
    <w:tmpl w:val="CA5E2D5A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360297"/>
    <w:multiLevelType w:val="hybridMultilevel"/>
    <w:tmpl w:val="03728774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7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DB2C85"/>
    <w:multiLevelType w:val="hybridMultilevel"/>
    <w:tmpl w:val="5AB2F0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0931652"/>
    <w:multiLevelType w:val="hybridMultilevel"/>
    <w:tmpl w:val="E5964B66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2C6417"/>
    <w:multiLevelType w:val="multilevel"/>
    <w:tmpl w:val="987C3B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C4048"/>
    <w:multiLevelType w:val="hybridMultilevel"/>
    <w:tmpl w:val="9AA2A19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A137564"/>
    <w:multiLevelType w:val="hybridMultilevel"/>
    <w:tmpl w:val="AE72B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A1F507B"/>
    <w:multiLevelType w:val="hybridMultilevel"/>
    <w:tmpl w:val="CFD6E1E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CEB0E3A"/>
    <w:multiLevelType w:val="hybridMultilevel"/>
    <w:tmpl w:val="00F4F2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071F3D"/>
    <w:multiLevelType w:val="hybridMultilevel"/>
    <w:tmpl w:val="3FD4194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56D7D1D"/>
    <w:multiLevelType w:val="hybridMultilevel"/>
    <w:tmpl w:val="2242987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84C27C2"/>
    <w:multiLevelType w:val="hybridMultilevel"/>
    <w:tmpl w:val="F2D2ECA2"/>
    <w:lvl w:ilvl="0" w:tplc="DCAC424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59D330FE"/>
    <w:multiLevelType w:val="hybridMultilevel"/>
    <w:tmpl w:val="2FB483E8"/>
    <w:lvl w:ilvl="0" w:tplc="4EFEFF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F300218"/>
    <w:multiLevelType w:val="hybridMultilevel"/>
    <w:tmpl w:val="C6EABA4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321800"/>
    <w:multiLevelType w:val="hybridMultilevel"/>
    <w:tmpl w:val="4F0E6524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0DB7133"/>
    <w:multiLevelType w:val="hybridMultilevel"/>
    <w:tmpl w:val="ECD40092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15745A"/>
    <w:multiLevelType w:val="hybridMultilevel"/>
    <w:tmpl w:val="EC52C10E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66E5321"/>
    <w:multiLevelType w:val="multilevel"/>
    <w:tmpl w:val="D47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4556D"/>
    <w:multiLevelType w:val="hybridMultilevel"/>
    <w:tmpl w:val="0BAE950C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7446465"/>
    <w:multiLevelType w:val="hybridMultilevel"/>
    <w:tmpl w:val="670249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9286C9A"/>
    <w:multiLevelType w:val="hybridMultilevel"/>
    <w:tmpl w:val="6120A11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A894FE0"/>
    <w:multiLevelType w:val="hybridMultilevel"/>
    <w:tmpl w:val="173A8B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EFF0387"/>
    <w:multiLevelType w:val="hybridMultilevel"/>
    <w:tmpl w:val="E0384D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24B73A4"/>
    <w:multiLevelType w:val="hybridMultilevel"/>
    <w:tmpl w:val="5A0292B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34B4AD7"/>
    <w:multiLevelType w:val="hybridMultilevel"/>
    <w:tmpl w:val="A9C8E1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A705F3D"/>
    <w:multiLevelType w:val="hybridMultilevel"/>
    <w:tmpl w:val="C194C504"/>
    <w:lvl w:ilvl="0" w:tplc="DCAC424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4" w15:restartNumberingAfterBreak="0">
    <w:nsid w:val="7AA439EB"/>
    <w:multiLevelType w:val="hybridMultilevel"/>
    <w:tmpl w:val="62ACB5A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BD4472B"/>
    <w:multiLevelType w:val="multilevel"/>
    <w:tmpl w:val="F7344262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46" w15:restartNumberingAfterBreak="0">
    <w:nsid w:val="7C58104D"/>
    <w:multiLevelType w:val="hybridMultilevel"/>
    <w:tmpl w:val="408208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D690865"/>
    <w:multiLevelType w:val="hybridMultilevel"/>
    <w:tmpl w:val="5552C6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17"/>
  </w:num>
  <w:num w:numId="3">
    <w:abstractNumId w:val="33"/>
  </w:num>
  <w:num w:numId="4">
    <w:abstractNumId w:val="19"/>
  </w:num>
  <w:num w:numId="5">
    <w:abstractNumId w:val="29"/>
  </w:num>
  <w:num w:numId="6">
    <w:abstractNumId w:val="10"/>
  </w:num>
  <w:num w:numId="7">
    <w:abstractNumId w:val="35"/>
  </w:num>
  <w:num w:numId="8">
    <w:abstractNumId w:val="21"/>
  </w:num>
  <w:num w:numId="9">
    <w:abstractNumId w:val="31"/>
  </w:num>
  <w:num w:numId="10">
    <w:abstractNumId w:val="2"/>
  </w:num>
  <w:num w:numId="11">
    <w:abstractNumId w:val="12"/>
  </w:num>
  <w:num w:numId="12">
    <w:abstractNumId w:val="11"/>
  </w:num>
  <w:num w:numId="13">
    <w:abstractNumId w:val="20"/>
  </w:num>
  <w:num w:numId="14">
    <w:abstractNumId w:val="22"/>
  </w:num>
  <w:num w:numId="15">
    <w:abstractNumId w:val="7"/>
  </w:num>
  <w:num w:numId="16">
    <w:abstractNumId w:val="14"/>
  </w:num>
  <w:num w:numId="17">
    <w:abstractNumId w:val="40"/>
  </w:num>
  <w:num w:numId="18">
    <w:abstractNumId w:val="25"/>
  </w:num>
  <w:num w:numId="19">
    <w:abstractNumId w:val="28"/>
  </w:num>
  <w:num w:numId="20">
    <w:abstractNumId w:val="43"/>
  </w:num>
  <w:num w:numId="21">
    <w:abstractNumId w:val="0"/>
  </w:num>
  <w:num w:numId="22">
    <w:abstractNumId w:val="13"/>
  </w:num>
  <w:num w:numId="23">
    <w:abstractNumId w:val="27"/>
  </w:num>
  <w:num w:numId="24">
    <w:abstractNumId w:val="5"/>
  </w:num>
  <w:num w:numId="25">
    <w:abstractNumId w:val="4"/>
  </w:num>
  <w:num w:numId="26">
    <w:abstractNumId w:val="32"/>
  </w:num>
  <w:num w:numId="27">
    <w:abstractNumId w:val="26"/>
  </w:num>
  <w:num w:numId="28">
    <w:abstractNumId w:val="38"/>
  </w:num>
  <w:num w:numId="29">
    <w:abstractNumId w:val="46"/>
  </w:num>
  <w:num w:numId="30">
    <w:abstractNumId w:val="6"/>
  </w:num>
  <w:num w:numId="31">
    <w:abstractNumId w:val="30"/>
  </w:num>
  <w:num w:numId="32">
    <w:abstractNumId w:val="24"/>
  </w:num>
  <w:num w:numId="33">
    <w:abstractNumId w:val="8"/>
  </w:num>
  <w:num w:numId="34">
    <w:abstractNumId w:val="9"/>
  </w:num>
  <w:num w:numId="35">
    <w:abstractNumId w:val="18"/>
  </w:num>
  <w:num w:numId="36">
    <w:abstractNumId w:val="42"/>
  </w:num>
  <w:num w:numId="37">
    <w:abstractNumId w:val="44"/>
  </w:num>
  <w:num w:numId="38">
    <w:abstractNumId w:val="37"/>
  </w:num>
  <w:num w:numId="39">
    <w:abstractNumId w:val="39"/>
  </w:num>
  <w:num w:numId="40">
    <w:abstractNumId w:val="47"/>
  </w:num>
  <w:num w:numId="41">
    <w:abstractNumId w:val="41"/>
  </w:num>
  <w:num w:numId="42">
    <w:abstractNumId w:val="1"/>
  </w:num>
  <w:num w:numId="43">
    <w:abstractNumId w:val="16"/>
  </w:num>
  <w:num w:numId="44">
    <w:abstractNumId w:val="23"/>
  </w:num>
  <w:num w:numId="45">
    <w:abstractNumId w:val="34"/>
  </w:num>
  <w:num w:numId="46">
    <w:abstractNumId w:val="36"/>
  </w:num>
  <w:num w:numId="47">
    <w:abstractNumId w:val="45"/>
  </w:num>
  <w:num w:numId="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ttachedTemplate r:id="rId1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36C6"/>
    <w:rsid w:val="00005395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88B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4572B"/>
    <w:rsid w:val="001519AB"/>
    <w:rsid w:val="001566BA"/>
    <w:rsid w:val="001607BB"/>
    <w:rsid w:val="00165980"/>
    <w:rsid w:val="00167287"/>
    <w:rsid w:val="00170D1E"/>
    <w:rsid w:val="00176E38"/>
    <w:rsid w:val="00185CCF"/>
    <w:rsid w:val="00195A2E"/>
    <w:rsid w:val="001A07BA"/>
    <w:rsid w:val="001A3C88"/>
    <w:rsid w:val="001C0E59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76D5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55335"/>
    <w:rsid w:val="0036235E"/>
    <w:rsid w:val="00362CF0"/>
    <w:rsid w:val="003657F8"/>
    <w:rsid w:val="00366A8A"/>
    <w:rsid w:val="00373977"/>
    <w:rsid w:val="00375185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D6241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06FD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94E30"/>
    <w:rsid w:val="00595CC5"/>
    <w:rsid w:val="005A53B5"/>
    <w:rsid w:val="005A747C"/>
    <w:rsid w:val="005B197A"/>
    <w:rsid w:val="005C07EB"/>
    <w:rsid w:val="005C6B28"/>
    <w:rsid w:val="005C78B9"/>
    <w:rsid w:val="005D6495"/>
    <w:rsid w:val="005D6958"/>
    <w:rsid w:val="005E2498"/>
    <w:rsid w:val="006003FE"/>
    <w:rsid w:val="00604570"/>
    <w:rsid w:val="00604DB7"/>
    <w:rsid w:val="006108FD"/>
    <w:rsid w:val="006307CE"/>
    <w:rsid w:val="00634397"/>
    <w:rsid w:val="00634B71"/>
    <w:rsid w:val="00643802"/>
    <w:rsid w:val="00650E61"/>
    <w:rsid w:val="006514DF"/>
    <w:rsid w:val="00653D53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7620"/>
    <w:rsid w:val="007324D2"/>
    <w:rsid w:val="00733F44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2ECE"/>
    <w:rsid w:val="007D3E18"/>
    <w:rsid w:val="007D7CD6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6A"/>
    <w:rsid w:val="008641A2"/>
    <w:rsid w:val="00874DDF"/>
    <w:rsid w:val="008751EC"/>
    <w:rsid w:val="00875BE7"/>
    <w:rsid w:val="00875EBB"/>
    <w:rsid w:val="0087691C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309A"/>
    <w:rsid w:val="00906D3E"/>
    <w:rsid w:val="009108EE"/>
    <w:rsid w:val="00910B91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3177"/>
    <w:rsid w:val="009B452E"/>
    <w:rsid w:val="009B4E31"/>
    <w:rsid w:val="009C0E2E"/>
    <w:rsid w:val="009C5919"/>
    <w:rsid w:val="009D49FB"/>
    <w:rsid w:val="009E2008"/>
    <w:rsid w:val="009E51F2"/>
    <w:rsid w:val="009F3D1C"/>
    <w:rsid w:val="009F68E2"/>
    <w:rsid w:val="009F7EE9"/>
    <w:rsid w:val="00A0204A"/>
    <w:rsid w:val="00A170C3"/>
    <w:rsid w:val="00A17283"/>
    <w:rsid w:val="00A22016"/>
    <w:rsid w:val="00A22926"/>
    <w:rsid w:val="00A251FD"/>
    <w:rsid w:val="00A25B3B"/>
    <w:rsid w:val="00A306F5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80600"/>
    <w:rsid w:val="00A80E0C"/>
    <w:rsid w:val="00A8602B"/>
    <w:rsid w:val="00A90B18"/>
    <w:rsid w:val="00A91E8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F38B2"/>
    <w:rsid w:val="00AF511F"/>
    <w:rsid w:val="00B07A87"/>
    <w:rsid w:val="00B16F1B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3E7A"/>
    <w:rsid w:val="00B94AB7"/>
    <w:rsid w:val="00BB07EA"/>
    <w:rsid w:val="00BB2C1F"/>
    <w:rsid w:val="00BB4928"/>
    <w:rsid w:val="00BC3DDD"/>
    <w:rsid w:val="00BC76B3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62A02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3524"/>
    <w:rsid w:val="00D167C2"/>
    <w:rsid w:val="00D25583"/>
    <w:rsid w:val="00D266DA"/>
    <w:rsid w:val="00D30688"/>
    <w:rsid w:val="00D32426"/>
    <w:rsid w:val="00D3797C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E682B"/>
    <w:rsid w:val="00DF3F4E"/>
    <w:rsid w:val="00E03FA8"/>
    <w:rsid w:val="00E16076"/>
    <w:rsid w:val="00E254DD"/>
    <w:rsid w:val="00E41C72"/>
    <w:rsid w:val="00E43DB6"/>
    <w:rsid w:val="00E44970"/>
    <w:rsid w:val="00E51FCA"/>
    <w:rsid w:val="00E5428A"/>
    <w:rsid w:val="00E55F17"/>
    <w:rsid w:val="00E55F2A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3E40"/>
    <w:rsid w:val="00EE499F"/>
    <w:rsid w:val="00EF1ECE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415F4"/>
    <w:rsid w:val="00F55492"/>
    <w:rsid w:val="00F60C88"/>
    <w:rsid w:val="00F64AF6"/>
    <w:rsid w:val="00F74B8B"/>
    <w:rsid w:val="00F83E9D"/>
    <w:rsid w:val="00F84D51"/>
    <w:rsid w:val="00F90E8B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forms.yandex.ru/u/6a19478f95add56f4ad65b92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forms.yandex.ru/u/6a19478f95add56f4ad65b92/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mailto:ogti@og-ti.ru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2</TotalTime>
  <Pages>16</Pages>
  <Words>3482</Words>
  <Characters>19848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Студент ПО</cp:lastModifiedBy>
  <cp:revision>4</cp:revision>
  <cp:lastPrinted>2020-11-23T21:13:00Z</cp:lastPrinted>
  <dcterms:created xsi:type="dcterms:W3CDTF">2026-06-03T04:28:00Z</dcterms:created>
  <dcterms:modified xsi:type="dcterms:W3CDTF">2026-06-03T04:58:00Z</dcterms:modified>
</cp:coreProperties>
</file>